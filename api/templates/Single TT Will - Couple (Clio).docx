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B30" w14:textId="4AA728E6" w:rsidR="00C37586" w:rsidRPr="00C37586" w:rsidRDefault="00C37586" w:rsidP="00C37586"/>
    <w:p w14:paraId="14720D76" w14:textId="77777777" w:rsidR="00C37586" w:rsidRPr="00AE7E8D" w:rsidRDefault="00C37586" w:rsidP="00C37586"/>
    <w:p w14:paraId="767B265B" w14:textId="77777777" w:rsidR="00C37586" w:rsidRPr="00AE7E8D" w:rsidRDefault="00C37586" w:rsidP="00C37586"/>
    <w:p w14:paraId="6D7B5DA1" w14:textId="77777777" w:rsidR="00C37586" w:rsidRPr="00AE7E8D" w:rsidRDefault="00C37586" w:rsidP="00C37586"/>
    <w:p w14:paraId="30C3CAF9" w14:textId="77777777" w:rsidR="00C37586" w:rsidRPr="00AE7E8D" w:rsidRDefault="00C37586" w:rsidP="00C37586"/>
    <w:p w14:paraId="624E7212" w14:textId="77777777" w:rsidR="00C37586" w:rsidRPr="00AE7E8D" w:rsidRDefault="00C37586" w:rsidP="00C37586"/>
    <w:p w14:paraId="767AFE8B" w14:textId="77777777" w:rsidR="00C37586" w:rsidRPr="00AE7E8D" w:rsidRDefault="00C37586" w:rsidP="00C37586"/>
    <w:p w14:paraId="67840AD0" w14:textId="77777777" w:rsidR="00C37586" w:rsidRPr="00AE7E8D" w:rsidRDefault="00C37586" w:rsidP="00C37586"/>
    <w:p w14:paraId="4F9FB231" w14:textId="77777777" w:rsidR="00C37586" w:rsidRPr="00AE7E8D" w:rsidRDefault="00C37586" w:rsidP="00C37586"/>
    <w:p w14:paraId="3C83D978" w14:textId="77777777" w:rsidR="00C37586" w:rsidRPr="00AE7E8D" w:rsidRDefault="00C37586" w:rsidP="00C37586"/>
    <w:p w14:paraId="293A9801" w14:textId="77777777" w:rsidR="00C37586" w:rsidRPr="00C37586" w:rsidRDefault="00C37586" w:rsidP="00C37586"/>
    <w:p w14:paraId="47E615CF" w14:textId="77777777" w:rsidR="00C37586" w:rsidRPr="00C37586" w:rsidRDefault="00430A01" w:rsidP="00805CC2">
      <w:pPr>
        <w:pStyle w:val="AEPTitle"/>
      </w:pPr>
      <w:r>
        <w:br/>
      </w:r>
      <w:r w:rsidR="00C37586" w:rsidRPr="00C37586">
        <w:t>Last Will of</w:t>
      </w:r>
    </w:p>
    <w:p w14:paraId="60DF8FEC" w14:textId="3F451BA7" w:rsidR="00C37586" w:rsidRPr="00C37586" w:rsidRDefault="00E14F26" w:rsidP="00385070">
      <w:pPr>
        <w:pStyle w:val="AEPTitle"/>
      </w:pPr>
      <w:r w:rsidRPr="00E14F26">
        <w:rPr/>
        <w:t>&lt;&lt; Matter.Relationships.Mr.Name &gt;&gt;</w:t>
      </w:r>
      <w:r w:rsidR="00430A01">
        <w:br/>
      </w:r>
    </w:p>
    <w:p w14:paraId="7BA135E2" w14:textId="77777777" w:rsidR="00C37586" w:rsidRPr="00C37586" w:rsidRDefault="00C37586" w:rsidP="00C37586"/>
    <w:p w14:paraId="729D278B" w14:textId="77777777" w:rsidR="00C37586" w:rsidRDefault="00C37586" w:rsidP="00C37586">
      <w:r w:rsidRPr="00C37586">
        <w:fldChar w:fldCharType="begin"/>
      </w:r>
      <w:r w:rsidRPr="00C37586">
        <w:instrText xml:space="preserve"> ADVANCE \y 690 </w:instrText>
      </w:r>
      <w:r w:rsidRPr="00C37586">
        <w:fldChar w:fldCharType="end"/>
      </w:r>
    </w:p>
    <w:p w14:paraId="47B5AD04" w14:textId="77777777" w:rsidR="00E14F26" w:rsidRDefault="00E14F26" w:rsidP="00C37586"/>
    <w:p w14:paraId="6E2E7924" w14:textId="77777777" w:rsidR="00E14F26" w:rsidRDefault="00E14F26" w:rsidP="00C37586"/>
    <w:p w14:paraId="4376DAD6" w14:textId="77777777" w:rsidR="00E14F26" w:rsidRDefault="00E14F26" w:rsidP="00C37586"/>
    <w:p w14:paraId="021854A0" w14:textId="77777777" w:rsidR="00E14F26" w:rsidRDefault="00E14F26" w:rsidP="00C37586"/>
    <w:p w14:paraId="2F3D1E64" w14:textId="77777777" w:rsidR="00E14F26" w:rsidRDefault="00E14F26" w:rsidP="00C37586"/>
    <w:p w14:paraId="2A6D7974" w14:textId="77777777" w:rsidR="00E14F26" w:rsidRDefault="00E14F26" w:rsidP="00C37586"/>
    <w:p w14:paraId="5B445E56" w14:textId="77777777" w:rsidR="00E14F26" w:rsidRDefault="00E14F26" w:rsidP="00C37586"/>
    <w:p w14:paraId="0CC18951" w14:textId="77777777" w:rsidR="00E14F26" w:rsidRDefault="00E14F26" w:rsidP="00C37586"/>
    <w:p w14:paraId="4199AD00" w14:textId="77777777" w:rsidR="00E14F26" w:rsidRDefault="00E14F26" w:rsidP="00C37586"/>
    <w:p w14:paraId="62A31A6D" w14:textId="77777777" w:rsidR="00E14F26" w:rsidRDefault="00E14F26" w:rsidP="00C37586"/>
    <w:p w14:paraId="1151198B" w14:textId="77777777" w:rsidR="00E14F26" w:rsidRDefault="00E14F26" w:rsidP="00C37586"/>
    <w:p w14:paraId="133AA3B7" w14:textId="77777777" w:rsidR="00E14F26" w:rsidRDefault="00E14F26" w:rsidP="00C37586"/>
    <w:p w14:paraId="6C5B56B6" w14:textId="77777777" w:rsidR="00E14F26" w:rsidRDefault="00E14F26" w:rsidP="00C37586"/>
    <w:p w14:paraId="1B597D52" w14:textId="77777777" w:rsidR="00E14F26" w:rsidRDefault="00E14F26" w:rsidP="00C37586"/>
    <w:p w14:paraId="7767634F" w14:textId="77777777" w:rsidR="00E14F26" w:rsidRDefault="00E14F26" w:rsidP="00C37586"/>
    <w:p w14:paraId="1508FF8F" w14:textId="77777777" w:rsidR="00E14F26" w:rsidRDefault="00E14F26" w:rsidP="00C37586"/>
    <w:p w14:paraId="74E6CB49" w14:textId="77777777" w:rsidR="00E14F26" w:rsidRDefault="00E14F26" w:rsidP="00C37586"/>
    <w:p w14:paraId="235574F5" w14:textId="77777777" w:rsidR="00E14F26" w:rsidRPr="00C37586" w:rsidRDefault="00E14F26" w:rsidP="00C37586"/>
    <w:p w14:paraId="1202F6DC" w14:textId="77777777" w:rsidR="00C37586" w:rsidRPr="00C37586" w:rsidRDefault="00C37586" w:rsidP="00C37586"/>
    <w:p w14:paraId="577A2A5F" w14:textId="77777777" w:rsidR="00E14F26" w:rsidRDefault="00E14F26" w:rsidP="00E14F26">
      <w:pPr>
        <w:jc w:val="center"/>
      </w:pPr>
      <w:bookmarkStart w:id="0" w:name="secondParty"/>
      <w:bookmarkEnd w:id="0"/>
      <w:r>
        <w:t>Prepared by</w:t>
      </w:r>
    </w:p>
    <w:p w14:paraId="04B8714E" w14:textId="77777777" w:rsidR="00E14F26" w:rsidRDefault="00E14F26" w:rsidP="00E14F26">
      <w:pPr>
        <w:jc w:val="center"/>
      </w:pPr>
    </w:p>
    <w:p w14:paraId="32DF7B4E" w14:textId="77777777" w:rsidR="00E14F26" w:rsidRDefault="00E14F26" w:rsidP="00E14F26">
      <w:pPr>
        <w:jc w:val="center"/>
        <w:rPr>
          <w:rFonts w:cstheme="minorBidi"/>
          <w:szCs w:val="22"/>
        </w:rPr>
      </w:pPr>
      <w:r w:rsidRPr="4C95A1EA">
        <w:rPr>
          <w:rFonts w:cstheme="minorBidi"/>
          <w:color w:val="1E2635"/>
          <w:szCs w:val="22"/>
        </w:rPr>
        <w:t>&lt;&lt; Firm.Name &gt;&gt;</w:t>
      </w:r>
    </w:p>
    <w:p w14:paraId="428A1B21" w14:textId="77777777" w:rsidR="00E14F26" w:rsidRDefault="00E14F26" w:rsidP="00E14F26">
      <w:pPr>
        <w:jc w:val="center"/>
        <w:rPr>
          <w:rFonts w:cstheme="minorBidi"/>
          <w:szCs w:val="22"/>
        </w:rPr>
      </w:pPr>
      <w:r w:rsidRPr="4C95A1EA">
        <w:rPr>
          <w:rFonts w:cstheme="minorBidi"/>
          <w:color w:val="1E2635"/>
          <w:szCs w:val="22"/>
        </w:rPr>
        <w:t>&lt;&lt; Firm.Address &gt;&gt;</w:t>
      </w:r>
    </w:p>
    <w:p w14:paraId="473F98E1" w14:textId="77777777" w:rsidR="00E14F26" w:rsidRDefault="00E14F26" w:rsidP="00E14F26">
      <w:pPr>
        <w:jc w:val="center"/>
        <w:rPr>
          <w:rFonts w:ascii="Calibri" w:eastAsia="Calibri" w:hAnsi="Calibri" w:cs="Calibri"/>
          <w:szCs w:val="22"/>
        </w:rPr>
      </w:pPr>
      <w:r>
        <w:t xml:space="preserve">T: </w:t>
      </w:r>
      <w:r w:rsidRPr="4C95A1EA">
        <w:rPr>
          <w:rFonts w:cstheme="minorBidi"/>
          <w:color w:val="1E2635"/>
          <w:szCs w:val="22"/>
        </w:rPr>
        <w:t>&lt;&lt; Firm.Phone &gt;&gt;</w:t>
      </w:r>
    </w:p>
    <w:p w14:paraId="6DD8CC0C" w14:textId="77777777" w:rsidR="00E14F26" w:rsidRDefault="00E14F26" w:rsidP="00E14F26">
      <w:pPr>
        <w:jc w:val="center"/>
        <w:rPr>
          <w:rFonts w:cstheme="minorBidi"/>
          <w:szCs w:val="22"/>
        </w:rPr>
      </w:pPr>
      <w:r>
        <w:t xml:space="preserve">E: </w:t>
      </w:r>
      <w:r w:rsidRPr="4C95A1EA">
        <w:rPr>
          <w:rFonts w:cstheme="minorBidi"/>
          <w:color w:val="1E2635"/>
          <w:szCs w:val="22"/>
        </w:rPr>
        <w:t>&lt;&lt; Firm.Email &gt;&gt;</w:t>
      </w:r>
    </w:p>
    <w:p w14:paraId="16C5170A" w14:textId="66313ECC" w:rsidR="00C37586" w:rsidRPr="00C37586" w:rsidRDefault="00E14F26" w:rsidP="00E14F26">
      <w:pPr>
        <w:jc w:val="center"/>
        <w:sectPr w:rsidR="00C37586" w:rsidRPr="00C37586" w:rsidSect="00F863FA">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22118831" w14:textId="11A5FB2A" w:rsidR="00C37586" w:rsidRPr="00C37586" w:rsidRDefault="00C37586" w:rsidP="00430A01">
      <w:pPr>
        <w:pStyle w:val="AEPBigHeading"/>
      </w:pPr>
      <w:r w:rsidRPr="00C37586">
        <w:lastRenderedPageBreak/>
        <w:t xml:space="preserve">Last Will of </w:t>
      </w:r>
      <w:r w:rsidR="00E14F26" w:rsidRPr="00E14F26">
        <w:rPr/>
        <w:t>&lt;&lt; Matter.Relationships.</w:t>
      </w:r>
      <w:r w:rsidR="00E14F26">
        <w:rPr/>
        <w:t>Mr</w:t>
      </w:r>
      <w:r w:rsidR="00E14F26" w:rsidRPr="00E14F26">
        <w:rPr/>
        <w:t>.Name &gt;&gt;</w:t>
      </w:r>
    </w:p>
    <w:p w14:paraId="15A28410" w14:textId="26724032" w:rsidR="00C37586" w:rsidRPr="00430A01" w:rsidRDefault="00C37586" w:rsidP="00430A01">
      <w:pPr>
        <w:pStyle w:val="AEPTextL0"/>
      </w:pPr>
      <w:r w:rsidRPr="00430A01">
        <w:t xml:space="preserve">of </w:t>
      </w:r>
      <w:r w:rsidR="00E14F26" w:rsidRPr="002C59C3">
        <w:rPr/>
        <w:t>&lt;&lt; Matter.Client.Address &gt;&gt;</w:t>
      </w:r>
    </w:p>
    <w:p w14:paraId="16B11F80" w14:textId="77777777" w:rsidR="00C37586" w:rsidRPr="00C37586" w:rsidRDefault="00C37586">
      <w:pPr>
        <w:pStyle w:val="AEPPart"/>
      </w:pPr>
      <w:bookmarkStart w:id="1" w:name="_Toc523924448"/>
      <w:r w:rsidRPr="00C37586">
        <w:t>: GENERAL</w:t>
      </w:r>
      <w:bookmarkEnd w:id="1"/>
    </w:p>
    <w:p w14:paraId="24122221" w14:textId="77777777" w:rsidR="00C37586" w:rsidRPr="00C37586" w:rsidRDefault="00C37586">
      <w:pPr>
        <w:pStyle w:val="Heading1"/>
      </w:pPr>
      <w:r w:rsidRPr="00C37586">
        <w:t>Intentions</w:t>
      </w:r>
    </w:p>
    <w:p w14:paraId="1BF1227D" w14:textId="77777777" w:rsidR="003734F0" w:rsidRPr="00364BB4" w:rsidRDefault="003734F0">
      <w:pPr>
        <w:pStyle w:val="Heading2"/>
      </w:pPr>
      <w:r w:rsidRPr="00364BB4">
        <w:t>I:</w:t>
      </w:r>
    </w:p>
    <w:p w14:paraId="0CC4CEE2" w14:textId="469D1B5A" w:rsidR="003734F0" w:rsidRPr="00364BB4" w:rsidRDefault="003734F0">
      <w:pPr>
        <w:pStyle w:val="Heading3"/>
      </w:pPr>
      <w:r w:rsidRPr="00364BB4">
        <w:t xml:space="preserve">revoke all former wills and other testamentary acts made by me; </w:t>
      </w:r>
    </w:p>
    <w:p w14:paraId="754173CA" w14:textId="77777777" w:rsidR="003734F0" w:rsidRPr="00364BB4" w:rsidRDefault="003734F0">
      <w:pPr>
        <w:pStyle w:val="Heading3"/>
      </w:pPr>
      <w:r w:rsidRPr="00364BB4">
        <w:t>declare this to be my last Will;</w:t>
      </w:r>
    </w:p>
    <w:p w14:paraId="6B03F55B" w14:textId="0C4A30FC" w:rsidR="003734F0" w:rsidRPr="00364BB4" w:rsidRDefault="003734F0">
      <w:pPr>
        <w:pStyle w:val="Heading3"/>
      </w:pPr>
      <w:r w:rsidRPr="00364BB4">
        <w:t xml:space="preserve">confirm </w:t>
      </w:r>
      <w:r w:rsidR="00966873">
        <w:fldChar w:fldCharType="begin"/>
      </w:r>
      <w:r w:rsidR="00966873">
        <w:instrText xml:space="preserve"> REF _Ref121083844 \r \h </w:instrText>
      </w:r>
      <w:r w:rsidR="00966873">
        <w:fldChar w:fldCharType="separate"/>
      </w:r>
      <w:r w:rsidR="00EB1D79">
        <w:t>PART F</w:t>
      </w:r>
      <w:r w:rsidR="00966873">
        <w:fldChar w:fldCharType="end"/>
      </w:r>
      <w:r w:rsidR="00787F91">
        <w:t xml:space="preserve"> </w:t>
      </w:r>
      <w:r w:rsidRPr="00364BB4">
        <w:t xml:space="preserve">and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64BB4">
        <w:t xml:space="preserve"> titled ‘interpretation’ </w:t>
      </w:r>
      <w:r w:rsidR="00E76D82">
        <w:t xml:space="preserve">and </w:t>
      </w:r>
      <w:r w:rsidR="00E76D82" w:rsidRPr="00364BB4">
        <w:t xml:space="preserve">‘definitions’ </w:t>
      </w:r>
      <w:r w:rsidRPr="00364BB4">
        <w:t xml:space="preserve">apply in relation to the interpretation </w:t>
      </w:r>
      <w:r>
        <w:t xml:space="preserve">of </w:t>
      </w:r>
      <w:r w:rsidRPr="00364BB4">
        <w:t>this Will;</w:t>
      </w:r>
      <w:r>
        <w:t xml:space="preserve"> and</w:t>
      </w:r>
    </w:p>
    <w:p w14:paraId="11E89055" w14:textId="0CDC5656" w:rsidR="003734F0" w:rsidRDefault="008E7AD4">
      <w:pPr>
        <w:pStyle w:val="Heading3"/>
      </w:pPr>
      <w:r>
        <w:rPr/>
        <w:t>[</w:t>
      </w:r>
      <w:r w:rsidR="003734F0">
        <w:rPr/>
        <w:t>#if</w:t>
      </w:r>
      <w:r w:rsidR="003734F0" w:rsidRPr="00F143A5">
        <w:rPr/>
        <w:t xml:space="preserve"> </w:t>
      </w:r>
      <w:r w:rsidR="00003C02" w:rsidRPr="007E7B43">
        <w:rPr/>
        <w:t>outright gift to spouse in first instance</w:t>
      </w:r>
      <w:r w:rsidR="00003C02">
        <w:rPr/>
        <w:t xml:space="preserve"> i.e. </w:t>
      </w:r>
      <w:r w:rsidR="003734F0">
        <w:rPr/>
        <w:t>the TT starts after both spouses have died</w:t>
      </w:r>
      <w:r w:rsidRPr="002953D9">
        <w:rPr/>
        <w:t>]</w:t>
      </w:r>
      <w:r w:rsidR="003734F0" w:rsidRPr="00416EA4">
        <w:t xml:space="preserve"> </w:t>
      </w:r>
      <w:r w:rsidR="003734F0" w:rsidRPr="00364BB4">
        <w:t xml:space="preserve">intend to </w:t>
      </w:r>
      <w:r w:rsidR="003734F0">
        <w:t>establish the following</w:t>
      </w:r>
      <w:r w:rsidR="003734F0" w:rsidRPr="00364BB4">
        <w:t xml:space="preserve"> testamentary trust</w:t>
      </w:r>
      <w:r w:rsidR="003734F0">
        <w:t xml:space="preserve"> on my death if </w:t>
      </w:r>
      <w:r w:rsidR="00E14F26" w:rsidRPr="00E14F26">
        <w:rPr/>
        <w:t>&lt;&lt; Matter.Relationships.Mrs.Name &gt;&gt;</w:t>
      </w:r>
      <w:r w:rsidR="003734F0" w:rsidRPr="00416EA4">
        <w:t xml:space="preserve"> fails to survive me</w:t>
      </w:r>
      <w:r w:rsidR="003734F0">
        <w:t>:</w:t>
      </w:r>
    </w:p>
    <w:p w14:paraId="21F5D27D" w14:textId="74F92A26" w:rsidR="003734F0" w:rsidRPr="00BC26EB" w:rsidRDefault="00E14F26" w:rsidP="008D44FA">
      <w:pPr>
        <w:pStyle w:val="AEPTextL1"/>
        <w:ind w:firstLine="454"/>
        <w:rPr>
          <w:rStyle w:val="AEPBold"/>
        </w:rPr>
      </w:pPr>
      <w:r w:rsidRPr="00E14F26">
        <w:rPr>
          <w:rStyle w:val="AEPBold"/>
        </w:rPr>
        <w:t>&lt;&lt; Matter.Relationships.Mr.Name &gt;&gt;</w:t>
      </w:r>
      <w:r w:rsidR="003734F0" w:rsidRPr="00BC26EB">
        <w:rPr>
          <w:rStyle w:val="AEPBold"/>
        </w:rPr>
        <w:t xml:space="preserve"> Testamentary Trust </w:t>
      </w:r>
    </w:p>
    <w:p w14:paraId="6E98D56E" w14:textId="77777777" w:rsidR="003734F0" w:rsidRPr="00364BB4" w:rsidRDefault="003734F0">
      <w:pPr>
        <w:pStyle w:val="Heading4"/>
      </w:pPr>
      <w:r>
        <w:t>Nominated Beneficiaries - my Children</w:t>
      </w:r>
    </w:p>
    <w:p w14:paraId="7840DCDC" w14:textId="4B229C58" w:rsidR="003734F0" w:rsidRPr="00364BB4" w:rsidRDefault="003734F0">
      <w:pPr>
        <w:pStyle w:val="Heading4"/>
      </w:pPr>
      <w:r w:rsidRPr="00364BB4">
        <w:t xml:space="preserve">Initial Trustee - </w:t>
      </w:r>
      <w:r w:rsidR="001012D2" w:rsidRPr="001012D2">
        <w:rPr/>
        <w:t>&lt;&lt; Matter.CustomField.InitialTrusteeTt1 &gt;&gt;</w:t>
      </w:r>
      <w:r w:rsidRPr="00364BB4">
        <w:t xml:space="preserve"> </w:t>
      </w:r>
    </w:p>
    <w:p w14:paraId="6B65E685" w14:textId="21AD9BDB" w:rsidR="003734F0" w:rsidRPr="00364BB4" w:rsidRDefault="003734F0">
      <w:pPr>
        <w:pStyle w:val="Heading4"/>
      </w:pPr>
      <w:r w:rsidRPr="00364BB4">
        <w:t xml:space="preserve">Backup Trustee - </w:t>
      </w:r>
      <w:r w:rsidR="001012D2" w:rsidRPr="001012D2">
        <w:rPr/>
        <w:t>&lt;&lt; Matter.CustomField.BackupTrusteeTt1 &gt;&gt;</w:t>
      </w:r>
      <w:r w:rsidRPr="00364BB4">
        <w:t xml:space="preserve"> </w:t>
      </w:r>
    </w:p>
    <w:p w14:paraId="3F496D3C" w14:textId="1648D991" w:rsidR="003734F0" w:rsidRPr="00364BB4" w:rsidRDefault="003734F0">
      <w:pPr>
        <w:pStyle w:val="Heading4"/>
      </w:pPr>
      <w:r w:rsidRPr="00364BB4">
        <w:t xml:space="preserve">Further Backup Trustee - </w:t>
      </w:r>
      <w:r w:rsidR="001012D2" w:rsidRPr="001012D2">
        <w:rPr/>
        <w:t>&lt;&lt; Matter.CustomField.FurtherBackupTrusteeTt1 &gt;&gt;</w:t>
      </w:r>
      <w:r w:rsidRPr="00364BB4">
        <w:t xml:space="preserve"> </w:t>
      </w:r>
    </w:p>
    <w:p w14:paraId="7EF06671" w14:textId="1BE93D39" w:rsidR="003734F0" w:rsidRPr="00364BB4" w:rsidRDefault="003734F0">
      <w:pPr>
        <w:pStyle w:val="Heading4"/>
      </w:pPr>
      <w:r>
        <w:t xml:space="preserve">Initial </w:t>
      </w:r>
      <w:r w:rsidRPr="00364BB4">
        <w:t xml:space="preserve">Appointor - </w:t>
      </w:r>
      <w:r w:rsidR="001012D2" w:rsidRPr="001012D2">
        <w:rPr/>
        <w:t>&lt;&lt; Matter.CustomField.InitialAppointorTt1 &gt;&gt;</w:t>
      </w:r>
      <w:r w:rsidRPr="00364BB4">
        <w:t xml:space="preserve"> </w:t>
      </w:r>
    </w:p>
    <w:p w14:paraId="67970079" w14:textId="403D735A" w:rsidR="003734F0" w:rsidRPr="00364BB4" w:rsidRDefault="003734F0">
      <w:pPr>
        <w:pStyle w:val="Heading4"/>
      </w:pPr>
      <w:r w:rsidRPr="00364BB4">
        <w:t xml:space="preserve">Backup Appointor - </w:t>
      </w:r>
      <w:r w:rsidR="001012D2" w:rsidRPr="001012D2">
        <w:rPr/>
        <w:t>&lt;&lt; Matter.CustomField.BackupAppointorTt1 &gt;&gt;</w:t>
      </w:r>
      <w:r w:rsidRPr="00364BB4">
        <w:t xml:space="preserve"> </w:t>
      </w:r>
    </w:p>
    <w:p w14:paraId="26FA12E0" w14:textId="76DF7975" w:rsidR="003734F0" w:rsidRDefault="003734F0">
      <w:pPr>
        <w:pStyle w:val="Heading4"/>
      </w:pPr>
      <w:r w:rsidRPr="00364BB4">
        <w:t xml:space="preserve">Further Backup Appointor - </w:t>
      </w:r>
      <w:r w:rsidR="001012D2" w:rsidRPr="001012D2">
        <w:rPr/>
        <w:t>&lt;&lt; Matter.CustomField.FurtherBackupAppointorTt1 &gt;&gt;</w:t>
      </w:r>
      <w:r w:rsidRPr="00364BB4">
        <w:t xml:space="preserve"> </w:t>
      </w:r>
    </w:p>
    <w:p w14:paraId="62B2EAF2" w14:textId="2CE81A09" w:rsidR="003734F0" w:rsidRDefault="008E7AD4">
      <w:pPr>
        <w:pStyle w:val="Heading3"/>
      </w:pPr>
      <w:r>
        <w:rPr/>
        <w:t>[</w:t>
      </w:r>
      <w:r w:rsidR="003734F0">
        <w:rPr/>
        <w:t>#if the TT starts in the first instance</w:t>
      </w:r>
      <w:r>
        <w:rPr/>
        <w:t>]</w:t>
      </w:r>
      <w:r w:rsidR="003734F0" w:rsidRPr="002953D9">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04EC4260" w14:textId="44FAA827" w:rsidR="003734F0" w:rsidRPr="00BC26EB" w:rsidRDefault="00E14F26" w:rsidP="008D44FA">
      <w:pPr>
        <w:pStyle w:val="AEPTextL1"/>
        <w:ind w:firstLine="454"/>
        <w:rPr>
          <w:rStyle w:val="AEPBold"/>
        </w:rPr>
      </w:pPr>
      <w:r w:rsidRPr="00E14F26">
        <w:rPr>
          <w:rStyle w:val="AEPBold"/>
        </w:rPr>
        <w:t>&lt;&lt; Matter.Relationships.Mr.Name &gt;&gt;</w:t>
      </w:r>
      <w:r w:rsidRPr="00BC26EB">
        <w:rPr>
          <w:rStyle w:val="AEPBold"/>
        </w:rPr>
        <w:t xml:space="preserve"> </w:t>
      </w:r>
      <w:r w:rsidR="003734F0" w:rsidRPr="00BC26EB">
        <w:rPr>
          <w:rStyle w:val="AEPBold"/>
        </w:rPr>
        <w:t xml:space="preserve">Testamentary Trust </w:t>
      </w:r>
    </w:p>
    <w:p w14:paraId="76BB0509" w14:textId="5F0EF2ED" w:rsidR="003734F0" w:rsidRPr="00364BB4" w:rsidRDefault="003734F0">
      <w:pPr>
        <w:pStyle w:val="Heading4"/>
      </w:pPr>
      <w:r>
        <w:t xml:space="preserve">Nominated Beneficiary - </w:t>
      </w:r>
      <w:r w:rsidR="001012D2" w:rsidRPr="00E14F26">
        <w:rPr/>
        <w:t>&lt;&lt; Matter.Relationships.Mrs.Name &gt;&gt;</w:t>
      </w:r>
    </w:p>
    <w:p w14:paraId="7FBD11E4" w14:textId="74EA2FA1" w:rsidR="003734F0" w:rsidRPr="00364BB4" w:rsidRDefault="003734F0">
      <w:pPr>
        <w:pStyle w:val="Heading4"/>
      </w:pPr>
      <w:r w:rsidRPr="00364BB4">
        <w:t xml:space="preserve">Initial Trustee - </w:t>
      </w:r>
      <w:r w:rsidR="001012D2" w:rsidRPr="001012D2">
        <w:rPr/>
        <w:t>&lt;&lt; Matter.CustomField.InitialTrusteeTt1 &gt;&gt;</w:t>
      </w:r>
      <w:r w:rsidR="001012D2" w:rsidRPr="00364BB4">
        <w:t xml:space="preserve"> </w:t>
      </w:r>
      <w:r w:rsidRPr="00364BB4">
        <w:t xml:space="preserve"> </w:t>
      </w:r>
    </w:p>
    <w:p w14:paraId="13646020" w14:textId="019FA4BC" w:rsidR="003734F0" w:rsidRPr="00364BB4" w:rsidRDefault="003734F0">
      <w:pPr>
        <w:pStyle w:val="Heading4"/>
      </w:pPr>
      <w:r w:rsidRPr="00364BB4">
        <w:t xml:space="preserve">Backup Trustee - </w:t>
      </w:r>
      <w:r w:rsidR="001012D2" w:rsidRPr="001012D2">
        <w:rPr/>
        <w:t>&lt;&lt; Matter.CustomField.BackupTrusteeTt1 &gt;&gt;</w:t>
      </w:r>
      <w:r w:rsidRPr="00364BB4">
        <w:t xml:space="preserve"> </w:t>
      </w:r>
    </w:p>
    <w:p w14:paraId="0CC86EB0" w14:textId="5D5ED3FC" w:rsidR="003734F0" w:rsidRPr="00364BB4" w:rsidRDefault="003734F0">
      <w:pPr>
        <w:pStyle w:val="Heading4"/>
      </w:pPr>
      <w:r w:rsidRPr="00364BB4">
        <w:t xml:space="preserve">Further Backup Trustee - </w:t>
      </w:r>
      <w:r w:rsidR="001012D2" w:rsidRPr="001012D2">
        <w:rPr/>
        <w:t>&lt;&lt; Matter.CustomField.FurtherBackupTrusteeTt1 &gt;&gt;</w:t>
      </w:r>
      <w:r w:rsidR="001012D2" w:rsidRPr="00364BB4">
        <w:t xml:space="preserve"> </w:t>
      </w:r>
      <w:r w:rsidRPr="00364BB4">
        <w:t xml:space="preserve"> </w:t>
      </w:r>
    </w:p>
    <w:p w14:paraId="004B1F39" w14:textId="2CE3E230" w:rsidR="003734F0" w:rsidRPr="00364BB4" w:rsidRDefault="003734F0">
      <w:pPr>
        <w:pStyle w:val="Heading4"/>
      </w:pPr>
      <w:r>
        <w:t xml:space="preserve">Initial </w:t>
      </w:r>
      <w:r w:rsidRPr="00364BB4">
        <w:t xml:space="preserve">Appointor - </w:t>
      </w:r>
      <w:r w:rsidR="001012D2" w:rsidRPr="001012D2">
        <w:rPr/>
        <w:t>&lt;&lt; Matter.CustomField.InitialAppointorTt1 &gt;&gt;</w:t>
      </w:r>
      <w:r w:rsidR="001012D2" w:rsidRPr="00364BB4">
        <w:t xml:space="preserve"> </w:t>
      </w:r>
      <w:r w:rsidRPr="00364BB4">
        <w:t xml:space="preserve"> </w:t>
      </w:r>
    </w:p>
    <w:p w14:paraId="5CF9738B" w14:textId="4F4E2A4B" w:rsidR="003734F0" w:rsidRPr="00364BB4" w:rsidRDefault="003734F0">
      <w:pPr>
        <w:pStyle w:val="Heading4"/>
      </w:pPr>
      <w:r w:rsidRPr="00364BB4">
        <w:t xml:space="preserve">Backup Appointor - </w:t>
      </w:r>
      <w:r w:rsidR="001012D2" w:rsidRPr="001012D2">
        <w:rPr/>
        <w:t>&lt;&lt; Matter.CustomField.BackupAppointorTt1 &gt;&gt;</w:t>
      </w:r>
      <w:r w:rsidR="001012D2" w:rsidRPr="00364BB4">
        <w:t xml:space="preserve"> </w:t>
      </w:r>
      <w:r w:rsidRPr="00364BB4">
        <w:t xml:space="preserve"> </w:t>
      </w:r>
    </w:p>
    <w:p w14:paraId="68D29148" w14:textId="14E5A723" w:rsidR="003734F0" w:rsidRDefault="003734F0">
      <w:pPr>
        <w:pStyle w:val="Heading4"/>
      </w:pPr>
      <w:r w:rsidRPr="00364BB4">
        <w:t xml:space="preserve">Further Backup Appointor - </w:t>
      </w:r>
      <w:r w:rsidR="001012D2" w:rsidRPr="001012D2">
        <w:rPr/>
        <w:t>&lt;&lt; Matter.CustomField.FurtherBackupAppointorTt1 &gt;&gt;</w:t>
      </w:r>
      <w:r w:rsidR="001012D2" w:rsidRPr="00364BB4">
        <w:t xml:space="preserve"> </w:t>
      </w:r>
      <w:r w:rsidRPr="00364BB4">
        <w:t xml:space="preserve"> </w:t>
      </w:r>
    </w:p>
    <w:p w14:paraId="711C740F" w14:textId="4101605C" w:rsidR="003734F0" w:rsidRDefault="008E7AD4">
      <w:pPr>
        <w:pStyle w:val="Heading3"/>
      </w:pPr>
      <w:r>
        <w:rPr/>
        <w:t>[</w:t>
      </w:r>
      <w:r w:rsidR="003734F0">
        <w:rPr/>
        <w:t xml:space="preserve">#if </w:t>
      </w:r>
      <w:r w:rsidR="003734F0" w:rsidRPr="00CA3CFA">
        <w:rPr/>
        <w:t>TT is to benefit someone other than spouse or children</w:t>
      </w:r>
      <w:r w:rsidRPr="002953D9">
        <w:rPr/>
        <w:t>]</w:t>
      </w:r>
      <w:r w:rsidR="003734F0"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6B9D5BC8" w14:textId="43876E04" w:rsidR="003734F0" w:rsidRPr="00BC26EB" w:rsidRDefault="00E14F26" w:rsidP="008D44FA">
      <w:pPr>
        <w:pStyle w:val="AEPTextL1"/>
        <w:ind w:firstLine="454"/>
        <w:rPr>
          <w:rStyle w:val="AEPBold"/>
        </w:rPr>
      </w:pPr>
      <w:r w:rsidRPr="00E14F26">
        <w:rPr>
          <w:rStyle w:val="AEPBold"/>
        </w:rPr>
        <w:t>&lt;&lt; Matter.Relationships.Mr.Name &gt;&gt;</w:t>
      </w:r>
      <w:r w:rsidRPr="00BC26EB">
        <w:rPr>
          <w:rStyle w:val="AEPBold"/>
        </w:rPr>
        <w:t xml:space="preserve"> </w:t>
      </w:r>
      <w:r w:rsidR="003734F0" w:rsidRPr="00BC26EB">
        <w:rPr>
          <w:rStyle w:val="AEPBold"/>
        </w:rPr>
        <w:t xml:space="preserve">Testamentary Trust </w:t>
      </w:r>
    </w:p>
    <w:p w14:paraId="0ED6FD12" w14:textId="75F5E6F1" w:rsidR="003734F0" w:rsidRPr="00364BB4" w:rsidRDefault="001012D2">
      <w:pPr>
        <w:pStyle w:val="Heading4"/>
      </w:pPr>
      <w:r>
        <w:t xml:space="preserve">Nominated Beneficiary - </w:t>
      </w:r>
      <w:r w:rsidR="00712E13" w:rsidRPr="00712E13">
        <w:rPr/>
        <w:t>&lt;&lt; Matter.CustomField.NominatedBeneficiaryTt1 &gt;&gt;</w:t>
      </w:r>
    </w:p>
    <w:p w14:paraId="68B7674A" w14:textId="5CBF7747" w:rsidR="003734F0" w:rsidRPr="00364BB4" w:rsidRDefault="003734F0">
      <w:pPr>
        <w:pStyle w:val="Heading4"/>
      </w:pPr>
      <w:r w:rsidRPr="00364BB4">
        <w:t xml:space="preserve">Initial Trustee - </w:t>
      </w:r>
      <w:r w:rsidR="00712E13" w:rsidRPr="001012D2">
        <w:rPr/>
        <w:t>&lt;&lt; Matter.CustomField.InitialTrusteeTt1 &gt;&gt;</w:t>
      </w:r>
      <w:r w:rsidR="00712E13" w:rsidRPr="00364BB4">
        <w:t xml:space="preserve">  </w:t>
      </w:r>
      <w:r w:rsidRPr="00364BB4">
        <w:t xml:space="preserve"> </w:t>
      </w:r>
    </w:p>
    <w:p w14:paraId="5F027439" w14:textId="533F6D21" w:rsidR="003734F0" w:rsidRPr="00364BB4" w:rsidRDefault="003734F0">
      <w:pPr>
        <w:pStyle w:val="Heading4"/>
      </w:pPr>
      <w:r w:rsidRPr="00364BB4">
        <w:t xml:space="preserve">Backup Trustee - </w:t>
      </w:r>
      <w:r w:rsidR="00712E13" w:rsidRPr="001012D2">
        <w:rPr/>
        <w:t>&lt;&lt; Matter.CustomField.BackupTrusteeTt1 &gt;&gt;</w:t>
      </w:r>
      <w:r w:rsidR="00712E13" w:rsidRPr="00364BB4">
        <w:t xml:space="preserve"> </w:t>
      </w:r>
      <w:r w:rsidRPr="00364BB4">
        <w:t xml:space="preserve"> </w:t>
      </w:r>
    </w:p>
    <w:p w14:paraId="7C318F96" w14:textId="484ECEFA" w:rsidR="003734F0" w:rsidRPr="00364BB4" w:rsidRDefault="003734F0">
      <w:pPr>
        <w:pStyle w:val="Heading4"/>
      </w:pPr>
      <w:r w:rsidRPr="00364BB4">
        <w:t xml:space="preserve">Further Backup Trustee - </w:t>
      </w:r>
      <w:r w:rsidR="00712E13" w:rsidRPr="001012D2">
        <w:rPr/>
        <w:t>&lt;&lt; Matter.CustomField.FurtherBackupTrusteeTt1 &gt;&gt;</w:t>
      </w:r>
      <w:r w:rsidR="00712E13" w:rsidRPr="00364BB4">
        <w:t xml:space="preserve">  </w:t>
      </w:r>
      <w:r w:rsidRPr="00364BB4">
        <w:t xml:space="preserve"> </w:t>
      </w:r>
    </w:p>
    <w:p w14:paraId="145E6861" w14:textId="30AD258C" w:rsidR="003734F0" w:rsidRPr="00364BB4" w:rsidRDefault="003734F0">
      <w:pPr>
        <w:pStyle w:val="Heading4"/>
      </w:pPr>
      <w:r>
        <w:lastRenderedPageBreak/>
        <w:t xml:space="preserve">Initial </w:t>
      </w:r>
      <w:r w:rsidRPr="00364BB4">
        <w:t xml:space="preserve">Appointor - </w:t>
      </w:r>
      <w:r w:rsidR="00712E13" w:rsidRPr="001012D2">
        <w:rPr/>
        <w:t>&lt;&lt; Matter.CustomField.InitialAppointorTt1 &gt;&gt;</w:t>
      </w:r>
      <w:r w:rsidR="00712E13" w:rsidRPr="00364BB4">
        <w:t xml:space="preserve">  </w:t>
      </w:r>
      <w:r w:rsidRPr="00364BB4">
        <w:t xml:space="preserve"> </w:t>
      </w:r>
    </w:p>
    <w:p w14:paraId="04D70086" w14:textId="3054C3AF" w:rsidR="003734F0" w:rsidRPr="00364BB4" w:rsidRDefault="003734F0">
      <w:pPr>
        <w:pStyle w:val="Heading4"/>
      </w:pPr>
      <w:r w:rsidRPr="00364BB4">
        <w:t xml:space="preserve">Backup Appointor - </w:t>
      </w:r>
      <w:r w:rsidR="00712E13" w:rsidRPr="001012D2">
        <w:rPr/>
        <w:t>&lt;&lt; Matter.CustomField.BackupAppointorTt1 &gt;&gt;</w:t>
      </w:r>
      <w:r w:rsidR="00712E13" w:rsidRPr="00364BB4">
        <w:t xml:space="preserve">  </w:t>
      </w:r>
      <w:r w:rsidRPr="00364BB4">
        <w:t xml:space="preserve"> </w:t>
      </w:r>
    </w:p>
    <w:p w14:paraId="473BB965" w14:textId="1CC03D9E" w:rsidR="003734F0" w:rsidRDefault="003734F0">
      <w:pPr>
        <w:pStyle w:val="Heading4"/>
      </w:pPr>
      <w:r w:rsidRPr="00364BB4">
        <w:t xml:space="preserve">Further Backup Appointor - </w:t>
      </w:r>
      <w:r w:rsidR="00712E13" w:rsidRPr="001012D2">
        <w:rPr/>
        <w:t>&lt;&lt; Matter.CustomField.FurtherBackupAppointorTt1 &gt;&gt;</w:t>
      </w:r>
      <w:r w:rsidR="00712E13" w:rsidRPr="00364BB4">
        <w:t xml:space="preserve">  </w:t>
      </w:r>
      <w:r w:rsidRPr="00364BB4">
        <w:t xml:space="preserve"> </w:t>
      </w:r>
    </w:p>
    <w:p w14:paraId="2832BFD2" w14:textId="624A9D6A" w:rsidR="003734F0" w:rsidRPr="003734F0" w:rsidRDefault="003734F0">
      <w:pPr>
        <w:pStyle w:val="AEPPart"/>
      </w:pPr>
      <w:bookmarkStart w:id="2" w:name="_Ref121083998"/>
      <w:r w:rsidRPr="003734F0">
        <w:t>: TESTAMENTARY DIRECTIONS</w:t>
      </w:r>
      <w:bookmarkEnd w:id="2"/>
    </w:p>
    <w:p w14:paraId="3DF5AC70" w14:textId="77777777" w:rsidR="003734F0" w:rsidRPr="003734F0" w:rsidRDefault="003734F0">
      <w:pPr>
        <w:pStyle w:val="Heading1"/>
      </w:pPr>
      <w:bookmarkStart w:id="3" w:name="_Ref375159700"/>
      <w:bookmarkStart w:id="4" w:name="_Toc511619625"/>
      <w:bookmarkStart w:id="5" w:name="_Toc148407610"/>
      <w:bookmarkStart w:id="6" w:name="_Toc386906387"/>
      <w:bookmarkStart w:id="7" w:name="_Toc389476407"/>
      <w:bookmarkEnd w:id="3"/>
      <w:r w:rsidRPr="003734F0">
        <w:t>Executor and trustee</w:t>
      </w:r>
      <w:bookmarkStart w:id="8" w:name="_Toc370026473"/>
      <w:bookmarkStart w:id="9" w:name="_Toc370027150"/>
      <w:bookmarkStart w:id="10" w:name="_Toc370027465"/>
      <w:bookmarkStart w:id="11" w:name="_Ref386371691"/>
      <w:bookmarkEnd w:id="4"/>
      <w:bookmarkEnd w:id="5"/>
      <w:bookmarkEnd w:id="6"/>
      <w:bookmarkEnd w:id="7"/>
      <w:bookmarkEnd w:id="8"/>
      <w:bookmarkEnd w:id="9"/>
      <w:bookmarkEnd w:id="10"/>
    </w:p>
    <w:p w14:paraId="14E513AA" w14:textId="77777777" w:rsidR="003734F0" w:rsidRPr="00364BB4" w:rsidRDefault="003734F0">
      <w:pPr>
        <w:pStyle w:val="Heading2"/>
      </w:pPr>
      <w:r w:rsidRPr="00364BB4">
        <w:t>I appoint as</w:t>
      </w:r>
      <w:r w:rsidRPr="003734F0">
        <w:rPr>
          <w:rFonts w:eastAsia="Batang"/>
        </w:rPr>
        <w:t xml:space="preserve"> </w:t>
      </w:r>
      <w:r w:rsidRPr="00364BB4">
        <w:t>the executor and trustee of my Will</w:t>
      </w:r>
      <w:bookmarkEnd w:id="11"/>
      <w:r w:rsidRPr="00364BB4">
        <w:t>:</w:t>
      </w:r>
    </w:p>
    <w:p w14:paraId="11717724" w14:textId="77777777" w:rsidR="00E14F26" w:rsidRDefault="00E14F26" w:rsidP="00E14F26">
      <w:pPr>
        <w:pStyle w:val="Heading3"/>
        <w:numPr>
          <w:ilvl w:val="3"/>
          <w:numId w:val="2"/>
        </w:numPr>
      </w:pPr>
      <w:r w:rsidRPr="002C59C3">
        <w:rPr/>
        <w:t>&lt;&lt; Matter.Relationships.Mrs.Name &gt;&gt;</w:t>
      </w:r>
      <w:r>
        <w:t>;</w:t>
      </w:r>
    </w:p>
    <w:p w14:paraId="591A35B9" w14:textId="3F5229B7" w:rsidR="003734F0" w:rsidRPr="00364BB4" w:rsidRDefault="003734F0" w:rsidP="000730C7">
      <w:pPr>
        <w:pStyle w:val="Heading3"/>
        <w:numPr>
          <w:ilvl w:val="3"/>
          <w:numId w:val="2"/>
        </w:numPr>
      </w:pPr>
      <w:r w:rsidRPr="00364BB4">
        <w:t xml:space="preserve">if </w:t>
      </w:r>
      <w:r w:rsidR="00E14F26" w:rsidRPr="00E14F26">
        <w:rPr/>
        <w:t>&lt;&lt; Matter.Relationships.Mrs.Name &gt;&gt;</w:t>
      </w:r>
      <w:r w:rsidRPr="00364BB4">
        <w:t xml:space="preserve"> is unable or unwilling to act for any reason, then I appoint </w:t>
      </w:r>
      <w:r w:rsidR="00E14F26" w:rsidRPr="002C59C3">
        <w:rPr/>
        <w:t>&lt;&lt; Matter.CustomField.BackupExecutor &gt;&gt;</w:t>
      </w:r>
      <w:r w:rsidRPr="00364BB4">
        <w:t xml:space="preserve">; </w:t>
      </w:r>
      <w:r>
        <w:t>or</w:t>
      </w:r>
    </w:p>
    <w:p w14:paraId="5D8BDED6" w14:textId="792F31F9" w:rsidR="003734F0" w:rsidRPr="00364BB4" w:rsidRDefault="003734F0">
      <w:pPr>
        <w:pStyle w:val="Heading3"/>
      </w:pPr>
      <w:r w:rsidRPr="00364BB4">
        <w:t xml:space="preserve">if </w:t>
      </w:r>
      <w:r w:rsidR="00E14F26" w:rsidRPr="002C59C3">
        <w:rPr/>
        <w:t>&lt;&lt; Matter.CustomField.BackupExecutor &gt;&gt;</w:t>
      </w:r>
      <w:r w:rsidRPr="00364BB4">
        <w:t xml:space="preserve"> is unable or unwilling to act for any reason, then I appoint </w:t>
      </w:r>
      <w:r w:rsidR="00E14F26" w:rsidRPr="002C59C3">
        <w:rPr/>
        <w:t>&lt;&lt; Matter.CustomField.FurtherBackupExecutor &gt;&gt;</w:t>
      </w:r>
      <w:bookmarkStart w:id="12" w:name="_Toc389476408"/>
      <w:r w:rsidRPr="00364BB4">
        <w:t>.</w:t>
      </w:r>
    </w:p>
    <w:p w14:paraId="59F08F68" w14:textId="77777777" w:rsidR="003734F0" w:rsidRPr="00364BB4" w:rsidRDefault="003734F0">
      <w:pPr>
        <w:pStyle w:val="Heading2"/>
      </w:pPr>
      <w:r w:rsidRPr="00364BB4">
        <w:t>Unless otherwise specifically stated in my Will:</w:t>
      </w:r>
    </w:p>
    <w:p w14:paraId="7CBA768C" w14:textId="6CDA7998" w:rsidR="003734F0" w:rsidRPr="00364BB4" w:rsidRDefault="003734F0">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3BF6AE71" w14:textId="5A8A7EF5" w:rsidR="00742A47" w:rsidRDefault="003734F0" w:rsidP="00742A47">
      <w:pPr>
        <w:pStyle w:val="Heading3"/>
        <w:numPr>
          <w:ilvl w:val="3"/>
          <w:numId w:val="2"/>
        </w:numPr>
      </w:pPr>
      <w:r w:rsidRPr="00364BB4">
        <w:t xml:space="preserve">a gift to a person named in the preceding </w:t>
      </w:r>
      <w:r>
        <w:t>sub-</w:t>
      </w:r>
      <w:r w:rsidRPr="00364BB4">
        <w:t xml:space="preserve">clause is not dependent on that person acting as my </w:t>
      </w:r>
      <w:r>
        <w:t>Executor</w:t>
      </w:r>
      <w:r w:rsidR="00742A47">
        <w:t>; and</w:t>
      </w:r>
    </w:p>
    <w:p w14:paraId="018F099C" w14:textId="77777777" w:rsidR="00742A47" w:rsidRDefault="00742A47" w:rsidP="00742A47">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67705001" w14:textId="77777777" w:rsidR="00742A47" w:rsidRDefault="00742A47" w:rsidP="00742A47">
      <w:pPr>
        <w:pStyle w:val="Heading4"/>
        <w:numPr>
          <w:ilvl w:val="4"/>
          <w:numId w:val="2"/>
        </w:numPr>
      </w:pPr>
      <w:r w:rsidRPr="00F3379F">
        <w:t>declines to act</w:t>
      </w:r>
      <w:r>
        <w:t>;</w:t>
      </w:r>
    </w:p>
    <w:p w14:paraId="5ABA2841" w14:textId="77777777" w:rsidR="00742A47" w:rsidRDefault="00742A47" w:rsidP="00742A47">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32A72E84" w14:textId="77777777" w:rsidR="00742A47" w:rsidRDefault="00742A47" w:rsidP="00742A47">
      <w:pPr>
        <w:pStyle w:val="Heading4"/>
        <w:numPr>
          <w:ilvl w:val="4"/>
          <w:numId w:val="2"/>
        </w:numPr>
      </w:pPr>
      <w:r>
        <w:t xml:space="preserve">is unable to complete the administration of my estate for any reason; </w:t>
      </w:r>
      <w:r w:rsidRPr="00F3379F">
        <w:t xml:space="preserve">or </w:t>
      </w:r>
    </w:p>
    <w:p w14:paraId="52B03CD1" w14:textId="77777777" w:rsidR="00742A47" w:rsidRDefault="00742A47" w:rsidP="00742A47">
      <w:pPr>
        <w:pStyle w:val="Heading4"/>
        <w:numPr>
          <w:ilvl w:val="4"/>
          <w:numId w:val="2"/>
        </w:numPr>
      </w:pPr>
      <w:r w:rsidRPr="00F3379F">
        <w:t xml:space="preserve">if the appointment otherwise fails for any reason, </w:t>
      </w:r>
    </w:p>
    <w:p w14:paraId="1862DD09" w14:textId="5D278C06" w:rsidR="003734F0" w:rsidRPr="00364BB4" w:rsidRDefault="00742A47" w:rsidP="002953D9">
      <w:pPr>
        <w:pStyle w:val="AEPTextL2"/>
      </w:pPr>
      <w:r w:rsidRPr="00F3379F">
        <w:t xml:space="preserve">either before they accept the </w:t>
      </w:r>
      <w:r>
        <w:t>role</w:t>
      </w:r>
      <w:r w:rsidRPr="00F3379F">
        <w:t xml:space="preserve"> or at any time while they hold the </w:t>
      </w:r>
      <w:r>
        <w:t>role</w:t>
      </w:r>
      <w:r w:rsidRPr="00F3379F">
        <w:t>.</w:t>
      </w:r>
    </w:p>
    <w:bookmarkEnd w:id="12"/>
    <w:p w14:paraId="23C665A2" w14:textId="77777777" w:rsidR="003734F0" w:rsidRPr="003734F0" w:rsidRDefault="003734F0">
      <w:pPr>
        <w:pStyle w:val="Heading1"/>
      </w:pPr>
      <w:r w:rsidRPr="003734F0">
        <w:rPr/>
        <w:t>#if minors</w:t>
      </w:r>
      <w:r w:rsidRPr="003734F0">
        <w:t xml:space="preserve"> Testamentary guardian for Minors</w:t>
      </w:r>
    </w:p>
    <w:p w14:paraId="0D35B6A5" w14:textId="77777777" w:rsidR="003734F0" w:rsidRPr="00364BB4" w:rsidRDefault="003734F0">
      <w:pPr>
        <w:pStyle w:val="Heading2"/>
      </w:pPr>
      <w:r w:rsidRPr="00364BB4">
        <w:t>If there is no surviving guardian of my Minor Children, then I appoint:</w:t>
      </w:r>
    </w:p>
    <w:p w14:paraId="60AC93A8" w14:textId="1AC6CD3B" w:rsidR="003734F0" w:rsidRPr="00364BB4" w:rsidRDefault="00E14F26">
      <w:pPr>
        <w:pStyle w:val="Heading3"/>
      </w:pPr>
      <w:r w:rsidRPr="002C59C3">
        <w:rPr/>
        <w:t>&lt;&lt; Matter.CustomField.InitialGuardian &gt;&gt;</w:t>
      </w:r>
      <w:r w:rsidR="003734F0" w:rsidRPr="00364BB4">
        <w:t xml:space="preserve">; </w:t>
      </w:r>
      <w:r w:rsidR="003734F0">
        <w:t>or</w:t>
      </w:r>
    </w:p>
    <w:p w14:paraId="57A98B51" w14:textId="792D3855" w:rsidR="003734F0" w:rsidRPr="00364BB4" w:rsidRDefault="003734F0">
      <w:pPr>
        <w:pStyle w:val="Heading3"/>
      </w:pPr>
      <w:r w:rsidRPr="00364BB4">
        <w:t xml:space="preserve">if </w:t>
      </w:r>
      <w:r w:rsidR="00E14F26" w:rsidRPr="002C59C3">
        <w:rPr/>
        <w:t>&lt;&lt; Matter.CustomField.InitialGuardian &gt;&gt;</w:t>
      </w:r>
      <w:r w:rsidRPr="00364BB4">
        <w:t xml:space="preserve"> is unable or unwilling to act for any reason, then I appoint </w:t>
      </w:r>
      <w:r w:rsidR="00E14F26" w:rsidRPr="002C59C3">
        <w:rPr/>
        <w:t>&lt;&lt; Matter.CustomField.BackupGuardian &gt;&gt;</w:t>
      </w:r>
      <w:r w:rsidRPr="00364BB4">
        <w:t>,</w:t>
      </w:r>
    </w:p>
    <w:p w14:paraId="1E5282DC" w14:textId="1D55988A" w:rsidR="003734F0" w:rsidRPr="003734F0" w:rsidRDefault="003734F0" w:rsidP="008B3D06">
      <w:pPr>
        <w:pStyle w:val="AEPTextL1"/>
      </w:pPr>
      <w:r>
        <w:t xml:space="preserve">as the guardian </w:t>
      </w:r>
      <w:r w:rsidRPr="003734F0">
        <w:t>to care for my Minor Children.</w:t>
      </w:r>
      <w:r w:rsidR="00B264FB">
        <w:t xml:space="preserve"> </w:t>
      </w:r>
      <w:r w:rsidR="00B264FB" w:rsidRPr="00B264FB">
        <w:rPr/>
        <w:t>[#end]</w:t>
      </w:r>
    </w:p>
    <w:p w14:paraId="5E7302FE" w14:textId="09F62513" w:rsidR="003734F0" w:rsidRPr="003734F0" w:rsidRDefault="003734F0">
      <w:pPr>
        <w:pStyle w:val="Heading1"/>
      </w:pPr>
      <w:bookmarkStart w:id="13" w:name="_Toc370026475"/>
      <w:bookmarkStart w:id="14" w:name="_Toc370027152"/>
      <w:bookmarkStart w:id="15" w:name="_Toc370027467"/>
      <w:bookmarkStart w:id="16" w:name="_Ref386789605"/>
      <w:bookmarkStart w:id="17" w:name="_Toc386906388"/>
      <w:bookmarkStart w:id="18" w:name="_Ref264468755"/>
      <w:bookmarkStart w:id="19" w:name="_Ref264468756"/>
      <w:bookmarkStart w:id="20" w:name="_Ref264468757"/>
      <w:bookmarkStart w:id="21" w:name="_Ref264468758"/>
      <w:bookmarkStart w:id="22" w:name="_Ref264468759"/>
      <w:bookmarkStart w:id="23" w:name="_Ref264468760"/>
      <w:bookmarkEnd w:id="13"/>
      <w:bookmarkEnd w:id="14"/>
      <w:bookmarkEnd w:id="15"/>
      <w:r w:rsidRPr="003734F0">
        <w:t>Personal Belongings</w:t>
      </w:r>
      <w:r w:rsidR="00867748" w:rsidRPr="00867748">
        <w:t xml:space="preserve"> </w:t>
      </w:r>
      <w:r w:rsidR="00867748">
        <w:t>and Specific Gifts</w:t>
      </w:r>
    </w:p>
    <w:p w14:paraId="2251BABA" w14:textId="77777777" w:rsidR="007A51FA" w:rsidRPr="00364BB4" w:rsidRDefault="007A51FA" w:rsidP="007A51FA">
      <w:pPr>
        <w:pStyle w:val="Heading2"/>
        <w:numPr>
          <w:ilvl w:val="2"/>
          <w:numId w:val="2"/>
        </w:numPr>
      </w:pPr>
      <w:bookmarkStart w:id="24" w:name="_Ref263409737"/>
      <w:bookmarkStart w:id="25" w:name="_Ref514834880"/>
      <w:bookmarkStart w:id="26" w:name="_Ref527377207"/>
      <w:bookmarkEnd w:id="24"/>
      <w:r w:rsidRPr="00364BB4">
        <w:t xml:space="preserve">Subject to any specific gifts in my Will, I give (free of all duties and encumbrances) my Personal Belongings to my Executor to be distributed under this clause.  </w:t>
      </w:r>
    </w:p>
    <w:p w14:paraId="34753083" w14:textId="484CED68" w:rsidR="007A51FA" w:rsidRPr="00FF3DD1" w:rsidRDefault="007A51FA" w:rsidP="007A51FA">
      <w:pPr>
        <w:pStyle w:val="Heading2"/>
        <w:numPr>
          <w:ilvl w:val="2"/>
          <w:numId w:val="2"/>
        </w:numPr>
      </w:pPr>
      <w:r w:rsidRPr="00364BB4">
        <w:t>I give my Personal Belongings to</w:t>
      </w:r>
      <w:r w:rsidRPr="00572231">
        <w:t xml:space="preserve"> </w:t>
      </w:r>
      <w:r w:rsidR="00E14F26" w:rsidRPr="002C59C3">
        <w:rPr/>
        <w:t>&lt;&lt; Matter.Relationships.Mrs.Name &gt;&gt;</w:t>
      </w:r>
      <w:r>
        <w:t xml:space="preserve"> absolutely with the Giftover Provision not applying, and if </w:t>
      </w:r>
      <w:r w:rsidR="00E14F26" w:rsidRPr="002C59C3">
        <w:rPr/>
        <w:t>&lt;&lt; Matter.Relationships.Mrs.Name &gt;&gt;</w:t>
      </w:r>
      <w:r>
        <w:t xml:space="preserve"> 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25"/>
    <w:p w14:paraId="2059EFBA" w14:textId="77777777" w:rsidR="003734F0" w:rsidRPr="003734F0" w:rsidRDefault="003734F0">
      <w:pPr>
        <w:pStyle w:val="Heading1"/>
      </w:pPr>
      <w:r w:rsidRPr="003734F0">
        <w:t>Residual Estate</w:t>
      </w:r>
      <w:bookmarkEnd w:id="26"/>
      <w:r w:rsidRPr="003734F0">
        <w:t xml:space="preserve"> </w:t>
      </w:r>
    </w:p>
    <w:p w14:paraId="354E787B" w14:textId="5F3BA555" w:rsidR="003734F0" w:rsidRPr="00396207" w:rsidRDefault="003734F0" w:rsidP="008B3D06">
      <w:pPr>
        <w:pStyle w:val="AEPTextL0"/>
        <w:rPr/>
      </w:pPr>
      <w:bookmarkStart w:id="27" w:name="_Ref392525263"/>
      <w:r w:rsidRPr="00396207">
        <w:rPr/>
        <w:t xml:space="preserve">#option 1: </w:t>
      </w:r>
      <w:r>
        <w:rPr/>
        <w:t>If o</w:t>
      </w:r>
      <w:r w:rsidRPr="00396207">
        <w:rPr/>
        <w:t>utright gift to spouse in the first instance</w:t>
      </w:r>
      <w:r w:rsidR="00317126" w:rsidRPr="00317126">
        <w:rPr/>
        <w:t xml:space="preserve"> </w:t>
      </w:r>
      <w:r w:rsidR="00317126" w:rsidRPr="00396207">
        <w:rPr/>
        <w:t>instance</w:t>
      </w:r>
      <w:r w:rsidR="00317126" w:rsidRPr="00D83F32">
        <w:rPr/>
        <w:t xml:space="preserve"> </w:t>
      </w:r>
      <w:r w:rsidR="00317126">
        <w:rPr/>
        <w:t xml:space="preserve">i.e. the TT starts after both spouses have </w:t>
      </w:r>
      <w:r w:rsidR="00317126" w:rsidRPr="00F47B8F">
        <w:rPr/>
        <w:t>died</w:t>
      </w:r>
    </w:p>
    <w:p w14:paraId="1E70CC38" w14:textId="68E91B7F" w:rsidR="003734F0" w:rsidRDefault="003734F0">
      <w:pPr>
        <w:pStyle w:val="Heading2"/>
      </w:pPr>
      <w:r>
        <w:lastRenderedPageBreak/>
        <w:t xml:space="preserve">I give my Residual Estate to </w:t>
      </w:r>
      <w:r w:rsidR="00E14F26" w:rsidRPr="002C59C3">
        <w:rPr/>
        <w:t>&lt;&lt; Matter.Relationships.Mrs.Name &gt;&gt;</w:t>
      </w:r>
      <w:r>
        <w:t xml:space="preserve"> absolutely with the Giftover Provision not applying.</w:t>
      </w:r>
    </w:p>
    <w:p w14:paraId="68574966" w14:textId="1DF0DFA4" w:rsidR="003734F0" w:rsidRDefault="003734F0">
      <w:pPr>
        <w:pStyle w:val="Heading2"/>
      </w:pPr>
      <w:r>
        <w:t xml:space="preserve">If </w:t>
      </w:r>
      <w:r w:rsidR="00E14F26" w:rsidRPr="002C59C3">
        <w:rPr/>
        <w:t>&lt;&lt; Matter.Relationships.Mrs.Name &gt;&gt;</w:t>
      </w:r>
      <w:r>
        <w:t xml:space="preserve"> fails to survive me and </w:t>
      </w:r>
      <w:r w:rsidRPr="00364BB4">
        <w:t xml:space="preserve">any of my Children (or Grandchildren, if any) survive me then I give my Residual Estate to my Trustees to hold on the </w:t>
      </w:r>
      <w:r w:rsidR="00E14F26" w:rsidRPr="00E14F26">
        <w:rPr>
          <w:rStyle w:val="AEPBold"/>
          <w:b w:val="0"/>
          <w:bCs/>
        </w:rPr>
        <w:t>&lt;&lt; Matter.Relationships.Mr.Name &gt;&gt;</w:t>
      </w:r>
      <w:r w:rsidR="00E14F26" w:rsidRPr="00BC26EB">
        <w:rPr>
          <w:rStyle w:val="AEPBold"/>
        </w:rPr>
        <w:t xml:space="preserve"> </w:t>
      </w:r>
      <w:r w:rsidRPr="00364BB4">
        <w:t xml:space="preserve">Testamentary Trust, with the terms of the trust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364BB4">
        <w:t xml:space="preserve"> of this Will.</w:t>
      </w:r>
    </w:p>
    <w:p w14:paraId="646B1199" w14:textId="723BE3DA" w:rsidR="008945ED" w:rsidRPr="00364BB4" w:rsidRDefault="008945ED" w:rsidP="008945ED">
      <w:pPr>
        <w:pStyle w:val="Heading2"/>
      </w:pPr>
      <w:r w:rsidRPr="00364BB4">
        <w:t>If all of the gifts in the preceding clause</w:t>
      </w:r>
      <w:r>
        <w:t>s</w:t>
      </w:r>
      <w:r w:rsidRPr="00364BB4">
        <w:t xml:space="preserve"> fail, </w:t>
      </w:r>
      <w:r w:rsidR="00877255">
        <w:t>I give</w:t>
      </w:r>
      <w:r w:rsidRPr="00364BB4">
        <w:t xml:space="preserve"> my Residual Estate as follows:</w:t>
      </w:r>
    </w:p>
    <w:p w14:paraId="7A8F0F18" w14:textId="757C69E4" w:rsidR="008945ED" w:rsidRPr="00364BB4" w:rsidRDefault="008945ED" w:rsidP="008945ED">
      <w:pPr>
        <w:pStyle w:val="Heading3"/>
      </w:pPr>
      <w:r w:rsidRPr="00364BB4">
        <w:t xml:space="preserve">as to a </w:t>
      </w:r>
      <w:r w:rsidRPr="008137E4">
        <w:rPr/>
        <w:t>50</w:t>
      </w:r>
      <w:r w:rsidRPr="002458F0">
        <w:t>%</w:t>
      </w:r>
      <w:r w:rsidRPr="00364BB4">
        <w:t xml:space="preserve"> share on trust for </w:t>
      </w:r>
      <w:r>
        <w:t>such</w:t>
      </w:r>
      <w:r w:rsidRPr="00364BB4">
        <w:t xml:space="preserve"> of </w:t>
      </w:r>
      <w:r w:rsidR="00110E0B" w:rsidRPr="002C59C3">
        <w:rPr/>
        <w:t>&lt;&lt; Matter.Relationships.Mrs.Name &gt;&gt;</w:t>
      </w:r>
      <w:r w:rsidR="00110E0B">
        <w:t>’s</w:t>
      </w:r>
      <w:r w:rsidR="00CB7ADE" w:rsidRPr="00763DF4">
        <w:t xml:space="preserve"> </w:t>
      </w:r>
      <w:r w:rsidRPr="00396207">
        <w:rPr/>
        <w:t>[#parents/siblings]</w:t>
      </w:r>
      <w:r w:rsidRPr="00364BB4">
        <w:t xml:space="preserve"> who survive me (if more than one then in equal shares as tenants in common) absolutely</w:t>
      </w:r>
      <w:r>
        <w:t xml:space="preserve"> </w:t>
      </w:r>
      <w:r w:rsidR="00437CC9"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437CC9">
        <w:t xml:space="preserve"> </w:t>
      </w:r>
      <w:r w:rsidRPr="00364BB4">
        <w:t>and</w:t>
      </w:r>
    </w:p>
    <w:p w14:paraId="5D42F6DD" w14:textId="5173A9C0" w:rsidR="008945ED" w:rsidRPr="00364BB4" w:rsidRDefault="008945ED" w:rsidP="008945ED">
      <w:pPr>
        <w:pStyle w:val="Heading3"/>
      </w:pPr>
      <w:r w:rsidRPr="00364BB4">
        <w:t xml:space="preserve">as to the remaining </w:t>
      </w:r>
      <w:r w:rsidRPr="008137E4">
        <w:rPr/>
        <w:t>50</w:t>
      </w:r>
      <w:r w:rsidRPr="002458F0">
        <w:t>%</w:t>
      </w:r>
      <w:r w:rsidRPr="00364BB4">
        <w:t xml:space="preserve"> share on trust for </w:t>
      </w:r>
      <w:r>
        <w:t>such</w:t>
      </w:r>
      <w:r w:rsidRPr="00364BB4">
        <w:t xml:space="preserve"> of </w:t>
      </w:r>
      <w:r w:rsidR="00110E0B">
        <w:t>my</w:t>
      </w:r>
      <w:r w:rsidR="00CB7ADE">
        <w:t xml:space="preserve"> </w:t>
      </w:r>
      <w:r w:rsidRPr="00C5676B">
        <w:rPr/>
        <w:t>[#parents/siblings]</w:t>
      </w:r>
      <w:r w:rsidRPr="00364BB4">
        <w:t xml:space="preserve"> who survive me (if more than one then in equal shares as tenants in common) absolutely</w:t>
      </w:r>
      <w:r w:rsidR="0070411B">
        <w:t xml:space="preserve"> </w:t>
      </w:r>
      <w:r w:rsidR="0070411B"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6D0572E5" w14:textId="77777777" w:rsidR="008945ED" w:rsidRPr="00364BB4" w:rsidRDefault="008945ED" w:rsidP="008945ED">
      <w:pPr>
        <w:pStyle w:val="Heading2"/>
      </w:pPr>
      <w:r w:rsidRPr="00D94CC7">
        <w:rPr/>
        <w:t>#if 2 gifts above:</w:t>
      </w:r>
      <w:r w:rsidRPr="00364BB4">
        <w:t xml:space="preserve"> If </w:t>
      </w:r>
      <w:r w:rsidRPr="003734F0">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515A9A4" w14:textId="77777777" w:rsidR="008945ED" w:rsidRDefault="008945ED" w:rsidP="008945ED">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1D6DCAA6" w14:textId="77777777" w:rsidR="00C549C0" w:rsidRDefault="003734F0">
      <w:pPr>
        <w:pStyle w:val="Heading2"/>
      </w:pPr>
      <w:r w:rsidRPr="003734F0">
        <w:t xml:space="preserve">I expressly confirm that </w:t>
      </w:r>
      <w:r w:rsidR="00CB7ADE" w:rsidRPr="002C59C3">
        <w:rPr/>
        <w:t>&lt;&lt; Matter.Relationships.Mrs.Name &gt;&gt;</w:t>
      </w:r>
      <w:r w:rsidR="00CB7ADE">
        <w:t xml:space="preserve"> </w:t>
      </w:r>
      <w:r>
        <w:t xml:space="preserve">is not required to survive me by 30 days in order to take a benefit under my Will, and this clause expresses a contrary intention with respect to </w:t>
      </w:r>
      <w:r w:rsidR="00CB7ADE" w:rsidRPr="002C59C3">
        <w:rPr/>
        <w:t>&lt;&lt; Matter.Relationships.Mrs.Name &gt;&gt;</w:t>
      </w:r>
      <w:r w:rsidR="00CB7ADE">
        <w:t xml:space="preserve"> </w:t>
      </w:r>
      <w:r>
        <w:t xml:space="preserve">for the purposes of the statutory provisions and any direction in </w:t>
      </w:r>
      <w:r w:rsidR="00966873">
        <w:fldChar w:fldCharType="begin"/>
      </w:r>
      <w:r w:rsidR="00966873">
        <w:instrText xml:space="preserve"> REF _Ref121083894 \r \h </w:instrText>
      </w:r>
      <w:r w:rsidR="00966873">
        <w:fldChar w:fldCharType="separate"/>
      </w:r>
      <w:r w:rsidR="00EB1D79">
        <w:t>PART D</w:t>
      </w:r>
      <w:r w:rsidR="00966873">
        <w:fldChar w:fldCharType="end"/>
      </w:r>
      <w:r>
        <w:t xml:space="preserve"> of this Will which requires a beneficiary to survive me for 30 days to inherit.</w:t>
      </w:r>
      <w:r w:rsidR="008945ED">
        <w:t xml:space="preserve"> </w:t>
      </w:r>
    </w:p>
    <w:p w14:paraId="68B9E1B1" w14:textId="570F8CD2" w:rsidR="00641F80" w:rsidRDefault="00641F80" w:rsidP="00641F80">
      <w:pPr>
        <w:pStyle w:val="Heading2"/>
      </w:pPr>
      <w:r w:rsidRPr="006A5E74">
        <w:t xml:space="preserve">Where any </w:t>
      </w:r>
      <w:r>
        <w:t xml:space="preserve">gift under </w:t>
      </w:r>
      <w:r>
        <w:fldChar w:fldCharType="begin"/>
      </w:r>
      <w:r>
        <w:instrText xml:space="preserve"> REF _Ref121083998 \w \h </w:instrText>
      </w:r>
      <w:r>
        <w:fldChar w:fldCharType="separate"/>
      </w:r>
      <w:r>
        <w:t>PART B</w:t>
      </w:r>
      <w:r>
        <w:fldChar w:fldCharType="end"/>
      </w:r>
      <w:r>
        <w:t xml:space="preserve"> of this Will </w:t>
      </w:r>
      <w:r w:rsidRPr="006A5E74">
        <w:t>is to be distributed to a Trust,</w:t>
      </w:r>
      <w:r w:rsidR="000512E3" w:rsidRPr="000512E3">
        <w:t xml:space="preserve"> </w:t>
      </w:r>
      <w:r w:rsidR="000512E3">
        <w:t>my</w:t>
      </w:r>
      <w:r w:rsidR="000512E3" w:rsidRPr="006A5E74">
        <w:t xml:space="preserve"> </w:t>
      </w:r>
      <w:r w:rsidR="000512E3">
        <w:t>Executor</w:t>
      </w:r>
      <w:r w:rsidR="000512E3" w:rsidRPr="006A5E74">
        <w:t xml:space="preserve"> may, with the consent of each Primary Beneficiary of that Trust, make a Resolution to distribute</w:t>
      </w:r>
      <w:r w:rsidR="000512E3">
        <w:t xml:space="preserve"> all or </w:t>
      </w:r>
      <w:r w:rsidR="000512E3" w:rsidRPr="006A5E74">
        <w:t xml:space="preserve">part of </w:t>
      </w:r>
      <w:r w:rsidR="000512E3">
        <w:t xml:space="preserve">that gift </w:t>
      </w:r>
      <w:r w:rsidR="000512E3" w:rsidRPr="006A5E74">
        <w:t>directly to a Beneficiary of that Trust</w:t>
      </w:r>
      <w:r w:rsidR="000512E3">
        <w:t xml:space="preserve"> </w:t>
      </w:r>
      <w:r w:rsidR="000512E3" w:rsidRPr="00545404">
        <w:t xml:space="preserve">(and for clarity, if a Primary Beneficiary </w:t>
      </w:r>
      <w:r w:rsidR="000512E3" w:rsidRPr="002C544B">
        <w:t xml:space="preserve">does not have legal capacity at the date </w:t>
      </w:r>
      <w:r w:rsidR="000512E3">
        <w:t>my</w:t>
      </w:r>
      <w:r w:rsidR="000512E3" w:rsidRPr="002C544B">
        <w:t xml:space="preserve"> Executor makes </w:t>
      </w:r>
      <w:r w:rsidR="000512E3">
        <w:t>the</w:t>
      </w:r>
      <w:r w:rsidR="000512E3" w:rsidRPr="002C544B">
        <w:t xml:space="preserve"> Resolution then</w:t>
      </w:r>
      <w:r w:rsidR="000512E3">
        <w:t xml:space="preserve"> with the consent of </w:t>
      </w:r>
      <w:r w:rsidR="000512E3" w:rsidRPr="002C544B">
        <w:t xml:space="preserve">that Primary Beneficiary’s </w:t>
      </w:r>
      <w:r w:rsidR="000512E3" w:rsidRPr="00093034">
        <w:t>Financial Representative</w:t>
      </w:r>
      <w:r w:rsidR="000512E3" w:rsidRPr="00545404">
        <w:t>)</w:t>
      </w:r>
      <w:r w:rsidR="000512E3" w:rsidRPr="006A5E74">
        <w:t xml:space="preserve">.  </w:t>
      </w:r>
      <w:r w:rsidR="000512E3">
        <w:t>My</w:t>
      </w:r>
      <w:r w:rsidR="000512E3" w:rsidRPr="006A5E74">
        <w:t xml:space="preserve"> </w:t>
      </w:r>
      <w:r w:rsidR="000512E3">
        <w:t xml:space="preserve">Executor </w:t>
      </w:r>
      <w:r w:rsidR="000512E3" w:rsidRPr="006A5E74">
        <w:t>may choose to require that the distribution is for the sole purpose of allowing that Beneficiary to make a contribution to a Special Disability Trust within the meaning of the Social Security Act 1991 (Cth) or Veteran’s Entitlements Act 1986 (Cth)</w:t>
      </w:r>
      <w:r w:rsidRPr="006A5E74">
        <w:t>.</w:t>
      </w:r>
      <w:r w:rsidRPr="00CB0A31">
        <w:rPr/>
        <w:t xml:space="preserve"> </w:t>
      </w:r>
      <w:r w:rsidRPr="008945ED">
        <w:rPr/>
        <w:t>[#end]</w:t>
      </w:r>
    </w:p>
    <w:p w14:paraId="76736744" w14:textId="170EEA3E" w:rsidR="003734F0" w:rsidRPr="00C5676B" w:rsidRDefault="003734F0" w:rsidP="008B3D06">
      <w:pPr>
        <w:pStyle w:val="AEPTextL0"/>
        <w:rPr/>
      </w:pPr>
      <w:r w:rsidRPr="00C5676B">
        <w:rPr/>
        <w:t xml:space="preserve">#option </w:t>
      </w:r>
      <w:r>
        <w:rPr/>
        <w:t>2</w:t>
      </w:r>
      <w:r w:rsidR="00E07FDD">
        <w:rPr/>
        <w:t>: I</w:t>
      </w:r>
      <w:r w:rsidR="00E07FDD" w:rsidRPr="0070781A">
        <w:rPr/>
        <w:t xml:space="preserve">f </w:t>
      </w:r>
      <w:r w:rsidR="00E07FDD">
        <w:rPr/>
        <w:t>the TT starts in the first instance</w:t>
      </w:r>
      <w:r w:rsidR="00E07FDD" w:rsidRPr="0070781A">
        <w:rPr/>
        <w:t>]</w:t>
      </w:r>
    </w:p>
    <w:p w14:paraId="444D892C" w14:textId="2B0F343C" w:rsidR="003734F0" w:rsidRDefault="003734F0">
      <w:pPr>
        <w:pStyle w:val="Heading2"/>
      </w:pPr>
      <w:r w:rsidRPr="00364BB4">
        <w:t xml:space="preserve">If </w:t>
      </w:r>
      <w:r w:rsidR="00CB7ADE" w:rsidRPr="002C59C3">
        <w:rPr/>
        <w:t>&lt;&lt; Matter.Relationships.Mrs.Name &gt;&gt;</w:t>
      </w:r>
      <w:r w:rsidR="00CB7ADE">
        <w:t xml:space="preserve"> </w:t>
      </w:r>
      <w:r w:rsidRPr="00364BB4">
        <w:t xml:space="preserve">or any of my Children (or Grandchildren, if any) survive me then I give my Residual Estate to my Trustees to hold on the </w:t>
      </w:r>
      <w:r w:rsidR="00712E13" w:rsidRPr="00712E13">
        <w:rPr>
          <w:rStyle w:val="AEPBold"/>
          <w:b w:val="0"/>
          <w:bCs/>
        </w:rPr>
        <w:t>&lt;&lt; Matter.Relationships.Mr.Name &gt;&gt;</w:t>
      </w:r>
      <w:r w:rsidR="00712E13" w:rsidRPr="00BC26EB">
        <w:rPr>
          <w:rStyle w:val="AEPBold"/>
        </w:rPr>
        <w:t xml:space="preserve"> </w:t>
      </w:r>
      <w:r w:rsidRPr="00364BB4">
        <w:t xml:space="preserve"> Testamentary Trust</w:t>
      </w:r>
      <w:bookmarkEnd w:id="27"/>
      <w:r w:rsidRPr="00364BB4">
        <w:t>,</w:t>
      </w:r>
      <w:bookmarkStart w:id="28" w:name="_Ref309906402"/>
      <w:bookmarkStart w:id="29" w:name="_Ref316036305"/>
      <w:bookmarkStart w:id="30" w:name="_Ref286843550"/>
      <w:r w:rsidRPr="00364BB4">
        <w:t xml:space="preserve"> with the terms of the trust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364BB4">
        <w:t xml:space="preserve"> of this Will.</w:t>
      </w:r>
    </w:p>
    <w:p w14:paraId="58A4ED22" w14:textId="62036AD6" w:rsidR="003734F0" w:rsidRPr="00364BB4" w:rsidRDefault="003734F0">
      <w:pPr>
        <w:pStyle w:val="Heading2"/>
      </w:pPr>
      <w:bookmarkStart w:id="31" w:name="_Ref392188793"/>
      <w:bookmarkEnd w:id="28"/>
      <w:bookmarkEnd w:id="29"/>
      <w:r w:rsidRPr="00AC4E6D">
        <w:t>If the gift in the preceding clause fail</w:t>
      </w:r>
      <w:r>
        <w:t>s</w:t>
      </w:r>
      <w:r w:rsidRPr="00AC4E6D">
        <w:t xml:space="preserve">, </w:t>
      </w:r>
      <w:r w:rsidR="00877255">
        <w:t>I give</w:t>
      </w:r>
      <w:r w:rsidRPr="00364BB4">
        <w:t xml:space="preserve"> my Residual Estate as follows:</w:t>
      </w:r>
      <w:bookmarkEnd w:id="31"/>
    </w:p>
    <w:p w14:paraId="7BE414C0" w14:textId="717066DF" w:rsidR="00C835C3" w:rsidRPr="00364BB4" w:rsidRDefault="00C835C3" w:rsidP="00C835C3">
      <w:pPr>
        <w:pStyle w:val="Heading3"/>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364BB4">
        <w:t xml:space="preserve"> </w:t>
      </w:r>
      <w:r w:rsidRPr="00396207">
        <w:rPr/>
        <w:t>[#parents/siblings]</w:t>
      </w:r>
      <w:r w:rsidRPr="00364BB4">
        <w:t xml:space="preserve"> who survive me (if more than one then in equal shares as tenants in </w:t>
      </w:r>
      <w:r w:rsidRPr="00364BB4">
        <w:lastRenderedPageBreak/>
        <w:t>common) absolutely</w:t>
      </w:r>
      <w:r>
        <w:t xml:space="preserve"> </w:t>
      </w:r>
      <w:r w:rsidR="00AB7F77"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AB7F77">
        <w:t xml:space="preserve"> </w:t>
      </w:r>
      <w:r w:rsidRPr="00364BB4">
        <w:t>and</w:t>
      </w:r>
    </w:p>
    <w:p w14:paraId="77FCF8A4" w14:textId="06158C08" w:rsidR="00C835C3" w:rsidRPr="00364BB4" w:rsidRDefault="00C835C3" w:rsidP="00C835C3">
      <w:pPr>
        <w:pStyle w:val="Heading3"/>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rsidR="009C6D66">
        <w:t xml:space="preserve"> </w:t>
      </w:r>
      <w:r w:rsidR="009C6D66"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347CC105" w14:textId="27C0A65A" w:rsidR="003734F0" w:rsidRPr="00364BB4" w:rsidRDefault="003734F0">
      <w:pPr>
        <w:pStyle w:val="Heading2"/>
      </w:pPr>
      <w:r w:rsidRPr="00D94CC7">
        <w:rPr/>
        <w:t>#if 2 gifts above:</w:t>
      </w:r>
      <w:r w:rsidRPr="00364BB4">
        <w:t xml:space="preserve"> If </w:t>
      </w:r>
      <w:r w:rsidRPr="003734F0">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3105AC2B" w14:textId="421956BC" w:rsidR="003734F0" w:rsidRDefault="003734F0">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0875705" w14:textId="77777777" w:rsidR="00313E4B" w:rsidRDefault="00313E4B" w:rsidP="00313E4B">
      <w:pPr>
        <w:pStyle w:val="Heading2"/>
      </w:pPr>
      <w:r>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_Ref121083998 \w \h </w:instrText>
      </w:r>
      <w:r>
        <w:fldChar w:fldCharType="separate"/>
      </w:r>
      <w:r>
        <w:t>PART B</w:t>
      </w:r>
      <w:r>
        <w:fldChar w:fldCharType="end"/>
      </w:r>
      <w:r>
        <w:t xml:space="preserve"> that would have otherwise passed to the trust established under this Will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p>
    <w:p w14:paraId="6E1D9D74" w14:textId="720EC4D7" w:rsidR="00707572" w:rsidRDefault="00707572" w:rsidP="00707572">
      <w:pPr>
        <w:pStyle w:val="Heading2"/>
      </w:pPr>
      <w:r>
        <w:t xml:space="preserve">Where any gift under </w:t>
      </w:r>
      <w:r>
        <w:fldChar w:fldCharType="begin"/>
      </w:r>
      <w:r>
        <w:instrText xml:space="preserve"> REF _Ref121083998 \w \h </w:instrText>
      </w:r>
      <w:r>
        <w:fldChar w:fldCharType="separate"/>
      </w:r>
      <w:r>
        <w:t>PART B</w:t>
      </w:r>
      <w:r>
        <w:fldChar w:fldCharType="end"/>
      </w:r>
      <w:r>
        <w:t xml:space="preserve"> of this Will is to be distributed to a Trust, </w:t>
      </w:r>
      <w:r w:rsidR="007A049C">
        <w:t>my</w:t>
      </w:r>
      <w:r>
        <w:t xml:space="preserve"> Executor may:</w:t>
      </w:r>
    </w:p>
    <w:p w14:paraId="012E6115" w14:textId="5EF43D89" w:rsidR="00707572" w:rsidRDefault="00707572" w:rsidP="00707572">
      <w:pPr>
        <w:pStyle w:val="Heading3"/>
      </w:pPr>
      <w:r>
        <w:t xml:space="preserve">if </w:t>
      </w:r>
      <w:r w:rsidRPr="002C59C3">
        <w:rPr/>
        <w:t>&lt;&lt; Matter.Relationships.Mrs.Name &gt;&gt;</w:t>
      </w:r>
      <w:r>
        <w:t xml:space="preserve"> </w:t>
      </w:r>
      <w:r w:rsidR="007A049C" w:rsidRPr="00994527">
        <w:t>is living and has legal capacity at the date of the proposed Resolution</w:t>
      </w:r>
      <w:r>
        <w:t xml:space="preserve">, then with the consent of </w:t>
      </w:r>
      <w:r w:rsidRPr="002C59C3">
        <w:rPr/>
        <w:t>&lt;&lt; Matter.Relationships.Mrs.Name &gt;&gt;</w:t>
      </w:r>
      <w:r>
        <w:t>; or</w:t>
      </w:r>
    </w:p>
    <w:p w14:paraId="6B4F1281" w14:textId="61EC48F3" w:rsidR="00707572" w:rsidRDefault="00707572" w:rsidP="00707572">
      <w:pPr>
        <w:pStyle w:val="Heading3"/>
      </w:pPr>
      <w:r>
        <w:t xml:space="preserve">if </w:t>
      </w:r>
      <w:r w:rsidRPr="002C59C3">
        <w:rPr/>
        <w:t>&lt;&lt; Matter.Relationships.Mrs.Name &gt;&gt;</w:t>
      </w:r>
      <w:r>
        <w:t xml:space="preserve"> </w:t>
      </w:r>
      <w:r w:rsidR="00EF1FD7" w:rsidRPr="00093034">
        <w:t>is</w:t>
      </w:r>
      <w:r w:rsidR="00EF1FD7">
        <w:t xml:space="preserve"> not</w:t>
      </w:r>
      <w:r w:rsidR="00EF1FD7" w:rsidRPr="00093034">
        <w:t xml:space="preserve"> living </w:t>
      </w:r>
      <w:r w:rsidR="00EF1FD7">
        <w:t>or does not</w:t>
      </w:r>
      <w:r w:rsidR="00EF1FD7" w:rsidRPr="00093034">
        <w:t xml:space="preserve"> ha</w:t>
      </w:r>
      <w:r w:rsidR="00EF1FD7">
        <w:t>ve</w:t>
      </w:r>
      <w:r w:rsidR="00EF1FD7" w:rsidRPr="00093034">
        <w:t xml:space="preserve"> legal capacity at the date of the proposed Resolution</w:t>
      </w:r>
      <w:r w:rsidR="00EF1FD7">
        <w:t xml:space="preserve">, then with the consent of each Primary Beneficiary of that Trust other than </w:t>
      </w:r>
      <w:r w:rsidR="00EF1FD7" w:rsidRPr="00364BB4">
        <w:t>*9* *10* *11*</w:t>
      </w:r>
      <w:r w:rsidR="00EF1FD7">
        <w:t xml:space="preserve"> (</w:t>
      </w:r>
      <w:r w:rsidR="00EF1FD7" w:rsidRPr="002C544B">
        <w:t>and for clarity, if a</w:t>
      </w:r>
      <w:r w:rsidR="00EF1FD7">
        <w:t>ny such</w:t>
      </w:r>
      <w:r w:rsidR="00EF1FD7" w:rsidRPr="002C544B">
        <w:t xml:space="preserve"> Primary Beneficiary does not have legal capacity at the date my Executor makes </w:t>
      </w:r>
      <w:r w:rsidR="00EF1FD7">
        <w:t>the</w:t>
      </w:r>
      <w:r w:rsidR="00EF1FD7" w:rsidRPr="002C544B">
        <w:t xml:space="preserve"> Resolution then</w:t>
      </w:r>
      <w:r w:rsidR="00EF1FD7">
        <w:t xml:space="preserve"> with the consent of </w:t>
      </w:r>
      <w:r w:rsidR="00EF1FD7" w:rsidRPr="002C544B">
        <w:t xml:space="preserve">that Primary Beneficiary’s </w:t>
      </w:r>
      <w:r w:rsidR="00EF1FD7" w:rsidRPr="00093034">
        <w:t>Financial Representative</w:t>
      </w:r>
      <w:r w:rsidR="00EF1FD7">
        <w:t>),</w:t>
      </w:r>
      <w:r>
        <w:t xml:space="preserve"> </w:t>
      </w:r>
    </w:p>
    <w:p w14:paraId="3D70CCA8" w14:textId="420562E5" w:rsidR="008945ED" w:rsidRDefault="00707572" w:rsidP="004D2CD6">
      <w:pPr>
        <w:pStyle w:val="AEPTextL1"/>
      </w:pPr>
      <w:r>
        <w:t xml:space="preserve">make a Resolution to distribute all or part of that gift directly to a Beneficiary of that Trust.  </w:t>
      </w:r>
      <w:r w:rsidR="00C27347">
        <w:t>My</w:t>
      </w:r>
      <w:r>
        <w:t xml:space="preserve"> Executor may choose to require that the distribution is for the sole purpose of allowing that Beneficiary to make a contribution to a Special Disability Trust within the meaning of the Social Security Act 1991 (Cth) or Veteran’s Entitlements Act 1986 (Cth).</w:t>
      </w:r>
      <w:r w:rsidR="008945ED" w:rsidRPr="00707572">
        <w:rPr/>
        <w:t>[#end]</w:t>
      </w:r>
    </w:p>
    <w:p w14:paraId="0FB94908" w14:textId="68744B8A" w:rsidR="003734F0" w:rsidRPr="003734F0" w:rsidRDefault="003734F0">
      <w:pPr>
        <w:pStyle w:val="AEPPart"/>
      </w:pPr>
      <w:bookmarkStart w:id="32" w:name="_Toc389476409"/>
      <w:bookmarkStart w:id="33" w:name="_Ref121084044"/>
      <w:r w:rsidRPr="003734F0">
        <w:t>: SUPERANNUATION</w:t>
      </w:r>
      <w:bookmarkEnd w:id="32"/>
      <w:r w:rsidRPr="003734F0">
        <w:t xml:space="preserve"> DEATH BENEFITS</w:t>
      </w:r>
      <w:bookmarkEnd w:id="33"/>
    </w:p>
    <w:p w14:paraId="52336FF4" w14:textId="77777777" w:rsidR="003734F0" w:rsidRPr="003734F0" w:rsidRDefault="003734F0">
      <w:pPr>
        <w:pStyle w:val="Heading1"/>
      </w:pPr>
      <w:r w:rsidRPr="003734F0">
        <w:t xml:space="preserve">Directions relating to Superannuation Death Benefits </w:t>
      </w:r>
    </w:p>
    <w:p w14:paraId="1A5AB863" w14:textId="77777777" w:rsidR="003734F0" w:rsidRPr="00364BB4" w:rsidRDefault="003734F0">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5607227" w14:textId="0C32577E" w:rsidR="003734F0" w:rsidRPr="00364BB4" w:rsidRDefault="003734F0">
      <w:pPr>
        <w:pStyle w:val="Heading2"/>
      </w:pPr>
      <w:r w:rsidRPr="00364BB4">
        <w:lastRenderedPageBreak/>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D6673">
        <w:t>Executor</w:t>
      </w:r>
      <w:r w:rsidRPr="00364BB4">
        <w:t xml:space="preserve"> in relation to the appropriate recipient of those Superannuation Death Benefits and for clarity, my </w:t>
      </w:r>
      <w:r w:rsidR="006D6673">
        <w:t>Executor</w:t>
      </w:r>
      <w:r w:rsidRPr="00364BB4">
        <w:t xml:space="preserve"> may apply for the payment of my Superannuation Death Benefits to themselves as a recipient in their personal capacity, notwithstanding any conflict of interest with their role as </w:t>
      </w:r>
      <w:r w:rsidR="006D6673">
        <w:t>Executor</w:t>
      </w:r>
      <w:r w:rsidRPr="00364BB4">
        <w:t>.</w:t>
      </w:r>
    </w:p>
    <w:p w14:paraId="4FA486BA" w14:textId="3A258D87" w:rsidR="001D2E16" w:rsidRDefault="001D2E16" w:rsidP="001D2E16">
      <w:pPr>
        <w:pStyle w:val="Heading2"/>
        <w:numPr>
          <w:ilvl w:val="2"/>
          <w:numId w:val="2"/>
        </w:numPr>
      </w:pPr>
      <w:bookmarkStart w:id="34" w:name="_Toc389476412"/>
      <w:bookmarkEnd w:id="30"/>
      <w:r w:rsidRPr="0070781A">
        <w:rPr/>
        <w:t xml:space="preserve">[#if </w:t>
      </w:r>
      <w:r w:rsidR="00473EE5">
        <w:rPr/>
        <w:t>the TT starts in the first instance</w:t>
      </w:r>
      <w:r w:rsidRPr="0070781A">
        <w:rPr/>
        <w:t>]</w:t>
      </w:r>
      <w:r>
        <w:t xml:space="preserve"> </w:t>
      </w:r>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EB1D79">
        <w:t>PART B</w:t>
      </w:r>
      <w:r w:rsidR="00B52A48">
        <w:fldChar w:fldCharType="end"/>
      </w:r>
      <w:r w:rsidR="00B52A48">
        <w:t xml:space="preserve"> </w:t>
      </w:r>
      <w:r>
        <w:t>of this Will</w:t>
      </w:r>
      <w:r w:rsidRPr="00CF0803">
        <w:t xml:space="preserve">, my </w:t>
      </w:r>
      <w:r>
        <w:t>Executor</w:t>
      </w:r>
      <w:r w:rsidRPr="00CF0803">
        <w:t xml:space="preserve"> may</w:t>
      </w:r>
      <w:r>
        <w:t>:</w:t>
      </w:r>
    </w:p>
    <w:p w14:paraId="75D15CC4" w14:textId="2270CB8D" w:rsidR="001D2E16" w:rsidRDefault="001D2E16" w:rsidP="001D2E16">
      <w:pPr>
        <w:pStyle w:val="Heading3"/>
        <w:numPr>
          <w:ilvl w:val="3"/>
          <w:numId w:val="2"/>
        </w:numPr>
      </w:pPr>
      <w:r>
        <w:t xml:space="preserve">if </w:t>
      </w:r>
      <w:r w:rsidR="00712E13" w:rsidRPr="002C59C3">
        <w:rPr/>
        <w:t>&lt;&lt; Matter.Relationships.Mrs.Name &gt;&gt;</w:t>
      </w:r>
      <w:r w:rsidR="00712E13">
        <w:t xml:space="preserve"> </w:t>
      </w:r>
      <w:r w:rsidR="000242D7" w:rsidRPr="00093034">
        <w:t>is living and has legal capacity at the date of the proposed Resolution</w:t>
      </w:r>
      <w:r w:rsidR="000242D7">
        <w:t>,</w:t>
      </w:r>
      <w:r>
        <w:t xml:space="preserve"> then with the consent of </w:t>
      </w:r>
      <w:r w:rsidR="00712E13" w:rsidRPr="002C59C3">
        <w:rPr/>
        <w:t>&lt;&lt; Matter.Relationships.Mrs.Name &gt;&gt;</w:t>
      </w:r>
      <w:r>
        <w:t>; or</w:t>
      </w:r>
    </w:p>
    <w:p w14:paraId="7BE0CB2D" w14:textId="7D13CDAF" w:rsidR="001D2E16" w:rsidRDefault="001D2E16" w:rsidP="001D2E16">
      <w:pPr>
        <w:pStyle w:val="Heading3"/>
        <w:numPr>
          <w:ilvl w:val="3"/>
          <w:numId w:val="2"/>
        </w:numPr>
      </w:pPr>
      <w:r>
        <w:t xml:space="preserve">if </w:t>
      </w:r>
      <w:r w:rsidR="00712E13" w:rsidRPr="002C59C3">
        <w:rPr/>
        <w:t>&lt;&lt; Matter.Relationships.Mrs.Name &gt;&gt;</w:t>
      </w:r>
      <w:r w:rsidR="00487A7D" w:rsidRPr="00487A7D">
        <w:t xml:space="preserve"> </w:t>
      </w:r>
      <w:r w:rsidR="00487A7D" w:rsidRPr="00093034">
        <w:t>is</w:t>
      </w:r>
      <w:r w:rsidR="00487A7D">
        <w:t xml:space="preserve"> not</w:t>
      </w:r>
      <w:r w:rsidR="00487A7D" w:rsidRPr="00093034">
        <w:t xml:space="preserve"> living </w:t>
      </w:r>
      <w:r w:rsidR="00487A7D">
        <w:t>or does not</w:t>
      </w:r>
      <w:r w:rsidR="00487A7D" w:rsidRPr="00093034">
        <w:t xml:space="preserve"> ha</w:t>
      </w:r>
      <w:r w:rsidR="00487A7D">
        <w:t>ve</w:t>
      </w:r>
      <w:r w:rsidR="00487A7D" w:rsidRPr="00093034">
        <w:t xml:space="preserve"> legal capacity at the date of the proposed Resolution</w:t>
      </w:r>
      <w:r w:rsidR="00487A7D">
        <w:t xml:space="preserve">, then with the consent of each Primary Beneficiary of that Trust other than </w:t>
      </w:r>
      <w:r w:rsidR="00487A7D" w:rsidRPr="00364BB4">
        <w:t>*9* *10* *11*</w:t>
      </w:r>
      <w:r w:rsidR="00487A7D">
        <w:t xml:space="preserve"> (</w:t>
      </w:r>
      <w:r w:rsidR="00487A7D" w:rsidRPr="002C544B">
        <w:t>and for clarity, if a</w:t>
      </w:r>
      <w:r w:rsidR="00487A7D">
        <w:t>ny such</w:t>
      </w:r>
      <w:r w:rsidR="00487A7D" w:rsidRPr="002C544B">
        <w:t xml:space="preserve"> Primary Beneficiary does not have legal capacity at the date my Executor makes </w:t>
      </w:r>
      <w:r w:rsidR="00487A7D">
        <w:t>the</w:t>
      </w:r>
      <w:r w:rsidR="00487A7D" w:rsidRPr="002C544B">
        <w:t xml:space="preserve"> Resolution then</w:t>
      </w:r>
      <w:r w:rsidR="00487A7D">
        <w:t xml:space="preserve"> with the consent of </w:t>
      </w:r>
      <w:r w:rsidR="00487A7D" w:rsidRPr="002C544B">
        <w:t xml:space="preserve">that Primary Beneficiary’s </w:t>
      </w:r>
      <w:r w:rsidR="00487A7D" w:rsidRPr="00093034">
        <w:t>Financial Representative</w:t>
      </w:r>
      <w:r w:rsidR="00487A7D">
        <w:t>)</w:t>
      </w:r>
      <w:r>
        <w:t>,</w:t>
      </w:r>
    </w:p>
    <w:p w14:paraId="79DF86D6" w14:textId="4CE5BFEC" w:rsidR="001D2E16" w:rsidRDefault="001D2E16" w:rsidP="001D2E16">
      <w:pPr>
        <w:ind w:left="680"/>
      </w:pPr>
      <w:r>
        <w:t xml:space="preserve">make a Resolution to distribute all or some of the Trust’s share of those </w:t>
      </w:r>
      <w:r w:rsidRPr="00CF0803">
        <w:t>Superannuation Death Benefits</w:t>
      </w:r>
      <w:r>
        <w:t xml:space="preserve"> to the Trustee of the </w:t>
      </w:r>
      <w:r w:rsidR="00712E13" w:rsidRPr="00712E13">
        <w:rPr>
          <w:rStyle w:val="AEPBold"/>
          <w:b w:val="0"/>
          <w:bCs/>
        </w:rPr>
        <w:t>&lt;&lt; Matter.Relationships.Mr.Name &gt;&gt;</w:t>
      </w:r>
      <w:r w:rsidR="00712E13" w:rsidRPr="00BC26EB">
        <w:rPr>
          <w:rStyle w:val="AEPBold"/>
        </w:rPr>
        <w:t xml:space="preserve"> </w:t>
      </w:r>
      <w:r>
        <w:t xml:space="preserve">Superannuation Death Benefits Trust to hold for the beneficiaries of the </w:t>
      </w:r>
      <w:r w:rsidR="00712E13" w:rsidRPr="00712E13">
        <w:rPr>
          <w:rStyle w:val="AEPBold"/>
          <w:b w:val="0"/>
          <w:bCs/>
        </w:rPr>
        <w:t>&lt;&lt; Matter.Relationships.Mr.Name &gt;&gt;</w:t>
      </w:r>
      <w:r w:rsidR="00712E13">
        <w:rPr>
          <w:rStyle w:val="AEPBold"/>
        </w:rPr>
        <w:t xml:space="preserve"> </w:t>
      </w:r>
      <w:r>
        <w:t>Superannuation Death Benefits Trust.</w:t>
      </w:r>
      <w:r w:rsidR="00B264FB">
        <w:t xml:space="preserve"> </w:t>
      </w:r>
      <w:r w:rsidR="00B264FB" w:rsidRPr="00B264FB">
        <w:rPr/>
        <w:t>[#end]</w:t>
      </w:r>
    </w:p>
    <w:p w14:paraId="0F44CBF0" w14:textId="0ED948E7" w:rsidR="001D2E16" w:rsidRDefault="001D2E16" w:rsidP="001D2E16">
      <w:pPr>
        <w:pStyle w:val="Heading2"/>
        <w:numPr>
          <w:ilvl w:val="2"/>
          <w:numId w:val="2"/>
        </w:numPr>
      </w:pPr>
      <w:r w:rsidRPr="0070781A">
        <w:rPr/>
        <w:t xml:space="preserve">[#if </w:t>
      </w:r>
      <w:r w:rsidR="004553AA">
        <w:rPr/>
        <w:t>o</w:t>
      </w:r>
      <w:r w:rsidR="004553AA" w:rsidRPr="00396207">
        <w:rPr/>
        <w:t>utright gift to spouse in the first</w:t>
      </w:r>
      <w:r w:rsidR="004553AA">
        <w:rPr/>
        <w:t xml:space="preserve"> instance</w:t>
      </w:r>
      <w:r w:rsidR="004553AA" w:rsidRPr="00E43AA0">
        <w:rPr/>
        <w:t xml:space="preserve"> </w:t>
      </w:r>
      <w:r w:rsidR="004553AA">
        <w:rPr/>
        <w:t xml:space="preserve">i.e. the TT starts after both spouses have </w:t>
      </w:r>
      <w:r w:rsidR="004553AA" w:rsidRPr="00F47B8F">
        <w:rPr/>
        <w:t>died</w:t>
      </w:r>
      <w:r w:rsidRPr="0070781A">
        <w:rPr/>
        <w:t>]</w:t>
      </w:r>
      <w:r>
        <w:t xml:space="preserve"> </w:t>
      </w:r>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EB1D79">
        <w:t>PART B</w:t>
      </w:r>
      <w:r w:rsidR="00B52A48">
        <w:fldChar w:fldCharType="end"/>
      </w:r>
      <w:r w:rsidR="00B52A4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712E13" w:rsidRPr="00712E13">
        <w:rPr>
          <w:rStyle w:val="AEPBold"/>
          <w:b w:val="0"/>
          <w:bCs/>
        </w:rPr>
        <w:t>&lt;&lt; Matter.Relationships.Mr.Name &gt;&gt;</w:t>
      </w:r>
      <w:r w:rsidR="00712E13" w:rsidRPr="00BC26EB">
        <w:rPr>
          <w:rStyle w:val="AEPBold"/>
        </w:rPr>
        <w:t xml:space="preserve"> </w:t>
      </w:r>
      <w:r>
        <w:t xml:space="preserve">Superannuation Death Benefits Trust to hold for the beneficiaries of the </w:t>
      </w:r>
      <w:r w:rsidR="00712E13" w:rsidRPr="00712E13">
        <w:rPr>
          <w:rStyle w:val="AEPBold"/>
          <w:b w:val="0"/>
          <w:bCs/>
        </w:rPr>
        <w:t>&lt;&lt; Matter.Relationships.Mr.Name &gt;&gt;</w:t>
      </w:r>
      <w:r w:rsidR="00712E13" w:rsidRPr="00BC26EB">
        <w:rPr>
          <w:rStyle w:val="AEPBold"/>
        </w:rPr>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B8445A" w:rsidRPr="00545404">
        <w:t xml:space="preserve">and if a </w:t>
      </w:r>
      <w:r w:rsidR="00F12BB7" w:rsidRPr="00545404">
        <w:t xml:space="preserve">Primary Beneficiary </w:t>
      </w:r>
      <w:r w:rsidR="00F12BB7" w:rsidRPr="002C544B">
        <w:t xml:space="preserve">does not have legal capacity at the date my Executor makes </w:t>
      </w:r>
      <w:r w:rsidR="00F12BB7">
        <w:t>the</w:t>
      </w:r>
      <w:r w:rsidR="00F12BB7" w:rsidRPr="002C544B">
        <w:t xml:space="preserve"> Resolution then</w:t>
      </w:r>
      <w:r w:rsidR="00F12BB7">
        <w:t xml:space="preserve"> with the consent of </w:t>
      </w:r>
      <w:r w:rsidR="00F12BB7" w:rsidRPr="002C544B">
        <w:t xml:space="preserve">that Primary Beneficiary’s </w:t>
      </w:r>
      <w:r w:rsidR="00F12BB7" w:rsidRPr="00093034">
        <w:t>Financial Representative</w:t>
      </w:r>
      <w:r w:rsidRPr="00545404">
        <w:t>).</w:t>
      </w:r>
      <w:r w:rsidR="00B264FB">
        <w:t xml:space="preserve"> </w:t>
      </w:r>
      <w:r w:rsidR="00B264FB" w:rsidRPr="00B264FB">
        <w:rPr/>
        <w:t>[#end]</w:t>
      </w:r>
    </w:p>
    <w:p w14:paraId="4E16B937" w14:textId="2B2DCF04" w:rsidR="003734F0" w:rsidRPr="00F54B1F" w:rsidRDefault="003734F0">
      <w:pPr>
        <w:pStyle w:val="Heading2"/>
      </w:pPr>
      <w:r>
        <w:t xml:space="preserve">The </w:t>
      </w:r>
      <w:r w:rsidR="00712E13" w:rsidRPr="00712E13">
        <w:rPr>
          <w:rStyle w:val="AEPBold"/>
          <w:b w:val="0"/>
          <w:bCs/>
        </w:rPr>
        <w:t>&lt;&lt; Matter.Relationships.Mr.Name &gt;&gt;</w:t>
      </w:r>
      <w:r w:rsidR="00712E13"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F54B1F">
        <w:t xml:space="preserve">, </w:t>
      </w:r>
      <w:r w:rsidR="00966873">
        <w:fldChar w:fldCharType="begin"/>
      </w:r>
      <w:r w:rsidR="00966873">
        <w:instrText xml:space="preserve"> REF _Ref121083844 \r \h </w:instrText>
      </w:r>
      <w:r w:rsidR="00966873">
        <w:fldChar w:fldCharType="separate"/>
      </w:r>
      <w:r w:rsidR="00EB1D79">
        <w:t>PART F</w:t>
      </w:r>
      <w:r w:rsidR="00966873">
        <w:fldChar w:fldCharType="end"/>
      </w:r>
      <w:r w:rsidRPr="00F54B1F">
        <w:t xml:space="preserve"> and </w:t>
      </w:r>
      <w:r w:rsidR="00966873">
        <w:fldChar w:fldCharType="begin"/>
      </w:r>
      <w:r w:rsidR="00966873">
        <w:instrText xml:space="preserve"> REF _Ref121083856 \r \h </w:instrText>
      </w:r>
      <w:r w:rsidR="00966873">
        <w:fldChar w:fldCharType="separate"/>
      </w:r>
      <w:r w:rsidR="00EB1D79">
        <w:t>PART G</w:t>
      </w:r>
      <w:r w:rsidR="00966873">
        <w:fldChar w:fldCharType="end"/>
      </w:r>
      <w:r w:rsidRPr="00F54B1F">
        <w:t xml:space="preserve"> of this Will, however:</w:t>
      </w:r>
    </w:p>
    <w:p w14:paraId="58CC4806" w14:textId="455BB87D" w:rsidR="003734F0" w:rsidRPr="003734F0" w:rsidRDefault="003734F0">
      <w:pPr>
        <w:pStyle w:val="Heading3"/>
      </w:pPr>
      <w:r w:rsidRPr="003734F0">
        <w:t xml:space="preserve">the following definitions apply instead of the corresponding definitions set out in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734F0">
        <w:t>:</w:t>
      </w:r>
    </w:p>
    <w:p w14:paraId="2FF3FBE0" w14:textId="77777777" w:rsidR="003734F0" w:rsidRPr="003734F0" w:rsidRDefault="003734F0">
      <w:pPr>
        <w:pStyle w:val="Heading4"/>
      </w:pPr>
      <w:r w:rsidRPr="008F31CC">
        <w:rPr>
          <w:rStyle w:val="AEPBold"/>
        </w:rPr>
        <w:t>Beneficiaries</w:t>
      </w:r>
      <w:r w:rsidRPr="003734F0">
        <w:t xml:space="preserve"> means the Primary Beneficiaries; and</w:t>
      </w:r>
    </w:p>
    <w:p w14:paraId="3E129738" w14:textId="1C0A0516" w:rsidR="003734F0" w:rsidRPr="003734F0" w:rsidRDefault="003734F0">
      <w:pPr>
        <w:pStyle w:val="Heading4"/>
      </w:pPr>
      <w:r w:rsidRPr="008F31CC">
        <w:rPr>
          <w:rStyle w:val="AEPBold"/>
        </w:rPr>
        <w:t>Primary Beneficiaries</w:t>
      </w:r>
      <w:r w:rsidRPr="003734F0">
        <w:t xml:space="preserve"> means </w:t>
      </w:r>
      <w:r w:rsidRPr="00F54B1F">
        <w:t xml:space="preserve">any one or more of my Dependants who would have otherwise received the Superannuation Death Benefits in accordance with </w:t>
      </w:r>
      <w:r w:rsidR="00966873">
        <w:fldChar w:fldCharType="begin"/>
      </w:r>
      <w:r w:rsidR="00966873">
        <w:instrText xml:space="preserve"> REF _Ref121083998 \r \h </w:instrText>
      </w:r>
      <w:r w:rsidR="00966873">
        <w:fldChar w:fldCharType="separate"/>
      </w:r>
      <w:r w:rsidR="00EB1D79">
        <w:t>PART B</w:t>
      </w:r>
      <w:r w:rsidR="00966873">
        <w:fldChar w:fldCharType="end"/>
      </w:r>
      <w:r w:rsidRPr="00F54B1F">
        <w:t xml:space="preserve"> of this Will</w:t>
      </w:r>
      <w:r w:rsidR="00F51004">
        <w:t xml:space="preserve"> </w:t>
      </w:r>
      <w:r w:rsidR="00F51004" w:rsidRPr="0067128A">
        <w:t xml:space="preserve">(whether directly or </w:t>
      </w:r>
      <w:r w:rsidR="00F51004">
        <w:t>by virtue of being</w:t>
      </w:r>
      <w:r w:rsidR="00F51004" w:rsidRPr="0067128A">
        <w:t xml:space="preserve"> a </w:t>
      </w:r>
      <w:r w:rsidR="00F51004">
        <w:t xml:space="preserve">Primary </w:t>
      </w:r>
      <w:r w:rsidR="00F51004" w:rsidRPr="0067128A">
        <w:t>Beneficiary of a Trust established by this Will)</w:t>
      </w:r>
      <w:r w:rsidRPr="00F54B1F">
        <w:t xml:space="preserve">, as nominated by my </w:t>
      </w:r>
      <w:r w:rsidR="006D6673">
        <w:t>Executor</w:t>
      </w:r>
      <w:r w:rsidRPr="003734F0">
        <w:t>;</w:t>
      </w:r>
    </w:p>
    <w:p w14:paraId="6A4006D3" w14:textId="19443C56" w:rsidR="003734F0" w:rsidRPr="003734F0" w:rsidRDefault="003734F0">
      <w:pPr>
        <w:pStyle w:val="Heading3"/>
      </w:pPr>
      <w:r w:rsidRPr="003734F0">
        <w:t xml:space="preserve">for clarity, all other definitions in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734F0">
        <w:t xml:space="preserve"> of this Will apply to the</w:t>
      </w:r>
      <w:r>
        <w:t xml:space="preserve"> </w:t>
      </w:r>
      <w:r w:rsidR="00712E13" w:rsidRPr="00712E13">
        <w:rPr>
          <w:rStyle w:val="AEPBold"/>
          <w:b w:val="0"/>
          <w:bCs/>
        </w:rPr>
        <w:t>&lt;&lt; Matter.Relationships.Mr.Name &gt;&gt;</w:t>
      </w:r>
      <w:r w:rsidR="00712E13" w:rsidRPr="00BC26EB">
        <w:rPr>
          <w:rStyle w:val="AEPBold"/>
        </w:rPr>
        <w:t xml:space="preserve"> </w:t>
      </w:r>
      <w:r>
        <w:t>Superannuation Death Benefits Trust</w:t>
      </w:r>
      <w:r w:rsidRPr="003734F0">
        <w:t>; and</w:t>
      </w:r>
    </w:p>
    <w:p w14:paraId="3552B16F" w14:textId="77777777" w:rsidR="003734F0" w:rsidRDefault="003734F0">
      <w:pPr>
        <w:pStyle w:val="Heading3"/>
      </w:pPr>
      <w:r w:rsidRPr="003734F0">
        <w:t xml:space="preserve">notwithstanding anything to the contrary in this Will, </w:t>
      </w:r>
      <w:r w:rsidRPr="00CF0803">
        <w:t xml:space="preserve">any person who is </w:t>
      </w:r>
      <w:r w:rsidRPr="003734F0">
        <w:t>not</w:t>
      </w:r>
      <w:r w:rsidRPr="00CF0803">
        <w:t xml:space="preserve"> a Dependant at the time of my death or at the tim</w:t>
      </w:r>
      <w:r w:rsidRPr="003734F0">
        <w:t>e of the payment of the Super</w:t>
      </w:r>
      <w:r w:rsidRPr="00CF0803">
        <w:t>annuation Death Benefit is excluded as a Beneficiary</w:t>
      </w:r>
      <w:r>
        <w:t>.</w:t>
      </w:r>
    </w:p>
    <w:p w14:paraId="406DAE90" w14:textId="3C903FBF" w:rsidR="003734F0" w:rsidRPr="003734F0" w:rsidRDefault="003734F0">
      <w:pPr>
        <w:pStyle w:val="AEPPart"/>
      </w:pPr>
      <w:bookmarkStart w:id="35" w:name="_Ref121083894"/>
      <w:bookmarkStart w:id="36" w:name="_Ref122612503"/>
      <w:r w:rsidRPr="003734F0">
        <w:lastRenderedPageBreak/>
        <w:t xml:space="preserve">: DIRECTIONS FOR MY </w:t>
      </w:r>
      <w:bookmarkEnd w:id="35"/>
      <w:r w:rsidR="006D6673">
        <w:t>EXECUTOR</w:t>
      </w:r>
      <w:bookmarkEnd w:id="36"/>
    </w:p>
    <w:p w14:paraId="4ACEAFD7" w14:textId="04EA4527" w:rsidR="003734F0" w:rsidRPr="003734F0" w:rsidRDefault="003734F0">
      <w:pPr>
        <w:pStyle w:val="Heading1"/>
      </w:pPr>
      <w:r w:rsidRPr="003734F0">
        <w:t xml:space="preserve">Administrative provisions for my </w:t>
      </w:r>
      <w:r w:rsidR="006D6673">
        <w:t>Executor</w:t>
      </w:r>
    </w:p>
    <w:p w14:paraId="1BE1C526" w14:textId="52E779AE" w:rsidR="000D70FE" w:rsidRDefault="000D70FE" w:rsidP="000D70FE">
      <w:pPr>
        <w:pStyle w:val="Heading2"/>
        <w:numPr>
          <w:ilvl w:val="2"/>
          <w:numId w:val="2"/>
        </w:numPr>
      </w:pPr>
      <w:r>
        <w:t xml:space="preserve">The powers and directions in this </w:t>
      </w:r>
      <w:r>
        <w:fldChar w:fldCharType="begin"/>
      </w:r>
      <w:r>
        <w:instrText xml:space="preserve"> REF _Ref122612503 \w \h </w:instrText>
      </w:r>
      <w:r>
        <w:fldChar w:fldCharType="separate"/>
      </w:r>
      <w:r w:rsidR="00EB1D79">
        <w:t>PART D</w:t>
      </w:r>
      <w:r>
        <w:fldChar w:fldCharType="end"/>
      </w:r>
      <w:r>
        <w:t xml:space="preserve"> apply to my Executor and also to the trustee of any trust established in this Will for a beneficiary (other than a trust for which the terms are </w:t>
      </w:r>
      <w:r w:rsidRPr="00364BB4">
        <w:t>set out in</w:t>
      </w:r>
      <w:r w:rsidR="00371676">
        <w:t xml:space="preserve"> </w:t>
      </w:r>
      <w:r w:rsidR="00371676">
        <w:fldChar w:fldCharType="begin"/>
      </w:r>
      <w:r w:rsidR="00371676">
        <w:instrText xml:space="preserve"> REF _Ref121083881 \r \h </w:instrText>
      </w:r>
      <w:r w:rsidR="00371676">
        <w:fldChar w:fldCharType="separate"/>
      </w:r>
      <w:r w:rsidR="00EB1D79">
        <w:t>PART E</w:t>
      </w:r>
      <w:r w:rsidR="00371676">
        <w:fldChar w:fldCharType="end"/>
      </w:r>
      <w:r w:rsidR="00371676">
        <w:t xml:space="preserve"> </w:t>
      </w:r>
      <w:r>
        <w:t>and/or</w:t>
      </w:r>
      <w:r w:rsidRPr="00364BB4">
        <w:t xml:space="preserve"> </w:t>
      </w:r>
      <w:r w:rsidR="00371676">
        <w:fldChar w:fldCharType="begin"/>
      </w:r>
      <w:r w:rsidR="00371676">
        <w:instrText xml:space="preserve"> REF _Ref121084044 \r \h </w:instrText>
      </w:r>
      <w:r w:rsidR="00371676">
        <w:fldChar w:fldCharType="separate"/>
      </w:r>
      <w:r w:rsidR="00EB1D79">
        <w:t>PART C</w:t>
      </w:r>
      <w:r w:rsidR="00371676">
        <w:fldChar w:fldCharType="end"/>
      </w:r>
      <w:r w:rsidR="00371676">
        <w:t xml:space="preserve"> </w:t>
      </w:r>
      <w:r w:rsidRPr="00364BB4">
        <w:t>of this Will</w:t>
      </w:r>
      <w:r>
        <w:t>).</w:t>
      </w:r>
    </w:p>
    <w:p w14:paraId="763CA9A9" w14:textId="7C7C6216" w:rsidR="003734F0" w:rsidRPr="003734F0" w:rsidRDefault="003734F0">
      <w:pPr>
        <w:pStyle w:val="Heading2"/>
      </w:pPr>
      <w:r w:rsidRPr="003734F0">
        <w:t>If any person acting as a</w:t>
      </w:r>
      <w:r w:rsidR="000D70FE">
        <w:t>n</w:t>
      </w:r>
      <w:r w:rsidRPr="003734F0">
        <w:t xml:space="preserve"> </w:t>
      </w:r>
      <w:r w:rsidR="006D6673">
        <w:t>Executor</w:t>
      </w:r>
      <w:r w:rsidRPr="003734F0">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D6673">
        <w:t>Executor</w:t>
      </w:r>
      <w:r w:rsidRPr="003734F0">
        <w:t xml:space="preserve"> is a member.</w:t>
      </w:r>
    </w:p>
    <w:p w14:paraId="01257397" w14:textId="77777777" w:rsidR="000C069E" w:rsidRDefault="000C069E" w:rsidP="000C069E">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14D00D2D" w14:textId="77777777" w:rsidR="000C069E" w:rsidRPr="00340B30" w:rsidRDefault="000C069E" w:rsidP="000C069E">
      <w:pPr>
        <w:pStyle w:val="Heading3"/>
      </w:pPr>
      <w:r w:rsidRPr="003734F0">
        <w:t xml:space="preserve">they </w:t>
      </w:r>
      <w:r w:rsidRPr="00340B30">
        <w:t>must act jointly; and</w:t>
      </w:r>
    </w:p>
    <w:p w14:paraId="0C962CFE" w14:textId="77777777" w:rsidR="000C069E" w:rsidRPr="003734F0" w:rsidRDefault="000C069E" w:rsidP="000C069E">
      <w:pPr>
        <w:pStyle w:val="Heading3"/>
      </w:pPr>
      <w:r w:rsidRPr="00340B30">
        <w:t>if any one or more of those people are unable or unwilling to act for any reason, then those remaining</w:t>
      </w:r>
      <w:r>
        <w:t xml:space="preserve"> who are willing and able to act </w:t>
      </w:r>
      <w:r w:rsidRPr="003734F0">
        <w:t xml:space="preserve">may </w:t>
      </w:r>
      <w:r>
        <w:t xml:space="preserve">continue to </w:t>
      </w:r>
      <w:r w:rsidRPr="003734F0">
        <w:t>act.</w:t>
      </w:r>
    </w:p>
    <w:p w14:paraId="5F1AC811" w14:textId="54716F84" w:rsidR="003734F0" w:rsidRPr="00364BB4" w:rsidRDefault="003734F0">
      <w:pPr>
        <w:pStyle w:val="Heading2"/>
      </w:pPr>
      <w:r w:rsidRPr="00364BB4">
        <w:t xml:space="preserve">Notwithstanding the other terms of my Will, my </w:t>
      </w:r>
      <w:r w:rsidR="006D6673">
        <w:t>Executor</w:t>
      </w:r>
      <w:r w:rsidRPr="003734F0">
        <w:t xml:space="preserve"> </w:t>
      </w:r>
      <w:r w:rsidRPr="00364BB4">
        <w:t>must administer my estate in a manner that gives priority to the following:</w:t>
      </w:r>
    </w:p>
    <w:p w14:paraId="217A20F9" w14:textId="77777777" w:rsidR="003734F0" w:rsidRPr="00364BB4" w:rsidRDefault="003734F0">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654FC067" w14:textId="77777777" w:rsidR="003734F0" w:rsidRPr="00364BB4" w:rsidRDefault="003734F0">
      <w:pPr>
        <w:pStyle w:val="Heading3"/>
      </w:pPr>
      <w:r w:rsidRPr="00364BB4">
        <w:t>secondly, having regard to taxation, capital preservation and other matters, the most cost and tax effective and efficient manner of dealing with the assets.</w:t>
      </w:r>
    </w:p>
    <w:p w14:paraId="3F95285A" w14:textId="1ECFFA57" w:rsidR="003734F0" w:rsidRPr="00364BB4" w:rsidRDefault="003734F0">
      <w:pPr>
        <w:pStyle w:val="Heading2"/>
      </w:pPr>
      <w:r w:rsidRPr="00364BB4">
        <w:t xml:space="preserve">It is my strong wish that prior to exercising any power under this Will, my </w:t>
      </w:r>
      <w:r w:rsidR="006D6673">
        <w:t>Executor</w:t>
      </w:r>
      <w:r w:rsidRPr="003734F0">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839E4FA" w14:textId="2BC397D9" w:rsidR="003734F0" w:rsidRPr="00364BB4" w:rsidRDefault="003734F0">
      <w:pPr>
        <w:pStyle w:val="Heading2"/>
      </w:pPr>
      <w:r w:rsidRPr="00364BB4">
        <w:t xml:space="preserve">My </w:t>
      </w:r>
      <w:r w:rsidR="006D6673">
        <w:t>Executor</w:t>
      </w:r>
      <w:r w:rsidRPr="003734F0">
        <w:t xml:space="preserve"> </w:t>
      </w:r>
      <w:r w:rsidRPr="00364BB4">
        <w:t>and the Trustees of any</w:t>
      </w:r>
      <w:r>
        <w:t xml:space="preserve"> T</w:t>
      </w:r>
      <w:r w:rsidRPr="00364BB4">
        <w:t>rust established by my Will have the power to:</w:t>
      </w:r>
    </w:p>
    <w:p w14:paraId="40123452" w14:textId="77777777" w:rsidR="003734F0" w:rsidRPr="003734F0" w:rsidRDefault="003734F0">
      <w:pPr>
        <w:pStyle w:val="Heading3"/>
      </w:pPr>
      <w:r w:rsidRPr="003734F0">
        <w:t>sell, lease, exchange or otherwise dispose of any assets on the terms they consider expedient, as if they were beneficially entitled;</w:t>
      </w:r>
    </w:p>
    <w:p w14:paraId="156DFE0A" w14:textId="77777777" w:rsidR="003734F0" w:rsidRPr="00364BB4" w:rsidRDefault="003734F0">
      <w:pPr>
        <w:pStyle w:val="Heading3"/>
      </w:pPr>
      <w:r w:rsidRPr="00364BB4">
        <w:t>sell, call in and convert into money the whole or any part of any asset;</w:t>
      </w:r>
    </w:p>
    <w:p w14:paraId="37B78DB7" w14:textId="77777777" w:rsidR="003734F0" w:rsidRPr="00364BB4" w:rsidRDefault="003734F0">
      <w:pPr>
        <w:pStyle w:val="Heading3"/>
      </w:pPr>
      <w:r w:rsidRPr="00364BB4">
        <w:t>invest and change investments freely, as if they were beneficially entitled;</w:t>
      </w:r>
    </w:p>
    <w:p w14:paraId="17C47548" w14:textId="77777777" w:rsidR="003734F0" w:rsidRPr="00364BB4" w:rsidRDefault="003734F0">
      <w:pPr>
        <w:pStyle w:val="Heading3"/>
      </w:pPr>
      <w:r w:rsidRPr="00364BB4">
        <w:t>postpone the sale and conversion of any part of my estate for so long as they think fit, without being responsible for any loss;</w:t>
      </w:r>
    </w:p>
    <w:p w14:paraId="66D40FCA" w14:textId="77777777" w:rsidR="003734F0" w:rsidRDefault="003734F0">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59E33B2C" w14:textId="77777777" w:rsidR="00DD7EBA" w:rsidRPr="001044CD" w:rsidRDefault="00DD7EBA" w:rsidP="00DD7EBA">
      <w:pPr>
        <w:pStyle w:val="Heading3"/>
        <w:numPr>
          <w:ilvl w:val="3"/>
          <w:numId w:val="2"/>
        </w:numPr>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706EA0E8" w14:textId="77777777" w:rsidR="003734F0" w:rsidRPr="00364BB4" w:rsidRDefault="003734F0">
      <w:pPr>
        <w:pStyle w:val="Heading3"/>
      </w:pPr>
      <w:r w:rsidRPr="00364BB4">
        <w:t>make loans to beneficiaries that are secured or unsecured, subject to interest or interest free;</w:t>
      </w:r>
    </w:p>
    <w:p w14:paraId="5F1FCD08" w14:textId="77777777" w:rsidR="003734F0" w:rsidRPr="00364BB4" w:rsidRDefault="003734F0">
      <w:pPr>
        <w:pStyle w:val="Heading3"/>
      </w:pPr>
      <w:r w:rsidRPr="00364BB4">
        <w:t>acquire any annuity, allocated pension or complying pension that provides for the payment of benefits to a beneficiary;</w:t>
      </w:r>
    </w:p>
    <w:p w14:paraId="62098359" w14:textId="77777777" w:rsidR="003734F0" w:rsidRPr="00364BB4" w:rsidRDefault="003734F0">
      <w:pPr>
        <w:pStyle w:val="Heading3"/>
      </w:pPr>
      <w:r w:rsidRPr="00364BB4">
        <w:lastRenderedPageBreak/>
        <w:t>make, or cause to be made, contributions to a complying superannuation fund on behalf of a beneficiary;</w:t>
      </w:r>
    </w:p>
    <w:p w14:paraId="2200C633" w14:textId="77777777" w:rsidR="003734F0" w:rsidRPr="00364BB4" w:rsidRDefault="003734F0">
      <w:pPr>
        <w:pStyle w:val="Heading3"/>
      </w:pPr>
      <w:r w:rsidRPr="00364BB4">
        <w:t>pay any debts, taxes and funeral and testamentary expenses;</w:t>
      </w:r>
    </w:p>
    <w:p w14:paraId="12C05657" w14:textId="77777777" w:rsidR="003734F0" w:rsidRPr="00364BB4" w:rsidRDefault="003734F0">
      <w:pPr>
        <w:pStyle w:val="Heading3"/>
      </w:pPr>
      <w:r w:rsidRPr="00364BB4">
        <w:t>use income, capital or both income and capital to pay capital gains tax levied on the disposal of an asset, and apportion liability for that tax;</w:t>
      </w:r>
    </w:p>
    <w:p w14:paraId="77BD09D7" w14:textId="77777777" w:rsidR="003734F0" w:rsidRPr="00364BB4" w:rsidRDefault="003734F0">
      <w:pPr>
        <w:pStyle w:val="Heading3"/>
      </w:pPr>
      <w:r w:rsidRPr="00364BB4">
        <w:t>calculate trust income in accordance with taxation, accounting or other definitions or concepts;</w:t>
      </w:r>
    </w:p>
    <w:p w14:paraId="2A2F6CD3" w14:textId="77777777" w:rsidR="003734F0" w:rsidRPr="00364BB4" w:rsidRDefault="003734F0">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786EADE5" w14:textId="77777777" w:rsidR="003734F0" w:rsidRPr="00364BB4" w:rsidRDefault="003734F0">
      <w:pPr>
        <w:pStyle w:val="Heading3"/>
      </w:pPr>
      <w:r w:rsidRPr="00364BB4">
        <w:t>separately record, identify, pay, allocate, apply or accumulate any income, right, credit, rebate or capital, and to do so by reference to any categories, source, class or other means of identification;</w:t>
      </w:r>
    </w:p>
    <w:p w14:paraId="491222D3" w14:textId="77777777" w:rsidR="003734F0" w:rsidRPr="00364BB4" w:rsidRDefault="003734F0">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57CEE393" w14:textId="77777777" w:rsidR="003734F0" w:rsidRPr="00364BB4" w:rsidRDefault="003734F0">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36FD5FF6" w14:textId="77777777" w:rsidR="003734F0" w:rsidRPr="00364BB4" w:rsidRDefault="003734F0">
      <w:pPr>
        <w:pStyle w:val="Heading3"/>
      </w:pPr>
      <w:r w:rsidRPr="00364BB4">
        <w:t>purchase all or any part of an asset at a value determined by a qualified valuer and on terms that would be granted to an arm's length purchaser;</w:t>
      </w:r>
    </w:p>
    <w:p w14:paraId="315726E0" w14:textId="77777777" w:rsidR="003734F0" w:rsidRDefault="003734F0">
      <w:pPr>
        <w:pStyle w:val="Heading3"/>
      </w:pPr>
      <w:r w:rsidRPr="00364BB4">
        <w:t>conduct a business, either alone or in partnership, in Australia or elsewhere, and to appoint or employ any person (including themselves);</w:t>
      </w:r>
    </w:p>
    <w:p w14:paraId="777B364A" w14:textId="2AE09CC7" w:rsidR="003734F0" w:rsidRPr="006A5E74" w:rsidRDefault="003734F0">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4CDEA9B2" w14:textId="77777777" w:rsidR="003734F0" w:rsidRPr="00364BB4" w:rsidRDefault="003734F0">
      <w:pPr>
        <w:pStyle w:val="Heading3"/>
      </w:pPr>
      <w:r w:rsidRPr="00364BB4">
        <w:t>make declarations as to the beneficial ownership of particular assets;</w:t>
      </w:r>
    </w:p>
    <w:p w14:paraId="1520F266" w14:textId="77777777" w:rsidR="003734F0" w:rsidRPr="00364BB4" w:rsidRDefault="003734F0">
      <w:pPr>
        <w:pStyle w:val="Heading3"/>
      </w:pPr>
      <w:r w:rsidRPr="00364BB4">
        <w:t>receive capital and other moneys and give valid and effective receipts for all purposes;</w:t>
      </w:r>
    </w:p>
    <w:p w14:paraId="2BFFF9A4" w14:textId="77777777" w:rsidR="003734F0" w:rsidRPr="00364BB4" w:rsidRDefault="003734F0">
      <w:pPr>
        <w:pStyle w:val="Heading3"/>
      </w:pPr>
      <w:r w:rsidRPr="00364BB4">
        <w:t>provide guarantees or indemnities for the performance of obligations of any person;</w:t>
      </w:r>
    </w:p>
    <w:p w14:paraId="1618C01A" w14:textId="77777777" w:rsidR="003734F0" w:rsidRPr="00364BB4" w:rsidRDefault="003734F0">
      <w:pPr>
        <w:pStyle w:val="Heading3"/>
      </w:pPr>
      <w:r w:rsidRPr="00364BB4">
        <w:t>raise and borrow money on any terms, and provide security by way of mortgage, bill of sale, lien, charge or otherwise over the whole or any part of any asset;</w:t>
      </w:r>
    </w:p>
    <w:p w14:paraId="4E8E6FC6" w14:textId="77777777" w:rsidR="003734F0" w:rsidRPr="00364BB4" w:rsidRDefault="003734F0">
      <w:pPr>
        <w:pStyle w:val="Heading3"/>
      </w:pPr>
      <w:r w:rsidRPr="00364BB4">
        <w:t>mortgage, charge, pledge, encumber or otherwise grant, give or permit any mortgage, lien, encumbrance, security or charge over or in respect of any asset and for any obligation;</w:t>
      </w:r>
    </w:p>
    <w:p w14:paraId="4962DFF6" w14:textId="77777777" w:rsidR="003734F0" w:rsidRPr="00364BB4" w:rsidRDefault="003734F0">
      <w:pPr>
        <w:pStyle w:val="Heading3"/>
      </w:pPr>
      <w:r w:rsidRPr="00364BB4">
        <w:t>open bank accounts of every description on any terms and conditions, and to conduct and operate those accounts in any manner, including but not limited to the power to operate any account in overdraft;</w:t>
      </w:r>
    </w:p>
    <w:p w14:paraId="7136C2D2" w14:textId="22DBCA92" w:rsidR="003734F0" w:rsidRPr="00364BB4" w:rsidRDefault="003734F0">
      <w:pPr>
        <w:pStyle w:val="Heading3"/>
      </w:pPr>
      <w:r w:rsidRPr="00364BB4">
        <w:t xml:space="preserve">obtain and consider independent and impartial advice from a person whom my </w:t>
      </w:r>
      <w:r w:rsidR="006D6673">
        <w:t>Executor</w:t>
      </w:r>
      <w:r w:rsidRPr="003734F0">
        <w:t xml:space="preserve"> </w:t>
      </w:r>
      <w:r w:rsidRPr="00364BB4">
        <w:t>and trustees reasonably believe to be competent to give advice, (including any lawyer, accountant and financial planner), and pay out of my estate the reasonable costs of obtaining the advice;</w:t>
      </w:r>
    </w:p>
    <w:p w14:paraId="5CDCE60D" w14:textId="68268A4C" w:rsidR="003734F0" w:rsidRPr="00364BB4" w:rsidRDefault="003734F0">
      <w:pPr>
        <w:pStyle w:val="Heading3"/>
      </w:pPr>
      <w:r w:rsidRPr="00364BB4">
        <w:t>delegate in writing the exercise of any powers, and to execute any powers of attorney or other instruments necessary to effect the delegation</w:t>
      </w:r>
      <w:r w:rsidR="00FD1160">
        <w:t>, including but not limited to delegating, nominating or otherwise appointing a beneficiary in any capacity</w:t>
      </w:r>
      <w:r w:rsidRPr="00364BB4">
        <w:t>;</w:t>
      </w:r>
    </w:p>
    <w:p w14:paraId="217272FE" w14:textId="77777777" w:rsidR="003734F0" w:rsidRPr="00364BB4" w:rsidRDefault="003734F0">
      <w:pPr>
        <w:pStyle w:val="Heading3"/>
      </w:pPr>
      <w:r w:rsidRPr="00364BB4">
        <w:lastRenderedPageBreak/>
        <w:t>nominate in writing any specific powers that are within the general or specific powers by virtue of my Will or any statute or rule of law;</w:t>
      </w:r>
    </w:p>
    <w:p w14:paraId="3EB22DD3" w14:textId="77777777" w:rsidR="003734F0" w:rsidRPr="00364BB4" w:rsidRDefault="003734F0">
      <w:pPr>
        <w:pStyle w:val="Heading3"/>
      </w:pPr>
      <w:r w:rsidRPr="00364BB4">
        <w:t>do all other things incidental to the exercise of these powers; and</w:t>
      </w:r>
    </w:p>
    <w:p w14:paraId="5494D04B" w14:textId="77777777" w:rsidR="003734F0" w:rsidRDefault="003734F0">
      <w:pPr>
        <w:pStyle w:val="Heading3"/>
      </w:pPr>
      <w:r w:rsidRPr="00364BB4">
        <w:t>restrict in writing the temporary or permanent exercise of any of these powers.</w:t>
      </w:r>
    </w:p>
    <w:p w14:paraId="6C07A283" w14:textId="77777777" w:rsidR="003734F0" w:rsidRPr="00364BB4" w:rsidRDefault="003734F0">
      <w:pPr>
        <w:pStyle w:val="Heading2"/>
      </w:pPr>
      <w:r w:rsidRPr="00364BB4">
        <w:t>Unless specifically stated to the contrary:</w:t>
      </w:r>
    </w:p>
    <w:p w14:paraId="7BF2708D" w14:textId="77777777" w:rsidR="003734F0" w:rsidRPr="00364BB4" w:rsidRDefault="003734F0">
      <w:pPr>
        <w:pStyle w:val="Heading3"/>
      </w:pPr>
      <w:r w:rsidRPr="00364BB4">
        <w:t>any gift by this document (including, for clarity, any part of my Residual Estate) is conditional upon the recipient surviving me for 30 days; and</w:t>
      </w:r>
    </w:p>
    <w:p w14:paraId="1ED4BFE5" w14:textId="77777777" w:rsidR="003734F0" w:rsidRPr="00364BB4" w:rsidRDefault="003734F0">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62D2729B" w14:textId="77777777" w:rsidR="003734F0" w:rsidRPr="00364BB4" w:rsidRDefault="003734F0">
      <w:pPr>
        <w:pStyle w:val="Heading2"/>
      </w:pPr>
      <w:r w:rsidRPr="00364BB4">
        <w:t>The Giftover Provision applies to every gift under this document except where specifically stated to the contrary.</w:t>
      </w:r>
    </w:p>
    <w:p w14:paraId="3E8389E9" w14:textId="76300003" w:rsidR="003734F0" w:rsidRDefault="003734F0">
      <w:pPr>
        <w:pStyle w:val="Heading2"/>
      </w:pPr>
      <w:r w:rsidRPr="00364BB4">
        <w:t xml:space="preserve">If a recipient of a specific item or a monetary legacy is a Minor at the date of my death, then I direct that my </w:t>
      </w:r>
      <w:r w:rsidR="006D6673">
        <w:t>Executor</w:t>
      </w:r>
      <w:r w:rsidRPr="00364BB4">
        <w:t xml:space="preserve"> has power to give the subject of the bequest to a parent or a guardian of the recipient.  I declare that the receipt by that parent or guardian will be a full discharge to my </w:t>
      </w:r>
      <w:r w:rsidR="006D6673">
        <w:t>Executor</w:t>
      </w:r>
      <w:r w:rsidRPr="00364BB4">
        <w:t>.</w:t>
      </w:r>
    </w:p>
    <w:p w14:paraId="574E952C" w14:textId="77777777" w:rsidR="003734F0" w:rsidRPr="003734F0" w:rsidRDefault="003734F0">
      <w:pPr>
        <w:pStyle w:val="Heading2"/>
      </w:pPr>
      <w:r w:rsidRPr="003734F0">
        <w:t>Any gift in this Will (including, for clarity, any part of my Residual Estate) which requires approval under the Foreign Acquisitions and Takeovers Act is conditional upon such approval being granted.  For clarity:</w:t>
      </w:r>
    </w:p>
    <w:p w14:paraId="7CBD978A" w14:textId="77777777" w:rsidR="003734F0" w:rsidRPr="003734F0" w:rsidRDefault="003734F0">
      <w:pPr>
        <w:pStyle w:val="Heading3"/>
      </w:pPr>
      <w:r w:rsidRPr="003734F0">
        <w:t xml:space="preserve">in the event that approval is granted - the costs of applying for approval shall be borne by the recipient of the gift; and </w:t>
      </w:r>
    </w:p>
    <w:p w14:paraId="106B922E" w14:textId="5BB01D07" w:rsidR="003734F0" w:rsidRPr="003734F0" w:rsidRDefault="003734F0">
      <w:pPr>
        <w:pStyle w:val="Heading3"/>
      </w:pPr>
      <w:r w:rsidRPr="003734F0">
        <w:t xml:space="preserve">in the event that approval is not granted - the costs of applying for approval must be paid from my Residual Estate and </w:t>
      </w:r>
      <w:r w:rsidR="00C00ECB" w:rsidRPr="00C00ECB">
        <w:t xml:space="preserve">I direct my Executor to sell the asset the subject of the gift and distribute the net sale proceeds to the recipient of the gift so that the gift may take effect. </w:t>
      </w:r>
    </w:p>
    <w:p w14:paraId="39F9C6C1" w14:textId="77777777" w:rsidR="002A7F27" w:rsidRDefault="002A7F27" w:rsidP="002A7F27">
      <w:pPr>
        <w:pStyle w:val="Heading2"/>
        <w:numPr>
          <w:ilvl w:val="2"/>
          <w:numId w:val="2"/>
        </w:numPr>
      </w:pPr>
      <w:r>
        <w:t>With respect to any gift or distribution made under this Will to any beneficiary who is a Foreign Person or a foreign resident for Australian taxation purposes:</w:t>
      </w:r>
    </w:p>
    <w:p w14:paraId="3E4AAC76" w14:textId="6688F38A" w:rsidR="002A7F27" w:rsidRDefault="002A7F27" w:rsidP="002A7F27">
      <w:pPr>
        <w:pStyle w:val="Heading3"/>
        <w:numPr>
          <w:ilvl w:val="3"/>
          <w:numId w:val="2"/>
        </w:numPr>
      </w:pPr>
      <w:r>
        <w:t xml:space="preserve">my Executor will reduce the amount of the gift or distribution by the amount of any capital gains tax payable on the gift by virtue of </w:t>
      </w:r>
      <w:r w:rsidR="00725C3D">
        <w:t>the Tax Act</w:t>
      </w:r>
      <w:r>
        <w:t xml:space="preserve"> or as a result of that beneficiary being a Foreign Person; or</w:t>
      </w:r>
    </w:p>
    <w:p w14:paraId="51C6F63F" w14:textId="2EF3F21D" w:rsidR="002A7F27" w:rsidRDefault="002A7F27" w:rsidP="002A7F27">
      <w:pPr>
        <w:pStyle w:val="Heading3"/>
        <w:numPr>
          <w:ilvl w:val="3"/>
          <w:numId w:val="2"/>
        </w:numPr>
      </w:pPr>
      <w:r>
        <w:t xml:space="preserve">the beneficiary will reimburse my Executor for the amount of any capital gains tax payable on the gift by virtue of </w:t>
      </w:r>
      <w:r w:rsidR="00725C3D">
        <w:t>the Tax Act</w:t>
      </w:r>
      <w:r>
        <w:t xml:space="preserve"> or as a result of that beneficiary being a Foreign Person,</w:t>
      </w:r>
    </w:p>
    <w:p w14:paraId="58E19E62" w14:textId="77777777" w:rsidR="002A7F27" w:rsidRPr="00FF3DD1" w:rsidRDefault="002A7F27" w:rsidP="007F2508">
      <w:pPr>
        <w:pStyle w:val="AEPTextL1"/>
      </w:pPr>
      <w:r>
        <w:t>so that the tax liability shall be borne by the recipient of the gift and be paid by my Executor from that part of my estate.</w:t>
      </w:r>
    </w:p>
    <w:p w14:paraId="18498E5E" w14:textId="77777777" w:rsidR="003734F0" w:rsidRPr="00364BB4" w:rsidRDefault="003734F0">
      <w:pPr>
        <w:pStyle w:val="Heading2"/>
      </w:pPr>
      <w:r w:rsidRPr="00364BB4">
        <w:t>I have not contracted with anyone to make my Will a certain way.</w:t>
      </w:r>
    </w:p>
    <w:p w14:paraId="58E77C19" w14:textId="22242997" w:rsidR="003734F0" w:rsidRPr="00364BB4" w:rsidRDefault="003734F0">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D6673">
        <w:t>Executor</w:t>
      </w:r>
      <w:r w:rsidRPr="00364BB4">
        <w:t xml:space="preserve"> if necessary.</w:t>
      </w:r>
    </w:p>
    <w:p w14:paraId="43909DA7" w14:textId="5F9C1B79" w:rsidR="003734F0" w:rsidRPr="00364BB4" w:rsidRDefault="003734F0">
      <w:pPr>
        <w:pStyle w:val="Heading2"/>
      </w:pPr>
      <w:r w:rsidRPr="00364BB4">
        <w:t xml:space="preserve">If a recipient of a gift under my Will disclaims all or part of the gift, </w:t>
      </w:r>
      <w:r w:rsidR="0095791C">
        <w:t xml:space="preserve">or if a gift fails as a result of an act of forfeiture by the gift recipient, </w:t>
      </w:r>
      <w:r w:rsidRPr="00364BB4">
        <w:t xml:space="preserve">then the assets to which the </w:t>
      </w:r>
      <w:r w:rsidR="0095791C">
        <w:t>failed gift</w:t>
      </w:r>
      <w:r w:rsidR="0095791C" w:rsidRPr="00364BB4">
        <w:t xml:space="preserve"> </w:t>
      </w:r>
      <w:r w:rsidRPr="00364BB4">
        <w:t>relates are treated in the same way as though the recipient had predeceased me, including the application of the Giftover Provision.</w:t>
      </w:r>
    </w:p>
    <w:p w14:paraId="1DFCEFF4" w14:textId="63747516" w:rsidR="003734F0" w:rsidRPr="00364BB4" w:rsidRDefault="003734F0">
      <w:pPr>
        <w:pStyle w:val="Heading2"/>
      </w:pPr>
      <w:r w:rsidRPr="00364BB4">
        <w:lastRenderedPageBreak/>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D6D08" w:rsidRPr="003D6D08">
        <w:t xml:space="preserve"> </w:t>
      </w:r>
      <w:r w:rsidR="003D6D08" w:rsidRPr="00FB1493">
        <w:t>and is treated in the same way as though the recipient had predeceased me, including the application of the Giftover Provision</w:t>
      </w:r>
      <w:r w:rsidRPr="00364BB4">
        <w:t>.</w:t>
      </w:r>
    </w:p>
    <w:p w14:paraId="0B8E26C8" w14:textId="77777777" w:rsidR="003734F0" w:rsidRPr="00364BB4" w:rsidRDefault="003734F0">
      <w:pPr>
        <w:pStyle w:val="Heading2"/>
      </w:pPr>
      <w:r w:rsidRPr="00364BB4">
        <w:t xml:space="preserve">Unless otherwise specified I direct that the following terms apply to all gifts of real property under this </w:t>
      </w:r>
      <w:r>
        <w:t>W</w:t>
      </w:r>
      <w:r w:rsidRPr="00364BB4">
        <w:t>ill:</w:t>
      </w:r>
    </w:p>
    <w:p w14:paraId="6772708A" w14:textId="77777777" w:rsidR="003734F0" w:rsidRPr="00364BB4" w:rsidRDefault="003734F0">
      <w:pPr>
        <w:pStyle w:val="Heading3"/>
      </w:pPr>
      <w:r w:rsidRPr="003734F0">
        <w:t>the gift includes</w:t>
      </w:r>
      <w:r w:rsidRPr="00364BB4">
        <w:t xml:space="preserve"> all fixtures and fittings normally included in the sale of any real property such as blinds, curtains, light fittings and fixed floor coverings;</w:t>
      </w:r>
    </w:p>
    <w:p w14:paraId="2C544C94" w14:textId="77777777" w:rsidR="003734F0" w:rsidRPr="00364BB4" w:rsidRDefault="003734F0">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90A9991" w14:textId="77777777" w:rsidR="003734F0" w:rsidRPr="00364BB4" w:rsidRDefault="003734F0">
      <w:pPr>
        <w:pStyle w:val="Heading4"/>
      </w:pPr>
      <w:r w:rsidRPr="00364BB4">
        <w:t>by the recipient accepting the gift, they are personally liable for any such payment; and</w:t>
      </w:r>
    </w:p>
    <w:p w14:paraId="66B2144F" w14:textId="605C5B1F" w:rsidR="003734F0" w:rsidRPr="00364BB4" w:rsidRDefault="003734F0">
      <w:pPr>
        <w:pStyle w:val="Heading4"/>
      </w:pPr>
      <w:r w:rsidRPr="00364BB4">
        <w:t xml:space="preserve">neither my </w:t>
      </w:r>
      <w:r w:rsidR="006D6673">
        <w:t>Executor</w:t>
      </w:r>
      <w:r w:rsidRPr="00364BB4">
        <w:t xml:space="preserve"> nor any other part of my estate is responsible for any such payment and is under no obligation to see that it is paid;</w:t>
      </w:r>
    </w:p>
    <w:p w14:paraId="58C20339" w14:textId="77777777" w:rsidR="003734F0" w:rsidRPr="00364BB4" w:rsidRDefault="003734F0">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6028A75" w14:textId="77777777" w:rsidR="003734F0" w:rsidRPr="00364BB4" w:rsidRDefault="003734F0">
      <w:pPr>
        <w:pStyle w:val="Heading3"/>
      </w:pPr>
      <w:r w:rsidRPr="00364BB4">
        <w:t>all costs of registration of the transfer (legal costs, registration fees, and stamp duty) of the gift are charged on and must be paid from my Residual Estate;</w:t>
      </w:r>
    </w:p>
    <w:p w14:paraId="4A8681CC" w14:textId="77777777" w:rsidR="003734F0" w:rsidRPr="00364BB4" w:rsidRDefault="003734F0">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252E3A0A" w14:textId="28569414" w:rsidR="003734F0" w:rsidRPr="00364BB4" w:rsidRDefault="003734F0">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1F5FC3">
        <w:t>disposal</w:t>
      </w:r>
      <w:r w:rsidRPr="00364BB4">
        <w:t xml:space="preserve"> but the net proceeds of sale are to be given to the recipient in substitution.</w:t>
      </w:r>
    </w:p>
    <w:p w14:paraId="79755DAF" w14:textId="77777777" w:rsidR="003734F0" w:rsidRPr="00364BB4" w:rsidRDefault="003734F0">
      <w:pPr>
        <w:pStyle w:val="Heading2"/>
      </w:pPr>
      <w:r w:rsidRPr="00364BB4">
        <w:t>Unless otherwise specified I direct that the following terms apply to any gift to a charitable organisation made under this Will:</w:t>
      </w:r>
    </w:p>
    <w:p w14:paraId="2697EA6D" w14:textId="5220A939" w:rsidR="003734F0" w:rsidRPr="00364BB4" w:rsidRDefault="003734F0">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D6673">
        <w:t>Executor</w:t>
      </w:r>
      <w:r w:rsidRPr="00364BB4">
        <w:t>;</w:t>
      </w:r>
    </w:p>
    <w:p w14:paraId="2D092826" w14:textId="77777777" w:rsidR="003734F0" w:rsidRPr="00364BB4" w:rsidRDefault="003734F0">
      <w:pPr>
        <w:pStyle w:val="Heading3"/>
      </w:pPr>
      <w:r w:rsidRPr="00364BB4">
        <w:t>any distribution is for the general purposes of the organisation; and</w:t>
      </w:r>
    </w:p>
    <w:p w14:paraId="5355F765" w14:textId="612BBB82" w:rsidR="003734F0" w:rsidRPr="00364BB4" w:rsidRDefault="003734F0">
      <w:pPr>
        <w:pStyle w:val="Heading3"/>
      </w:pPr>
      <w:r w:rsidRPr="00364BB4">
        <w:t xml:space="preserve">I have a general charitable intent.  By that I mean if at any time the organisation is for any reason unable to accept a gift, then my </w:t>
      </w:r>
      <w:r w:rsidR="006D6673">
        <w:t>Executor</w:t>
      </w:r>
      <w:r w:rsidR="008C0C2A">
        <w:t xml:space="preserve"> </w:t>
      </w:r>
      <w:r w:rsidRPr="00364BB4">
        <w:t xml:space="preserve">is empowered to pay the gift to another charitable organisation which in the opinion of my </w:t>
      </w:r>
      <w:r w:rsidR="006D6673">
        <w:t>Executor</w:t>
      </w:r>
      <w:r w:rsidRPr="00364BB4">
        <w:t xml:space="preserve"> has as near as practicable the same or similar purposes and methods.</w:t>
      </w:r>
    </w:p>
    <w:p w14:paraId="2400C35F" w14:textId="77777777" w:rsidR="003734F0" w:rsidRPr="00364BB4" w:rsidRDefault="003734F0">
      <w:pPr>
        <w:pStyle w:val="Heading2"/>
      </w:pPr>
      <w:r w:rsidRPr="00364BB4">
        <w:t>Any gift of shares by this Will is to be gifted on the basis that each recipient is to receive a whole number of shares in their sole name (or if the recipient is two or more people then as joint tenants).</w:t>
      </w:r>
    </w:p>
    <w:p w14:paraId="4C53D9A5" w14:textId="77777777" w:rsidR="003734F0" w:rsidRDefault="003734F0">
      <w:pPr>
        <w:pStyle w:val="Heading2"/>
      </w:pPr>
      <w:r>
        <w:t>In relation to any recipient of a gift under this Will, if:</w:t>
      </w:r>
    </w:p>
    <w:p w14:paraId="47D16961" w14:textId="77777777" w:rsidR="003734F0" w:rsidRDefault="003734F0">
      <w:pPr>
        <w:pStyle w:val="Heading3"/>
      </w:pPr>
      <w:r>
        <w:t>two years have elapsed since the date of my death; and</w:t>
      </w:r>
    </w:p>
    <w:p w14:paraId="47C4914B" w14:textId="5E213734" w:rsidR="003734F0" w:rsidRDefault="003734F0">
      <w:pPr>
        <w:pStyle w:val="Heading3"/>
      </w:pPr>
      <w:r>
        <w:lastRenderedPageBreak/>
        <w:t xml:space="preserve">my </w:t>
      </w:r>
      <w:r w:rsidR="006D6673">
        <w:t>Executor</w:t>
      </w:r>
      <w:r>
        <w:t xml:space="preserve"> is satisfied that it will not be reasonably possible to locate the recipient of the gift after making reasonable enquiries (and for clarity, my </w:t>
      </w:r>
      <w:r w:rsidR="006D667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5B06C907" w14:textId="77777777" w:rsidR="003734F0" w:rsidRPr="003734F0" w:rsidRDefault="003734F0" w:rsidP="008B3D06">
      <w:pPr>
        <w:pStyle w:val="AEPTextL1"/>
      </w:pPr>
      <w:r>
        <w:t>then:</w:t>
      </w:r>
    </w:p>
    <w:p w14:paraId="2E5B0921" w14:textId="3B4FC0B3" w:rsidR="003734F0" w:rsidRDefault="003734F0">
      <w:pPr>
        <w:pStyle w:val="Heading3"/>
      </w:pPr>
      <w:r>
        <w:t xml:space="preserve">my </w:t>
      </w:r>
      <w:r w:rsidR="006D6673">
        <w:t>Executor</w:t>
      </w:r>
      <w:r>
        <w:t xml:space="preserve"> may distribute the gift pursuant to this Will on the basis that the recipient did not survive me for 30 days; and</w:t>
      </w:r>
    </w:p>
    <w:p w14:paraId="757A0CEE" w14:textId="77777777" w:rsidR="003734F0" w:rsidRDefault="003734F0">
      <w:pPr>
        <w:pStyle w:val="Heading3"/>
      </w:pPr>
      <w:r>
        <w:t>no person will have any claim on any part of my estate representing the gift, whether distributed or not.</w:t>
      </w:r>
    </w:p>
    <w:p w14:paraId="664EED69" w14:textId="77777777" w:rsidR="003734F0" w:rsidRPr="003734F0" w:rsidRDefault="003734F0">
      <w:pPr>
        <w:pStyle w:val="Heading1"/>
      </w:pPr>
      <w:r w:rsidRPr="003734F0">
        <w:t>Digital Assets and Digital Accounts</w:t>
      </w:r>
    </w:p>
    <w:p w14:paraId="7CF6C529" w14:textId="0CD10598" w:rsidR="003734F0" w:rsidRPr="007911F8" w:rsidRDefault="003734F0">
      <w:pPr>
        <w:pStyle w:val="Heading2"/>
      </w:pPr>
      <w:r w:rsidRPr="007911F8">
        <w:t>My</w:t>
      </w:r>
      <w:r w:rsidRPr="003734F0">
        <w:t xml:space="preserve"> </w:t>
      </w:r>
      <w:r w:rsidR="006D6673">
        <w:t>Executor</w:t>
      </w:r>
      <w:r w:rsidRPr="003734F0">
        <w:t xml:space="preserve"> may, to the maximum extent permitted by law: </w:t>
      </w:r>
    </w:p>
    <w:p w14:paraId="21F6A4F1" w14:textId="77777777" w:rsidR="003734F0" w:rsidRPr="003734F0" w:rsidRDefault="003734F0">
      <w:pPr>
        <w:pStyle w:val="Heading3"/>
      </w:pPr>
      <w:r w:rsidRPr="003734F0">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E226C86" w14:textId="77777777" w:rsidR="003734F0" w:rsidRPr="007911F8" w:rsidRDefault="003734F0">
      <w:pPr>
        <w:pStyle w:val="Heading3"/>
      </w:pPr>
      <w:r w:rsidRPr="007911F8">
        <w:t>memor</w:t>
      </w:r>
      <w:r>
        <w:t>i</w:t>
      </w:r>
      <w:r w:rsidRPr="007911F8">
        <w:t xml:space="preserve">alise or appoint a legacy contact on social media accounts </w:t>
      </w:r>
      <w:r w:rsidRPr="003734F0">
        <w:t>controlled by, licensed to, or managed by me</w:t>
      </w:r>
      <w:r w:rsidRPr="007911F8">
        <w:t>;</w:t>
      </w:r>
    </w:p>
    <w:p w14:paraId="59AA0248" w14:textId="77777777" w:rsidR="003734F0" w:rsidRPr="007911F8" w:rsidRDefault="003734F0">
      <w:pPr>
        <w:pStyle w:val="Heading3"/>
      </w:pPr>
      <w:r w:rsidRPr="007911F8">
        <w:t>carry on any business holding Digital Assets and/or Digital Accounts;</w:t>
      </w:r>
    </w:p>
    <w:p w14:paraId="6A26676F" w14:textId="77777777" w:rsidR="003734F0" w:rsidRPr="007911F8" w:rsidRDefault="003734F0">
      <w:pPr>
        <w:pStyle w:val="Heading3"/>
      </w:pPr>
      <w:r w:rsidRPr="007911F8">
        <w:t>obtain, access, modify, delete, control and authorise the use of my passwords and other electronic credentials associated with my Digital Assets or Digital Accounts;</w:t>
      </w:r>
    </w:p>
    <w:p w14:paraId="5E5B0103" w14:textId="77777777" w:rsidR="003734F0" w:rsidRPr="007911F8" w:rsidRDefault="003734F0">
      <w:pPr>
        <w:pStyle w:val="Heading3"/>
      </w:pPr>
      <w:r w:rsidRPr="007911F8">
        <w:t>appoint anyone (including themselves if applicable) as an administrator, moderator or controller of any social media accounts of which I am an administrator, moderator or controller;</w:t>
      </w:r>
    </w:p>
    <w:p w14:paraId="6442BB4F" w14:textId="77777777" w:rsidR="003734F0" w:rsidRPr="007911F8" w:rsidRDefault="003734F0">
      <w:pPr>
        <w:pStyle w:val="Heading3"/>
      </w:pPr>
      <w:r w:rsidRPr="007911F8">
        <w:t xml:space="preserve">remove me as an administrator, moderator or controller of any social media accounts; and </w:t>
      </w:r>
    </w:p>
    <w:p w14:paraId="6F18C320" w14:textId="77777777" w:rsidR="003734F0" w:rsidRPr="007911F8" w:rsidRDefault="003734F0">
      <w:pPr>
        <w:pStyle w:val="Heading3"/>
      </w:pPr>
      <w:r w:rsidRPr="007911F8">
        <w:t>do any other thing in connection with my Digital Assets or Digital Accounts of a similar nature to that set out in this clause, including anything that may be able to be done only as technology develops.</w:t>
      </w:r>
    </w:p>
    <w:p w14:paraId="2402A560" w14:textId="56EEFD98" w:rsidR="003734F0" w:rsidRPr="007911F8" w:rsidRDefault="003734F0">
      <w:pPr>
        <w:pStyle w:val="Heading2"/>
      </w:pPr>
      <w:r w:rsidRPr="007911F8">
        <w:t xml:space="preserve">I direct my </w:t>
      </w:r>
      <w:r w:rsidR="006D6673">
        <w:t>Executor</w:t>
      </w:r>
      <w:r w:rsidRPr="003734F0">
        <w:t xml:space="preserve"> </w:t>
      </w:r>
      <w:r w:rsidRPr="007911F8">
        <w:t xml:space="preserve">to take all steps reasonably necessary or desirable to </w:t>
      </w:r>
      <w:r w:rsidRPr="003734F0">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D6673">
        <w:t>Executor</w:t>
      </w:r>
      <w:r w:rsidRPr="007911F8">
        <w:t>, in full control of, and in a position to enjoy the full use and benefit of any Digital Assets or Digital Accounts used primarily in connection with that business.</w:t>
      </w:r>
    </w:p>
    <w:p w14:paraId="148F2C5E" w14:textId="65F8722C" w:rsidR="003734F0" w:rsidRPr="003734F0" w:rsidRDefault="003734F0">
      <w:pPr>
        <w:pStyle w:val="AEPPart"/>
      </w:pPr>
      <w:bookmarkStart w:id="37" w:name="_Ref121083881"/>
      <w:r w:rsidRPr="003734F0">
        <w:t>: TESTAMENTARY TRUST SPECIFIC TERMS</w:t>
      </w:r>
      <w:bookmarkEnd w:id="34"/>
      <w:bookmarkEnd w:id="37"/>
    </w:p>
    <w:p w14:paraId="53A5D97B" w14:textId="77777777" w:rsidR="003734F0" w:rsidRPr="003734F0" w:rsidRDefault="003734F0">
      <w:pPr>
        <w:pStyle w:val="Heading1"/>
      </w:pPr>
      <w:r w:rsidRPr="003734F0">
        <w:t>Establishment of Trust Fund</w:t>
      </w:r>
    </w:p>
    <w:p w14:paraId="1C951A87" w14:textId="036273AA" w:rsidR="003734F0" w:rsidRPr="003734F0" w:rsidRDefault="003734F0">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966873">
        <w:fldChar w:fldCharType="begin"/>
      </w:r>
      <w:r w:rsidR="00966873">
        <w:instrText xml:space="preserve"> REF _Ref121084044 \r \h </w:instrText>
      </w:r>
      <w:r w:rsidR="00966873">
        <w:fldChar w:fldCharType="separate"/>
      </w:r>
      <w:r w:rsidR="00EB1D79">
        <w:t>PART C</w:t>
      </w:r>
      <w:r w:rsidR="00966873">
        <w:fldChar w:fldCharType="end"/>
      </w:r>
      <w:r>
        <w:t xml:space="preserve"> of this Will)</w:t>
      </w:r>
      <w:r w:rsidRPr="00364BB4">
        <w:t>.</w:t>
      </w:r>
    </w:p>
    <w:p w14:paraId="1F277487" w14:textId="77777777" w:rsidR="003734F0" w:rsidRPr="003734F0" w:rsidRDefault="003734F0">
      <w:pPr>
        <w:pStyle w:val="Heading1"/>
      </w:pPr>
      <w:bookmarkStart w:id="38" w:name="_Toc389476413"/>
      <w:bookmarkStart w:id="39" w:name="_Ref395524717"/>
      <w:r w:rsidRPr="003734F0">
        <w:lastRenderedPageBreak/>
        <w:t>Determinations about income</w:t>
      </w:r>
      <w:bookmarkEnd w:id="16"/>
      <w:bookmarkEnd w:id="17"/>
      <w:bookmarkEnd w:id="38"/>
      <w:bookmarkEnd w:id="39"/>
      <w:r w:rsidRPr="003734F0">
        <w:t xml:space="preserve"> and Distributable Income</w:t>
      </w:r>
    </w:p>
    <w:p w14:paraId="47AE1D75" w14:textId="77777777" w:rsidR="003734F0" w:rsidRPr="003734F0" w:rsidRDefault="003734F0">
      <w:pPr>
        <w:pStyle w:val="Heading2"/>
      </w:pPr>
      <w:bookmarkStart w:id="40"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0"/>
      <w:r w:rsidRPr="00364BB4">
        <w:t xml:space="preserve">  The Trustee may later determine that any amount accumulated by the Trustee may be treated as Distributable Income</w:t>
      </w:r>
      <w:r>
        <w:t>.</w:t>
      </w:r>
    </w:p>
    <w:p w14:paraId="7DACF71A" w14:textId="65F1070B" w:rsidR="003734F0" w:rsidRPr="003734F0" w:rsidRDefault="003734F0">
      <w:pPr>
        <w:pStyle w:val="Heading2"/>
      </w:pPr>
      <w:bookmarkStart w:id="41"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1"/>
    </w:p>
    <w:p w14:paraId="6F90AC55" w14:textId="77777777" w:rsidR="003734F0" w:rsidRPr="003734F0" w:rsidRDefault="003734F0">
      <w:pPr>
        <w:pStyle w:val="Heading2"/>
      </w:pPr>
      <w:bookmarkStart w:id="42" w:name="_Ref386715321"/>
      <w:bookmarkEnd w:id="18"/>
      <w:bookmarkEnd w:id="19"/>
      <w:bookmarkEnd w:id="20"/>
      <w:bookmarkEnd w:id="21"/>
      <w:bookmarkEnd w:id="22"/>
      <w:bookmarkEnd w:id="23"/>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2"/>
    </w:p>
    <w:p w14:paraId="1C303DE1" w14:textId="77777777" w:rsidR="003734F0" w:rsidRPr="003734F0" w:rsidRDefault="003734F0">
      <w:pPr>
        <w:pStyle w:val="Heading2"/>
      </w:pPr>
      <w:bookmarkStart w:id="43" w:name="_Ref386715423"/>
      <w:bookmarkStart w:id="44" w:name="_Ref258845254"/>
      <w:bookmarkStart w:id="45" w:name="_Toc511619633"/>
      <w:bookmarkStart w:id="46" w:name="_Toc174263008"/>
      <w:bookmarkStart w:id="47" w:name="_Toc511619639"/>
      <w:bookmarkStart w:id="48" w:name="_Ref90691348"/>
      <w:bookmarkStart w:id="49" w:name="_Ref108855332"/>
      <w:bookmarkStart w:id="50"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734F0">
        <w:t>identify</w:t>
      </w:r>
      <w:r>
        <w:t>:</w:t>
      </w:r>
    </w:p>
    <w:p w14:paraId="01C2A41A" w14:textId="77777777" w:rsidR="003734F0" w:rsidRPr="003734F0" w:rsidRDefault="003734F0">
      <w:pPr>
        <w:pStyle w:val="Heading3"/>
      </w:pPr>
      <w:r>
        <w:t>which</w:t>
      </w:r>
      <w:r w:rsidRPr="00364BB4">
        <w:t>:</w:t>
      </w:r>
      <w:bookmarkEnd w:id="43"/>
    </w:p>
    <w:p w14:paraId="231E383D" w14:textId="77777777" w:rsidR="003734F0" w:rsidRPr="003734F0" w:rsidRDefault="003734F0">
      <w:pPr>
        <w:pStyle w:val="Heading4"/>
      </w:pPr>
      <w:r w:rsidRPr="00364BB4">
        <w:t>income or capital;</w:t>
      </w:r>
    </w:p>
    <w:p w14:paraId="596037E1" w14:textId="77777777" w:rsidR="003734F0" w:rsidRPr="003734F0" w:rsidRDefault="003734F0">
      <w:pPr>
        <w:pStyle w:val="Heading4"/>
      </w:pPr>
      <w:r w:rsidRPr="00364BB4">
        <w:t>part of the Distributable Income or Capital of the Trust Fund; or</w:t>
      </w:r>
    </w:p>
    <w:p w14:paraId="5B4C9AAA" w14:textId="77777777" w:rsidR="003734F0" w:rsidRPr="003734F0" w:rsidRDefault="003734F0">
      <w:pPr>
        <w:pStyle w:val="Heading4"/>
      </w:pPr>
      <w:r w:rsidRPr="00364BB4">
        <w:t>Income Source,</w:t>
      </w:r>
    </w:p>
    <w:p w14:paraId="24D64320" w14:textId="77777777" w:rsidR="003734F0" w:rsidRPr="003734F0" w:rsidRDefault="003734F0" w:rsidP="00BC6D27">
      <w:pPr>
        <w:pStyle w:val="AEPTextL1"/>
      </w:pPr>
      <w:r w:rsidRPr="00364BB4">
        <w:t xml:space="preserve">is the subject of the </w:t>
      </w:r>
      <w:r w:rsidRPr="003734F0">
        <w:t>Trustee’s determination; and</w:t>
      </w:r>
    </w:p>
    <w:p w14:paraId="4AD9F485" w14:textId="77777777" w:rsidR="003734F0" w:rsidRPr="003734F0" w:rsidRDefault="003734F0">
      <w:pPr>
        <w:pStyle w:val="Heading3"/>
      </w:pPr>
      <w:r w:rsidRPr="00364BB4">
        <w:t>that the whole or any part of any one or more of the Income Sources is to be accumulated or held absolutely:</w:t>
      </w:r>
    </w:p>
    <w:bookmarkEnd w:id="44"/>
    <w:p w14:paraId="2686809D" w14:textId="77777777" w:rsidR="003734F0" w:rsidRPr="00364BB4" w:rsidRDefault="003734F0">
      <w:pPr>
        <w:pStyle w:val="Heading4"/>
      </w:pPr>
      <w:r w:rsidRPr="00364BB4">
        <w:t>for the benefit of any one or more of the Beneficiaries;</w:t>
      </w:r>
    </w:p>
    <w:p w14:paraId="1100C8E6" w14:textId="77777777" w:rsidR="003734F0" w:rsidRPr="00364BB4" w:rsidRDefault="003734F0">
      <w:pPr>
        <w:pStyle w:val="Heading4"/>
      </w:pPr>
      <w:r w:rsidRPr="00364BB4">
        <w:t>in any proportions as between those Beneficiaries; and</w:t>
      </w:r>
    </w:p>
    <w:p w14:paraId="6627EC6E" w14:textId="77777777" w:rsidR="003734F0" w:rsidRPr="00364BB4" w:rsidRDefault="003734F0">
      <w:pPr>
        <w:pStyle w:val="Heading4"/>
      </w:pPr>
      <w:r w:rsidRPr="00364BB4">
        <w:t>otherwise in the manner,</w:t>
      </w:r>
    </w:p>
    <w:p w14:paraId="24A61FBD" w14:textId="77777777" w:rsidR="003734F0" w:rsidRPr="003734F0" w:rsidRDefault="003734F0" w:rsidP="00BC6D27">
      <w:pPr>
        <w:pStyle w:val="AEPTextL1"/>
      </w:pPr>
      <w:r w:rsidRPr="00364BB4">
        <w:t xml:space="preserve">that the Trustee </w:t>
      </w:r>
      <w:r w:rsidRPr="003734F0">
        <w:t>decides in their absolute discretion.</w:t>
      </w:r>
    </w:p>
    <w:p w14:paraId="141C5F18" w14:textId="77777777" w:rsidR="003734F0" w:rsidRDefault="003734F0">
      <w:pPr>
        <w:pStyle w:val="Heading2"/>
      </w:pPr>
      <w:bookmarkStart w:id="51" w:name="_Ref386789215"/>
      <w:r w:rsidRPr="00364BB4">
        <w:t xml:space="preserve">The Trustee may </w:t>
      </w:r>
      <w:r>
        <w:t>make a determination:</w:t>
      </w:r>
    </w:p>
    <w:p w14:paraId="1F78CF7F" w14:textId="77777777" w:rsidR="003734F0" w:rsidRPr="00364BB4" w:rsidRDefault="003734F0">
      <w:pPr>
        <w:pStyle w:val="Heading3"/>
      </w:pPr>
      <w:r>
        <w:t xml:space="preserve">that </w:t>
      </w:r>
      <w:r w:rsidRPr="00364BB4">
        <w:t>the Distributable Income in any particular Accounting Period is any amount whatsoever, including by determining:</w:t>
      </w:r>
      <w:bookmarkEnd w:id="51"/>
    </w:p>
    <w:p w14:paraId="78BD0251" w14:textId="77777777" w:rsidR="003734F0" w:rsidRPr="00364BB4" w:rsidRDefault="003734F0">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0ECCB3" w14:textId="77777777" w:rsidR="003734F0" w:rsidRPr="00364BB4" w:rsidRDefault="003734F0">
      <w:pPr>
        <w:pStyle w:val="Heading4"/>
      </w:pPr>
      <w:r w:rsidRPr="00364BB4">
        <w:t xml:space="preserve">that amounts included as Distributable Income are taken to be derived as income when received or deemed to be received; </w:t>
      </w:r>
    </w:p>
    <w:p w14:paraId="00CF9878" w14:textId="77777777" w:rsidR="003734F0" w:rsidRPr="00364BB4" w:rsidRDefault="003734F0">
      <w:pPr>
        <w:pStyle w:val="Heading4"/>
      </w:pPr>
      <w:r w:rsidRPr="00364BB4">
        <w:t>that an amount the Trustee anticipates receiving at a later time relating to a transaction or disposal in the particular Accounting Period is included in Distributable Income; and</w:t>
      </w:r>
    </w:p>
    <w:p w14:paraId="3718D1DE" w14:textId="77777777" w:rsidR="003734F0" w:rsidRPr="00364BB4" w:rsidRDefault="003734F0">
      <w:pPr>
        <w:pStyle w:val="Heading4"/>
      </w:pPr>
      <w:r w:rsidRPr="00364BB4">
        <w:t>whether any amounts of expenses or outgoings are to be included as being, or excluded from being, incurred in connection with deriving income</w:t>
      </w:r>
      <w:r>
        <w:t>; and</w:t>
      </w:r>
    </w:p>
    <w:bookmarkEnd w:id="45"/>
    <w:bookmarkEnd w:id="46"/>
    <w:p w14:paraId="4E37F3D0" w14:textId="77777777" w:rsidR="003734F0" w:rsidRPr="00364BB4" w:rsidRDefault="003734F0">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5391406A" w14:textId="77777777" w:rsidR="003734F0" w:rsidRPr="00364BB4" w:rsidRDefault="003734F0">
      <w:pPr>
        <w:pStyle w:val="Heading3"/>
      </w:pPr>
      <w:r w:rsidRPr="00364BB4">
        <w:t xml:space="preserve">whether any amount is capital or income, including to determine that an amount is income even where it would otherwise be capital under trust law or accounting principles and to </w:t>
      </w:r>
      <w:r w:rsidRPr="00364BB4">
        <w:lastRenderedPageBreak/>
        <w:t>determine that an amount is capital where it would otherwise be income under trust law or accounting principles;</w:t>
      </w:r>
    </w:p>
    <w:p w14:paraId="0660F1C9" w14:textId="77777777" w:rsidR="003734F0" w:rsidRPr="00364BB4" w:rsidRDefault="003734F0">
      <w:pPr>
        <w:pStyle w:val="Heading3"/>
      </w:pPr>
      <w:r w:rsidRPr="00364BB4">
        <w:t>out of what part of the Trust Fund any expenses or outgoings are to be paid;</w:t>
      </w:r>
    </w:p>
    <w:p w14:paraId="5028663D" w14:textId="77777777" w:rsidR="003734F0" w:rsidRPr="00364BB4" w:rsidRDefault="003734F0">
      <w:pPr>
        <w:pStyle w:val="Heading3"/>
      </w:pPr>
      <w:r w:rsidRPr="00364BB4">
        <w:t>how values are to be determined; and</w:t>
      </w:r>
    </w:p>
    <w:p w14:paraId="38E7112C" w14:textId="77777777" w:rsidR="003734F0" w:rsidRPr="00364BB4" w:rsidRDefault="003734F0">
      <w:pPr>
        <w:pStyle w:val="Heading3"/>
      </w:pPr>
      <w:r w:rsidRPr="00364BB4">
        <w:t>all matters as to which any doubt, difficulty or question may arise under this document.</w:t>
      </w:r>
    </w:p>
    <w:p w14:paraId="138A84C0" w14:textId="77777777" w:rsidR="003734F0" w:rsidRPr="00364BB4" w:rsidRDefault="003734F0">
      <w:pPr>
        <w:pStyle w:val="Heading2"/>
      </w:pPr>
      <w:r w:rsidRPr="00364BB4">
        <w:t xml:space="preserve">The Trustee, in exercising its powers in relation to the income and Capital of the Trust Fund, may: </w:t>
      </w:r>
    </w:p>
    <w:p w14:paraId="44138354" w14:textId="77777777" w:rsidR="003734F0" w:rsidRPr="00364BB4" w:rsidRDefault="003734F0">
      <w:pPr>
        <w:pStyle w:val="Heading3"/>
      </w:pPr>
      <w:r w:rsidRPr="00364BB4">
        <w:t>separately account or adopt accounting procedures or records for each class, category or source of the Distributable Income;</w:t>
      </w:r>
    </w:p>
    <w:p w14:paraId="3BA21597" w14:textId="77777777" w:rsidR="003734F0" w:rsidRPr="00364BB4" w:rsidRDefault="003734F0">
      <w:pPr>
        <w:pStyle w:val="Heading3"/>
      </w:pPr>
      <w:r w:rsidRPr="00364BB4">
        <w:t>allocate costs or deductions as between those sources; and</w:t>
      </w:r>
    </w:p>
    <w:p w14:paraId="54232728" w14:textId="77777777" w:rsidR="003734F0" w:rsidRPr="00364BB4" w:rsidRDefault="003734F0">
      <w:pPr>
        <w:pStyle w:val="Heading3"/>
      </w:pPr>
      <w:r w:rsidRPr="00364BB4">
        <w:t>make a decision about those components with reference to their sources.</w:t>
      </w:r>
    </w:p>
    <w:p w14:paraId="63A2198C" w14:textId="77777777" w:rsidR="003734F0" w:rsidRPr="003734F0" w:rsidRDefault="003734F0">
      <w:pPr>
        <w:pStyle w:val="Heading1"/>
      </w:pPr>
      <w:bookmarkStart w:id="52" w:name="_Ref174350139"/>
      <w:bookmarkStart w:id="53" w:name="_Toc386906390"/>
      <w:bookmarkStart w:id="54" w:name="_Toc389476415"/>
      <w:r w:rsidRPr="003734F0">
        <w:t>Determinations about Capital</w:t>
      </w:r>
      <w:bookmarkEnd w:id="47"/>
      <w:bookmarkEnd w:id="48"/>
      <w:bookmarkEnd w:id="49"/>
      <w:bookmarkEnd w:id="50"/>
      <w:bookmarkEnd w:id="52"/>
      <w:bookmarkEnd w:id="53"/>
      <w:bookmarkEnd w:id="54"/>
      <w:r w:rsidRPr="003734F0">
        <w:t xml:space="preserve"> of the Trust Fund</w:t>
      </w:r>
    </w:p>
    <w:p w14:paraId="5CBAFEE7" w14:textId="77777777" w:rsidR="003734F0" w:rsidRPr="00364BB4" w:rsidRDefault="003734F0">
      <w:pPr>
        <w:pStyle w:val="Heading2"/>
      </w:pPr>
      <w:bookmarkStart w:id="55" w:name="_Toc511619642"/>
      <w:bookmarkStart w:id="56" w:name="_Ref71425177"/>
      <w:bookmarkStart w:id="57" w:name="_Ref71425284"/>
      <w:bookmarkStart w:id="58"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0CD1C51A" w14:textId="02ADE704" w:rsidR="003734F0" w:rsidRDefault="003734F0">
      <w:pPr>
        <w:pStyle w:val="Heading2"/>
      </w:pPr>
      <w:bookmarkStart w:id="59"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6834079" w14:textId="77777777" w:rsidR="003734F0" w:rsidRPr="003734F0" w:rsidRDefault="003734F0">
      <w:pPr>
        <w:pStyle w:val="Heading2"/>
      </w:pPr>
      <w:bookmarkStart w:id="60" w:name="_Ref386789545"/>
      <w:bookmarkStart w:id="61" w:name="_Ref219677497"/>
      <w:bookmarkStart w:id="62" w:name="_Toc511619643"/>
      <w:bookmarkStart w:id="63" w:name="_Toc148407633"/>
      <w:bookmarkEnd w:id="55"/>
      <w:bookmarkEnd w:id="56"/>
      <w:bookmarkEnd w:id="57"/>
      <w:bookmarkEnd w:id="58"/>
      <w:bookmarkEnd w:id="59"/>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0"/>
    </w:p>
    <w:bookmarkEnd w:id="61"/>
    <w:p w14:paraId="77A352AD" w14:textId="0EDADC0A" w:rsidR="000115C7" w:rsidRPr="00727571" w:rsidRDefault="000115C7" w:rsidP="000115C7">
      <w:pPr>
        <w:pStyle w:val="Heading2"/>
        <w:numPr>
          <w:ilvl w:val="2"/>
          <w:numId w:val="2"/>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_Ref121083998 \r \h </w:instrText>
      </w:r>
      <w:r>
        <w:fldChar w:fldCharType="separate"/>
      </w:r>
      <w:r w:rsidR="00EB1D79">
        <w:t>PART B</w:t>
      </w:r>
      <w:r>
        <w:fldChar w:fldCharType="end"/>
      </w:r>
      <w:r>
        <w:t xml:space="preserve"> of this </w:t>
      </w:r>
      <w:r w:rsidR="009640C3">
        <w:t>Will</w:t>
      </w:r>
      <w:r w:rsidR="009640C3"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FA7A30B" w14:textId="5274A555" w:rsidR="000115C7" w:rsidRDefault="000115C7" w:rsidP="000115C7">
      <w:pPr>
        <w:pStyle w:val="Heading3"/>
        <w:numPr>
          <w:ilvl w:val="3"/>
          <w:numId w:val="2"/>
        </w:numPr>
      </w:pPr>
      <w:r>
        <w:t xml:space="preserve"> any person entitled to the Residual Estate who is not otherwise a Beneficiary of the Trust shall be deemed to be a Beneficiary of the Trust, but only for the purpose of receiving the Undistributed Capital</w:t>
      </w:r>
      <w:r w:rsidR="007B2067">
        <w:t>, however for the avoidance of doubt, this clause does not include any Foreign Person who would not otherwise have been a Beneficiary of the Trust without the operation of this clause</w:t>
      </w:r>
      <w:r>
        <w:t>;</w:t>
      </w:r>
    </w:p>
    <w:p w14:paraId="2D0807DE" w14:textId="6B3C9BCB" w:rsidR="00325456" w:rsidRDefault="000115C7" w:rsidP="000115C7">
      <w:pPr>
        <w:pStyle w:val="Heading3"/>
        <w:numPr>
          <w:ilvl w:val="3"/>
          <w:numId w:val="2"/>
        </w:numPr>
      </w:pPr>
      <w:r>
        <w:t xml:space="preserve">where a recipient entitled to the Residual Estate under </w:t>
      </w:r>
      <w:r>
        <w:fldChar w:fldCharType="begin"/>
      </w:r>
      <w:r>
        <w:instrText xml:space="preserve"> REF _Ref121083998 \r \h </w:instrText>
      </w:r>
      <w:r>
        <w:fldChar w:fldCharType="separate"/>
      </w:r>
      <w:r w:rsidR="00EB1D79">
        <w:t>PART B</w:t>
      </w:r>
      <w:r>
        <w:fldChar w:fldCharType="end"/>
      </w:r>
      <w:r>
        <w:t xml:space="preserve"> of this Will is a testamentary trust </w:t>
      </w:r>
      <w:r w:rsidR="00325456">
        <w:t>then:</w:t>
      </w:r>
    </w:p>
    <w:p w14:paraId="6D26C1EC" w14:textId="7E5CF65F" w:rsidR="000115C7" w:rsidRDefault="00325456" w:rsidP="002953D9">
      <w:pPr>
        <w:pStyle w:val="Heading4"/>
      </w:pPr>
      <w:r>
        <w:t xml:space="preserve">if </w:t>
      </w:r>
      <w:r w:rsidR="000115C7">
        <w:t xml:space="preserve">the gift to that testamentary trust </w:t>
      </w:r>
      <w:r w:rsidR="00EE60D3">
        <w:t xml:space="preserve">under </w:t>
      </w:r>
      <w:r w:rsidR="00EE60D3">
        <w:fldChar w:fldCharType="begin"/>
      </w:r>
      <w:r w:rsidR="00EE60D3">
        <w:instrText xml:space="preserve"> REF _Ref121083998 \r \h </w:instrText>
      </w:r>
      <w:r w:rsidR="00EE60D3">
        <w:fldChar w:fldCharType="separate"/>
      </w:r>
      <w:r w:rsidR="00EB1D79">
        <w:t>PART B</w:t>
      </w:r>
      <w:r w:rsidR="00EE60D3">
        <w:fldChar w:fldCharType="end"/>
      </w:r>
      <w:r w:rsidR="00EE60D3">
        <w:t xml:space="preserve"> of this Will</w:t>
      </w:r>
      <w:r w:rsidR="00EE60D3" w:rsidRPr="000800E3">
        <w:t xml:space="preserve"> </w:t>
      </w:r>
      <w:r w:rsidR="000115C7">
        <w:t xml:space="preserve">is conditional upon specified individuals surviving the Testator, the requirement for the individuals to survive the Testator shall not apply </w:t>
      </w:r>
      <w:r w:rsidR="003A3B44">
        <w:t xml:space="preserve">and the gift of the Residual Estate to the testamentary trust shall be valid </w:t>
      </w:r>
      <w:r w:rsidR="000115C7">
        <w:t>for the purposes of receiving the Undistributed Capital</w:t>
      </w:r>
      <w:r w:rsidR="0031031E">
        <w:t>, subject to the rest of this clause</w:t>
      </w:r>
      <w:r w:rsidR="000115C7">
        <w:t>;</w:t>
      </w:r>
    </w:p>
    <w:p w14:paraId="02EA6E47" w14:textId="5FC1651F" w:rsidR="000115C7" w:rsidRDefault="000115C7" w:rsidP="006048F1">
      <w:pPr>
        <w:pStyle w:val="Heading4"/>
      </w:pPr>
      <w:r>
        <w:t xml:space="preserve">if this Trust was entitled to receive any part of the Residual Estate under </w:t>
      </w:r>
      <w:r>
        <w:fldChar w:fldCharType="begin"/>
      </w:r>
      <w:r>
        <w:instrText xml:space="preserve"> REF _Ref121083998 \r \h </w:instrText>
      </w:r>
      <w:r>
        <w:fldChar w:fldCharType="separate"/>
      </w:r>
      <w:r w:rsidR="00EB1D79">
        <w:t>PART B</w:t>
      </w:r>
      <w:r>
        <w:fldChar w:fldCharType="end"/>
      </w:r>
      <w:r>
        <w:t xml:space="preserve"> then it shall be excluded from receiving any part of the Undistributed Capital under this clause; </w:t>
      </w:r>
    </w:p>
    <w:p w14:paraId="689E4B54" w14:textId="77777777" w:rsidR="00A00626" w:rsidRDefault="00A00626" w:rsidP="00A00626">
      <w:pPr>
        <w:pStyle w:val="Heading4"/>
        <w:numPr>
          <w:ilvl w:val="4"/>
          <w:numId w:val="2"/>
        </w:numPr>
      </w:pPr>
      <w:r>
        <w:t>the testamentary trust will not be an eligible recipient of the Undistributed Capital if at the Default Time:</w:t>
      </w:r>
    </w:p>
    <w:p w14:paraId="1BBCBCD8" w14:textId="77777777" w:rsidR="00A00626" w:rsidRDefault="00A00626" w:rsidP="00A00626">
      <w:pPr>
        <w:pStyle w:val="Heading5"/>
        <w:numPr>
          <w:ilvl w:val="5"/>
          <w:numId w:val="2"/>
        </w:numPr>
      </w:pPr>
      <w:r>
        <w:t>that testamentary trust does not exist or has already vested; or</w:t>
      </w:r>
    </w:p>
    <w:p w14:paraId="32A57074" w14:textId="77777777" w:rsidR="00A00626" w:rsidRDefault="00A00626" w:rsidP="00A00626">
      <w:pPr>
        <w:pStyle w:val="Heading5"/>
        <w:numPr>
          <w:ilvl w:val="5"/>
          <w:numId w:val="2"/>
        </w:numPr>
      </w:pPr>
      <w:r>
        <w:t>none of the primary beneficiaries of that testamentary trust (as defined in the trust deed for that testamentary trust) are living; and</w:t>
      </w:r>
    </w:p>
    <w:p w14:paraId="7760DFA2" w14:textId="5E669C4F" w:rsidR="00A00626" w:rsidRPr="00A00626" w:rsidRDefault="00A00626" w:rsidP="002953D9">
      <w:pPr>
        <w:pStyle w:val="Heading4"/>
        <w:numPr>
          <w:ilvl w:val="4"/>
          <w:numId w:val="2"/>
        </w:numPr>
      </w:pPr>
      <w:r>
        <w:lastRenderedPageBreak/>
        <w:t>if, at the time of the actual distribution of the Testator’s Residual Estate</w:t>
      </w:r>
      <w:r w:rsidRPr="00F22802">
        <w:t xml:space="preserve"> </w:t>
      </w:r>
      <w:r>
        <w:t xml:space="preserve">under </w:t>
      </w:r>
      <w:r>
        <w:fldChar w:fldCharType="begin"/>
      </w:r>
      <w:r>
        <w:instrText xml:space="preserve"> REF _Ref121083998 \r \h </w:instrText>
      </w:r>
      <w:r>
        <w:fldChar w:fldCharType="separate"/>
      </w:r>
      <w:r w:rsidR="00EB1D79">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769550DD" w14:textId="63712F39" w:rsidR="000115C7" w:rsidRPr="00727571" w:rsidRDefault="000115C7" w:rsidP="000115C7">
      <w:pPr>
        <w:pStyle w:val="Heading3"/>
        <w:numPr>
          <w:ilvl w:val="3"/>
          <w:numId w:val="2"/>
        </w:numPr>
      </w:pPr>
      <w:r>
        <w:t xml:space="preserve">if there are multiple recipients who are entitled to the Residual Estate under </w:t>
      </w:r>
      <w:r>
        <w:fldChar w:fldCharType="begin"/>
      </w:r>
      <w:r>
        <w:instrText xml:space="preserve"> REF _Ref121083998 \r \h </w:instrText>
      </w:r>
      <w:r>
        <w:fldChar w:fldCharType="separate"/>
      </w:r>
      <w:r w:rsidR="00EB1D79">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594C1B88" w14:textId="54BD171B" w:rsidR="000115C7" w:rsidRPr="00807AA5" w:rsidRDefault="000115C7" w:rsidP="000115C7">
      <w:pPr>
        <w:pStyle w:val="Heading2"/>
        <w:numPr>
          <w:ilvl w:val="2"/>
          <w:numId w:val="2"/>
        </w:numPr>
      </w:pPr>
      <w:r w:rsidRPr="000800E3">
        <w:t xml:space="preserve">If no person attains a vested interest in the Capital of the Trust Fund for any reason and at the Default Time there are no Primary Beneficiaries or recipients who entitled to the Residual Estate under </w:t>
      </w:r>
      <w:r w:rsidR="00397540">
        <w:fldChar w:fldCharType="begin"/>
      </w:r>
      <w:r w:rsidR="00397540">
        <w:instrText xml:space="preserve"> REF _Ref121083998 \r \h </w:instrText>
      </w:r>
      <w:r w:rsidR="00397540">
        <w:fldChar w:fldCharType="separate"/>
      </w:r>
      <w:r w:rsidR="00EB1D79">
        <w:t>PART B</w:t>
      </w:r>
      <w:r w:rsidR="00397540">
        <w:fldChar w:fldCharType="end"/>
      </w:r>
      <w:r w:rsidR="00397540">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34A23443" w14:textId="77777777" w:rsidR="003734F0" w:rsidRPr="00364BB4" w:rsidRDefault="003734F0">
      <w:pPr>
        <w:pStyle w:val="Heading2"/>
      </w:pPr>
      <w:bookmarkStart w:id="64" w:name="_Toc511619644"/>
      <w:bookmarkStart w:id="65" w:name="_Toc148407634"/>
      <w:bookmarkStart w:id="66" w:name="_Ref234756169"/>
      <w:bookmarkEnd w:id="62"/>
      <w:bookmarkEnd w:id="63"/>
      <w:r w:rsidRPr="00364BB4">
        <w:t>Unless expressly provided otherwise in this document:</w:t>
      </w:r>
    </w:p>
    <w:p w14:paraId="4DBBBA3E" w14:textId="77777777" w:rsidR="003734F0" w:rsidRPr="00364BB4" w:rsidRDefault="003734F0">
      <w:pPr>
        <w:pStyle w:val="Heading3"/>
      </w:pPr>
      <w:r w:rsidRPr="00364BB4">
        <w:t>every discretion whether to make (or not to make) a decision, determination, appointment or nomination vested in the Trustee is absolute and unfettered; and</w:t>
      </w:r>
    </w:p>
    <w:p w14:paraId="35E4B670" w14:textId="77777777" w:rsidR="003734F0" w:rsidRPr="00364BB4" w:rsidRDefault="003734F0">
      <w:pPr>
        <w:pStyle w:val="Heading3"/>
      </w:pPr>
      <w:r w:rsidRPr="00364BB4">
        <w:t>every power vested in the Trustee is exercisable in the Trustee’s absolute and unfettered discretion.</w:t>
      </w:r>
    </w:p>
    <w:p w14:paraId="2237BF54" w14:textId="77777777" w:rsidR="003734F0" w:rsidRPr="00364BB4" w:rsidRDefault="003734F0">
      <w:pPr>
        <w:pStyle w:val="Heading2"/>
      </w:pPr>
      <w:bookmarkStart w:id="67" w:name="_Toc511619646"/>
      <w:bookmarkStart w:id="68" w:name="_Toc148407636"/>
      <w:bookmarkEnd w:id="64"/>
      <w:bookmarkEnd w:id="65"/>
      <w:bookmarkEnd w:id="66"/>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9" w:name="_Toc511619649"/>
      <w:bookmarkStart w:id="70" w:name="_Ref71425475"/>
      <w:bookmarkStart w:id="71" w:name="_Toc148407638"/>
      <w:bookmarkEnd w:id="67"/>
      <w:bookmarkEnd w:id="68"/>
      <w:r w:rsidRPr="00364BB4">
        <w:t xml:space="preserve">.  </w:t>
      </w:r>
    </w:p>
    <w:p w14:paraId="4FB3CEC9" w14:textId="77777777" w:rsidR="003734F0" w:rsidRPr="003734F0" w:rsidRDefault="003734F0">
      <w:pPr>
        <w:pStyle w:val="Heading1"/>
      </w:pPr>
      <w:bookmarkStart w:id="72" w:name="_Toc386906394"/>
      <w:bookmarkStart w:id="73" w:name="_Toc389476419"/>
      <w:bookmarkStart w:id="74" w:name="_Toc511619650"/>
      <w:bookmarkStart w:id="75" w:name="_Toc148407639"/>
      <w:bookmarkStart w:id="76" w:name="_Toc264365629"/>
      <w:bookmarkEnd w:id="69"/>
      <w:bookmarkEnd w:id="70"/>
      <w:bookmarkEnd w:id="71"/>
      <w:r w:rsidRPr="003734F0">
        <w:t>Income</w:t>
      </w:r>
      <w:bookmarkEnd w:id="72"/>
      <w:bookmarkEnd w:id="73"/>
      <w:r w:rsidRPr="003734F0">
        <w:t xml:space="preserve"> Sources</w:t>
      </w:r>
    </w:p>
    <w:p w14:paraId="4010C39F" w14:textId="77777777" w:rsidR="003734F0" w:rsidRPr="00364BB4" w:rsidRDefault="003734F0">
      <w:pPr>
        <w:pStyle w:val="Heading2"/>
      </w:pPr>
      <w:bookmarkStart w:id="77" w:name="_Toc161653637"/>
      <w:bookmarkStart w:id="78" w:name="_Ref174785096"/>
      <w:bookmarkStart w:id="79" w:name="_Ref173999853"/>
      <w:bookmarkStart w:id="80" w:name="_Ref173999875"/>
      <w:bookmarkStart w:id="81" w:name="_Ref173999877"/>
      <w:bookmarkStart w:id="82" w:name="_Toc174263032"/>
      <w:bookmarkStart w:id="83" w:name="_Toc511619660"/>
      <w:bookmarkStart w:id="84" w:name="_Ref90691400"/>
      <w:bookmarkStart w:id="85" w:name="_Toc148407649"/>
      <w:bookmarkEnd w:id="74"/>
      <w:bookmarkEnd w:id="75"/>
      <w:bookmarkEnd w:id="76"/>
      <w:r w:rsidRPr="00364BB4">
        <w:t>If:</w:t>
      </w:r>
    </w:p>
    <w:p w14:paraId="5E2D72FE" w14:textId="77777777" w:rsidR="003734F0" w:rsidRPr="00364BB4" w:rsidRDefault="003734F0">
      <w:pPr>
        <w:pStyle w:val="Heading3"/>
      </w:pPr>
      <w:r w:rsidRPr="00364BB4">
        <w:t>the Trustee determines to hold the Distributable Income absolutely for more than one Beneficiary; and</w:t>
      </w:r>
    </w:p>
    <w:p w14:paraId="10A15803" w14:textId="77777777" w:rsidR="003734F0" w:rsidRPr="00364BB4" w:rsidRDefault="003734F0">
      <w:pPr>
        <w:pStyle w:val="Heading3"/>
      </w:pPr>
      <w:r w:rsidRPr="00364BB4">
        <w:t>the relevant amount includes an amount which is a Net Capital Gain or Net Trust Income from primary production,</w:t>
      </w:r>
    </w:p>
    <w:p w14:paraId="18BA277C" w14:textId="77777777" w:rsidR="003734F0" w:rsidRPr="00364BB4" w:rsidRDefault="003734F0" w:rsidP="00BC6D27">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388982F5" w14:textId="77777777" w:rsidR="003734F0" w:rsidRPr="00364BB4" w:rsidRDefault="003734F0">
      <w:pPr>
        <w:pStyle w:val="Heading2"/>
      </w:pPr>
      <w:r w:rsidRPr="00364BB4">
        <w:t>If:</w:t>
      </w:r>
    </w:p>
    <w:p w14:paraId="0E71D2B7" w14:textId="77777777" w:rsidR="003734F0" w:rsidRPr="00364BB4" w:rsidRDefault="003734F0">
      <w:pPr>
        <w:pStyle w:val="Heading3"/>
      </w:pPr>
      <w:r w:rsidRPr="00364BB4">
        <w:t>a franked distribution is received in any Accounting Period; and</w:t>
      </w:r>
    </w:p>
    <w:p w14:paraId="3FAD6490" w14:textId="4C5AB89A" w:rsidR="003734F0" w:rsidRPr="00364BB4" w:rsidRDefault="003734F0">
      <w:pPr>
        <w:pStyle w:val="Heading3"/>
      </w:pPr>
      <w:r w:rsidRPr="00364BB4">
        <w:t xml:space="preserve">a franking credit under </w:t>
      </w:r>
      <w:r w:rsidR="00725C3D">
        <w:t>the Tax Act</w:t>
      </w:r>
      <w:r w:rsidRPr="00364BB4">
        <w:t xml:space="preserve"> is included in the Net Trust Income,</w:t>
      </w:r>
    </w:p>
    <w:p w14:paraId="79F7B6FC" w14:textId="77777777" w:rsidR="003734F0" w:rsidRPr="00364BB4" w:rsidRDefault="003734F0" w:rsidP="00BC6D27">
      <w:pPr>
        <w:pStyle w:val="AEPTextL1"/>
      </w:pPr>
      <w:r w:rsidRPr="00364BB4">
        <w:t>the Trustee may determine that the whole or any part of the franked distribution and the franking credit is to be held:</w:t>
      </w:r>
    </w:p>
    <w:p w14:paraId="2F33D71C" w14:textId="77777777" w:rsidR="003734F0" w:rsidRPr="00364BB4" w:rsidRDefault="003734F0">
      <w:pPr>
        <w:pStyle w:val="Heading3"/>
      </w:pPr>
      <w:r w:rsidRPr="00364BB4">
        <w:t>for the benefit of any one or more of the Beneficiaries;</w:t>
      </w:r>
    </w:p>
    <w:p w14:paraId="72D026DC" w14:textId="77777777" w:rsidR="003734F0" w:rsidRPr="00364BB4" w:rsidRDefault="003734F0">
      <w:pPr>
        <w:pStyle w:val="Heading3"/>
      </w:pPr>
      <w:r w:rsidRPr="00364BB4">
        <w:t>in any proportions as between those Beneficiaries; and</w:t>
      </w:r>
    </w:p>
    <w:p w14:paraId="366FB005" w14:textId="77777777" w:rsidR="003734F0" w:rsidRPr="00364BB4" w:rsidRDefault="003734F0">
      <w:pPr>
        <w:pStyle w:val="Heading3"/>
      </w:pPr>
      <w:r w:rsidRPr="00364BB4">
        <w:t>otherwise as the Trustee determines.</w:t>
      </w:r>
    </w:p>
    <w:p w14:paraId="75C09172" w14:textId="02D4690D" w:rsidR="003734F0" w:rsidRPr="00364BB4" w:rsidRDefault="003734F0">
      <w:pPr>
        <w:pStyle w:val="Heading2"/>
      </w:pPr>
      <w:r w:rsidRPr="00364BB4">
        <w:lastRenderedPageBreak/>
        <w:t xml:space="preserve">If any part of the Trust Fund is Estate Property, the Trustee may in relation to the Estate Property ensure it is treated in a manner that complies with division 6AA Part III of </w:t>
      </w:r>
      <w:r w:rsidR="00725C3D">
        <w:t>the Tax Act</w:t>
      </w:r>
      <w:r w:rsidRPr="00364BB4">
        <w:t xml:space="preserve">, thereby ensuring that the share of the Distributable Income held absolutely for a Beneficiary who is a prescribed person under </w:t>
      </w:r>
      <w:r w:rsidR="00725C3D">
        <w:t>the Tax Act</w:t>
      </w:r>
      <w:r w:rsidRPr="00364BB4">
        <w:t xml:space="preserve"> is Excepted Trust Income.</w:t>
      </w:r>
    </w:p>
    <w:p w14:paraId="7798B640" w14:textId="77777777" w:rsidR="003734F0" w:rsidRPr="00364BB4" w:rsidRDefault="003734F0">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3894AE8F" w14:textId="77777777" w:rsidR="003734F0" w:rsidRPr="00364BB4" w:rsidRDefault="003734F0">
      <w:pPr>
        <w:pStyle w:val="Heading3"/>
      </w:pPr>
      <w:r w:rsidRPr="00364BB4">
        <w:t>carry all or part of the revenue loss or capital loss forward to the next Accounting Period; and</w:t>
      </w:r>
    </w:p>
    <w:p w14:paraId="3AF980C9" w14:textId="77777777" w:rsidR="003734F0" w:rsidRPr="00364BB4" w:rsidRDefault="003734F0">
      <w:pPr>
        <w:pStyle w:val="Heading3"/>
      </w:pPr>
      <w:r w:rsidRPr="00364BB4">
        <w:t>recoup all or part of the revenue loss or capital loss out of the profits or Capital Gains of any later Accounting Period before the distribution of any Distributable Income.</w:t>
      </w:r>
    </w:p>
    <w:p w14:paraId="10CE7AE3" w14:textId="77777777" w:rsidR="003734F0" w:rsidRPr="003734F0" w:rsidRDefault="003734F0">
      <w:pPr>
        <w:pStyle w:val="Heading1"/>
      </w:pPr>
      <w:bookmarkStart w:id="86" w:name="_Toc386906396"/>
      <w:bookmarkStart w:id="87" w:name="_Toc389476421"/>
      <w:r w:rsidRPr="003734F0">
        <w:t>Beneficiar</w:t>
      </w:r>
      <w:bookmarkEnd w:id="86"/>
      <w:bookmarkEnd w:id="87"/>
      <w:r w:rsidRPr="003734F0">
        <w:t>y entitlements</w:t>
      </w:r>
    </w:p>
    <w:p w14:paraId="5C4CFE1A" w14:textId="77777777" w:rsidR="003734F0" w:rsidRPr="00364BB4" w:rsidRDefault="003734F0">
      <w:pPr>
        <w:pStyle w:val="Heading2"/>
      </w:pPr>
      <w:r w:rsidRPr="00364BB4">
        <w:t>Any Beneficiary:</w:t>
      </w:r>
    </w:p>
    <w:p w14:paraId="10BD08A9" w14:textId="77777777" w:rsidR="003734F0" w:rsidRPr="003734F0" w:rsidRDefault="003734F0">
      <w:pPr>
        <w:pStyle w:val="Heading3"/>
      </w:pPr>
      <w:r w:rsidRPr="00364BB4">
        <w:t>in whose favour any decision as to Distributable Income or the Capital of the Trust Fund is made; or</w:t>
      </w:r>
    </w:p>
    <w:p w14:paraId="3F01ED5F" w14:textId="77777777" w:rsidR="003734F0" w:rsidRPr="003734F0" w:rsidRDefault="003734F0">
      <w:pPr>
        <w:pStyle w:val="Heading3"/>
      </w:pPr>
      <w:r w:rsidRPr="00364BB4">
        <w:t>who becomes entitled to any part of the Undistributed Income or Undistributed Capital;</w:t>
      </w:r>
    </w:p>
    <w:p w14:paraId="47FC3545" w14:textId="77777777" w:rsidR="003734F0" w:rsidRPr="00364BB4" w:rsidRDefault="003734F0" w:rsidP="00BC6D27">
      <w:pPr>
        <w:pStyle w:val="AEPTextL1"/>
      </w:pPr>
      <w:r w:rsidRPr="00364BB4">
        <w:t>is absolutely and presently entitled to the relevant Distributable Income, Capital of the Trust Fund, Undistributed Income or Undistributed Capital on and from the earlier of:</w:t>
      </w:r>
    </w:p>
    <w:p w14:paraId="31947727" w14:textId="77777777" w:rsidR="003734F0" w:rsidRPr="00364BB4" w:rsidRDefault="003734F0">
      <w:pPr>
        <w:pStyle w:val="Heading3"/>
      </w:pPr>
      <w:r w:rsidRPr="00364BB4">
        <w:t>the date the decision under this document to distribute the Distributable Income or the Capital of the Trust Fund is made; or</w:t>
      </w:r>
    </w:p>
    <w:p w14:paraId="27ABD9E7" w14:textId="77777777" w:rsidR="003734F0" w:rsidRPr="00364BB4" w:rsidRDefault="003734F0">
      <w:pPr>
        <w:pStyle w:val="Heading3"/>
      </w:pPr>
      <w:r w:rsidRPr="00364BB4">
        <w:t>the Default Time in relation to any Undistributed Income or Undistributed Capital.</w:t>
      </w:r>
    </w:p>
    <w:p w14:paraId="06D33861" w14:textId="77777777" w:rsidR="003734F0" w:rsidRPr="00364BB4" w:rsidRDefault="003734F0">
      <w:pPr>
        <w:pStyle w:val="Heading2"/>
      </w:pPr>
      <w:r w:rsidRPr="00364BB4">
        <w:t>If the Undistributed Income or the Undistributed Capital passes to more than one person, then those people take the Undistributed Income or Undistributed Capital as tenants in common in equal shares.</w:t>
      </w:r>
    </w:p>
    <w:p w14:paraId="7026A353" w14:textId="77777777" w:rsidR="003734F0" w:rsidRPr="00364BB4" w:rsidRDefault="003734F0">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155488F0" w14:textId="77777777" w:rsidR="003734F0" w:rsidRPr="00364BB4" w:rsidRDefault="003734F0">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6716144F" w14:textId="77777777" w:rsidR="003734F0" w:rsidRPr="00364BB4" w:rsidRDefault="003734F0">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5161295" w14:textId="77777777" w:rsidR="003734F0" w:rsidRPr="00364BB4" w:rsidRDefault="003734F0">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4AD3CFF2" w14:textId="77777777" w:rsidR="003734F0" w:rsidRDefault="003734F0">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3ADD4D62" w14:textId="77777777" w:rsidR="003734F0" w:rsidRPr="00364BB4" w:rsidRDefault="003734F0">
      <w:pPr>
        <w:pStyle w:val="Heading2"/>
      </w:pPr>
      <w:r w:rsidRPr="00364BB4">
        <w:t>Where the Trustee has decided to hold any amount absolutely for a Beneficiary, the Trustee may do any one or more of the following:</w:t>
      </w:r>
    </w:p>
    <w:p w14:paraId="56EE739B" w14:textId="77777777" w:rsidR="003734F0" w:rsidRPr="00364BB4" w:rsidRDefault="003734F0">
      <w:pPr>
        <w:pStyle w:val="Heading3"/>
      </w:pPr>
      <w:r w:rsidRPr="00364BB4">
        <w:lastRenderedPageBreak/>
        <w:t>place that amount to the credit of the Beneficiary in the books of the Trust Fund, other than as a loan by the Beneficiary, so that it will be held on a separate trust for the Beneficiary, although still part of the Trust Fund;</w:t>
      </w:r>
    </w:p>
    <w:p w14:paraId="14D5D455" w14:textId="6D25453D" w:rsidR="003734F0" w:rsidRPr="00364BB4" w:rsidRDefault="003734F0">
      <w:pPr>
        <w:pStyle w:val="Heading3"/>
      </w:pPr>
      <w:r w:rsidRPr="00364BB4">
        <w:t>with the prior written consent of the Beneficiary</w:t>
      </w:r>
      <w:r w:rsidR="00AF17FF">
        <w:t xml:space="preserve"> (or if they do not have legal capacity, then their Financial Representative)</w:t>
      </w:r>
      <w:r w:rsidRPr="00364BB4">
        <w:t>, place that amount to the credit of the Beneficiary in the books of the Trust Fund as an at call loan by the Beneficiary;</w:t>
      </w:r>
    </w:p>
    <w:p w14:paraId="6A3F7E3E" w14:textId="77777777" w:rsidR="003734F0" w:rsidRPr="00364BB4" w:rsidRDefault="003734F0">
      <w:pPr>
        <w:pStyle w:val="Heading3"/>
      </w:pPr>
      <w:r w:rsidRPr="00364BB4">
        <w:t>apply the amount towards satisfying money owing by the Beneficiary to the Trustee, or owing to a third person by the Beneficiary;</w:t>
      </w:r>
    </w:p>
    <w:p w14:paraId="20DB07A9" w14:textId="77777777" w:rsidR="003734F0" w:rsidRPr="00364BB4" w:rsidRDefault="003734F0">
      <w:pPr>
        <w:pStyle w:val="Heading3"/>
      </w:pPr>
      <w:r w:rsidRPr="00364BB4">
        <w:t xml:space="preserve">pay the amount by cheque or electronic funds transfer made payable to or for the credit or benefit of the Beneficiary; </w:t>
      </w:r>
    </w:p>
    <w:p w14:paraId="0DC1B0E5" w14:textId="77777777" w:rsidR="003734F0" w:rsidRPr="00364BB4" w:rsidRDefault="003734F0">
      <w:pPr>
        <w:pStyle w:val="Heading3"/>
      </w:pPr>
      <w:r w:rsidRPr="00364BB4">
        <w:t xml:space="preserve">pay that amount in cash to or for the benefit (via a third person) of the Beneficiary; </w:t>
      </w:r>
    </w:p>
    <w:p w14:paraId="5AABF424" w14:textId="77777777" w:rsidR="003734F0" w:rsidRPr="00364BB4" w:rsidRDefault="003734F0">
      <w:pPr>
        <w:pStyle w:val="Heading3"/>
      </w:pPr>
      <w:r w:rsidRPr="00364BB4">
        <w:t>make an in specie transfer of Property of the Trust Fund in satisfaction of that amount.</w:t>
      </w:r>
    </w:p>
    <w:p w14:paraId="11C1F6B4" w14:textId="77777777" w:rsidR="003734F0" w:rsidRPr="00364BB4" w:rsidRDefault="003734F0">
      <w:pPr>
        <w:pStyle w:val="Heading2"/>
      </w:pPr>
      <w:r w:rsidRPr="00364BB4">
        <w:t>The Trustee may join the Trust Fund with any other trust fund to cause two or more trust funds to become one trust fund.</w:t>
      </w:r>
    </w:p>
    <w:p w14:paraId="592200E6" w14:textId="77777777" w:rsidR="003734F0" w:rsidRPr="00364BB4" w:rsidRDefault="003734F0">
      <w:pPr>
        <w:pStyle w:val="Heading2"/>
      </w:pPr>
      <w:r w:rsidRPr="00364BB4">
        <w:t xml:space="preserve">The Trustee may intermingle amounts that are held absolutely for any Beneficiary (pursuant to a decision by the Trustee) with the Trust Fund. </w:t>
      </w:r>
    </w:p>
    <w:p w14:paraId="08896986" w14:textId="77777777" w:rsidR="003734F0" w:rsidRPr="00364BB4" w:rsidRDefault="003734F0">
      <w:pPr>
        <w:pStyle w:val="Heading2"/>
      </w:pPr>
      <w:r w:rsidRPr="00364BB4">
        <w:t>If there is intermingling of amounts, the Trustee is authorised to deal with the income or gains so arising as:</w:t>
      </w:r>
    </w:p>
    <w:p w14:paraId="1AA1F7B9" w14:textId="77777777" w:rsidR="003734F0" w:rsidRPr="003734F0" w:rsidRDefault="003734F0">
      <w:pPr>
        <w:pStyle w:val="Heading3"/>
      </w:pPr>
      <w:r w:rsidRPr="00364BB4">
        <w:t>a part of the Trust Fund; or</w:t>
      </w:r>
    </w:p>
    <w:p w14:paraId="52A936F8" w14:textId="77777777" w:rsidR="003734F0" w:rsidRPr="003734F0" w:rsidRDefault="003734F0">
      <w:pPr>
        <w:pStyle w:val="Heading3"/>
      </w:pPr>
      <w:r w:rsidRPr="00364BB4">
        <w:t>being held for the Beneficiary</w:t>
      </w:r>
      <w:r w:rsidRPr="003734F0">
        <w:t>.</w:t>
      </w:r>
    </w:p>
    <w:p w14:paraId="40AE9BDD" w14:textId="77777777" w:rsidR="003734F0" w:rsidRDefault="003734F0">
      <w:pPr>
        <w:pStyle w:val="Heading2"/>
      </w:pPr>
      <w:r w:rsidRPr="00364BB4">
        <w:t>The Trustee is taken to be acting in the best interests of the Beneficiaries when making any determination under this clause.</w:t>
      </w:r>
    </w:p>
    <w:p w14:paraId="059E49FA" w14:textId="3FB5BB16" w:rsidR="003734F0" w:rsidRPr="003734F0" w:rsidRDefault="003734F0">
      <w:pPr>
        <w:pStyle w:val="Heading1"/>
        <w:rPr/>
      </w:pPr>
      <w:bookmarkStart w:id="88" w:name="_Ref62205685"/>
      <w:bookmarkStart w:id="89" w:name="_Toc386906397"/>
      <w:bookmarkStart w:id="90" w:name="_Toc389476422"/>
      <w:r w:rsidRPr="003734F0">
        <w:rPr/>
        <w:t xml:space="preserve">[#Clause </w:t>
      </w:r>
      <w:r w:rsidR="00B36878" w:rsidRPr="007F2508">
        <w:rPr/>
        <w:fldChar w:fldCharType="begin"/>
      </w:r>
      <w:r w:rsidR="00B36878" w:rsidRPr="007F2508">
        <w:rPr/>
        <w:instrText xml:space="preserve"> REF _Ref62205685 \n \h </w:instrText>
      </w:r>
      <w:r w:rsidR="00B36878">
        <w:rPr/>
        <w:instrText xml:space="preserve"> \* MERGEFORMAT </w:instrText>
      </w:r>
      <w:r w:rsidR="00B36878" w:rsidRPr="007F2508">
        <w:rPr/>
      </w:r>
      <w:r w:rsidR="00B36878" w:rsidRPr="007F2508">
        <w:rPr/>
        <w:fldChar w:fldCharType="separate"/>
      </w:r>
      <w:r w:rsidR="00EB1D79">
        <w:rPr/>
        <w:t>14</w:t>
      </w:r>
      <w:r w:rsidR="00B36878" w:rsidRPr="007F2508">
        <w:rPr/>
        <w:fldChar w:fldCharType="end"/>
      </w:r>
      <w:r w:rsidR="00B36878" w:rsidRPr="007F2508">
        <w:rPr/>
        <w:t xml:space="preserve"> </w:t>
      </w:r>
      <w:r w:rsidRPr="00B36878">
        <w:rPr/>
        <w:t xml:space="preserve">is </w:t>
      </w:r>
      <w:r w:rsidRPr="003734F0">
        <w:rPr/>
        <w:t xml:space="preserve">optional where Foreign Persons are to be excluded as beneficiaries] </w:t>
      </w:r>
      <w:r w:rsidRPr="003734F0">
        <w:t>Excluded Beneficiaries</w:t>
      </w:r>
      <w:bookmarkEnd w:id="88"/>
    </w:p>
    <w:p w14:paraId="2488A362" w14:textId="77777777" w:rsidR="003734F0" w:rsidRDefault="003734F0">
      <w:pPr>
        <w:pStyle w:val="Heading2"/>
      </w:pPr>
      <w:r>
        <w:t xml:space="preserve">Notwithstanding anything to the contrary in this Will, Foreign Persons are not entitled to any interest or benefit from the Trust Fund. </w:t>
      </w:r>
    </w:p>
    <w:p w14:paraId="28F0BCD9" w14:textId="02B1307B" w:rsidR="003734F0" w:rsidRDefault="003734F0">
      <w:pPr>
        <w:pStyle w:val="Heading2"/>
      </w:pPr>
      <w:r>
        <w:t xml:space="preserve">No part of the Trust Fund may be paid, lent to, distributed or applied to the benefit (either directly or indirectly) of any Foreign Person under any circumstances, regardless of any other provision of this Will. </w:t>
      </w:r>
      <w:r w:rsidR="00213F4C">
        <w:t xml:space="preserve"> </w:t>
      </w:r>
      <w:r w:rsidR="00213F4C" w:rsidRPr="00B264FB">
        <w:rPr/>
        <w:t>[#end]</w:t>
      </w:r>
    </w:p>
    <w:p w14:paraId="368986EE" w14:textId="77777777" w:rsidR="003734F0" w:rsidRPr="003734F0" w:rsidRDefault="003734F0">
      <w:pPr>
        <w:pStyle w:val="Heading1"/>
      </w:pPr>
      <w:r w:rsidRPr="003734F0">
        <w:t xml:space="preserve">Record keeping </w:t>
      </w:r>
    </w:p>
    <w:p w14:paraId="550A37D8" w14:textId="77777777" w:rsidR="003734F0" w:rsidRPr="00364BB4" w:rsidRDefault="003734F0">
      <w:pPr>
        <w:pStyle w:val="Heading2"/>
      </w:pPr>
      <w:r>
        <w:t>For each Accounting Period, t</w:t>
      </w:r>
      <w:r w:rsidRPr="00364BB4">
        <w:t>he Trustee must:</w:t>
      </w:r>
    </w:p>
    <w:p w14:paraId="040D3C14" w14:textId="77777777" w:rsidR="003734F0" w:rsidRPr="00364BB4" w:rsidRDefault="003734F0">
      <w:pPr>
        <w:pStyle w:val="Heading3"/>
      </w:pPr>
      <w:r w:rsidRPr="00364BB4">
        <w:t>keep complete and accurate records of all receipts and expenses of the Trust Fund; and</w:t>
      </w:r>
    </w:p>
    <w:p w14:paraId="0AC6803E" w14:textId="77777777" w:rsidR="003734F0" w:rsidRPr="00364BB4" w:rsidRDefault="003734F0">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7C328E1B" w14:textId="77777777" w:rsidR="003734F0" w:rsidRPr="00364BB4" w:rsidRDefault="003734F0">
      <w:pPr>
        <w:pStyle w:val="Heading4"/>
      </w:pPr>
      <w:r w:rsidRPr="00364BB4">
        <w:t>balance sheet;</w:t>
      </w:r>
    </w:p>
    <w:p w14:paraId="3A829BDE" w14:textId="77777777" w:rsidR="003734F0" w:rsidRPr="00364BB4" w:rsidRDefault="003734F0">
      <w:pPr>
        <w:pStyle w:val="Heading4"/>
      </w:pPr>
      <w:r w:rsidRPr="00364BB4">
        <w:t>statement of income and expenditure; and</w:t>
      </w:r>
    </w:p>
    <w:p w14:paraId="3FA26971" w14:textId="77777777" w:rsidR="003734F0" w:rsidRPr="00364BB4" w:rsidRDefault="003734F0">
      <w:pPr>
        <w:pStyle w:val="Heading4"/>
      </w:pPr>
      <w:r w:rsidRPr="00364BB4">
        <w:t xml:space="preserve">list of the Property of the Trust Fund held at the </w:t>
      </w:r>
      <w:r>
        <w:t>Last Day of the</w:t>
      </w:r>
      <w:r w:rsidRPr="00364BB4">
        <w:t xml:space="preserve"> Accounting Period.</w:t>
      </w:r>
    </w:p>
    <w:p w14:paraId="54B3ED11" w14:textId="77777777" w:rsidR="003734F0" w:rsidRPr="00364BB4" w:rsidRDefault="003734F0">
      <w:pPr>
        <w:pStyle w:val="Heading2"/>
      </w:pPr>
      <w:r w:rsidRPr="00364BB4">
        <w:t xml:space="preserve">The Trustee and Appointor are not required to disclose any reasons or deliberations for any decision made or not made under this document. </w:t>
      </w:r>
    </w:p>
    <w:p w14:paraId="159A76ED" w14:textId="77777777" w:rsidR="003734F0" w:rsidRPr="00364BB4" w:rsidRDefault="003734F0">
      <w:pPr>
        <w:pStyle w:val="Heading2"/>
      </w:pPr>
      <w:r w:rsidRPr="00364BB4">
        <w:t>Any material recording any determination as to an exercise of discretion or obtained for the purpose of making a determination may be treated by the Trustee and Appointor as privileged.</w:t>
      </w:r>
    </w:p>
    <w:p w14:paraId="61D11C17" w14:textId="77777777" w:rsidR="003734F0" w:rsidRPr="00364BB4" w:rsidRDefault="003734F0">
      <w:pPr>
        <w:pStyle w:val="Heading2"/>
      </w:pPr>
      <w:r w:rsidRPr="00364BB4">
        <w:lastRenderedPageBreak/>
        <w:t>No Beneficiary has the right to inspect or take copies of the accounts of or records relating to the Trust Fund unless a decision to distribute Distributable Income or Capital of the Trust Fund has been made in favour of that Beneficiary.</w:t>
      </w:r>
    </w:p>
    <w:p w14:paraId="2E2F8ED3" w14:textId="77777777" w:rsidR="003734F0" w:rsidRPr="00364BB4" w:rsidRDefault="003734F0">
      <w:pPr>
        <w:pStyle w:val="Heading2"/>
      </w:pPr>
      <w:r w:rsidRPr="00364BB4">
        <w:t>Any disclosure under this document is restricted to:</w:t>
      </w:r>
    </w:p>
    <w:p w14:paraId="718700C7" w14:textId="77777777" w:rsidR="003734F0" w:rsidRPr="00364BB4" w:rsidRDefault="003734F0" w:rsidP="003734F0">
      <w:pPr>
        <w:numPr>
          <w:ilvl w:val="2"/>
          <w:numId w:val="1"/>
        </w:numPr>
      </w:pPr>
      <w:r w:rsidRPr="00364BB4">
        <w:t>the calculation of that Beneficiary’s entitlement; and</w:t>
      </w:r>
    </w:p>
    <w:p w14:paraId="6335C11C" w14:textId="77777777" w:rsidR="003734F0" w:rsidRPr="00364BB4" w:rsidRDefault="003734F0" w:rsidP="003734F0">
      <w:pPr>
        <w:numPr>
          <w:ilvl w:val="2"/>
          <w:numId w:val="1"/>
        </w:numPr>
      </w:pPr>
      <w:r w:rsidRPr="00364BB4">
        <w:t>confirmation of the distribution or investment for that Beneficiary,</w:t>
      </w:r>
    </w:p>
    <w:p w14:paraId="203E41E4" w14:textId="77777777" w:rsidR="003734F0" w:rsidRPr="00364BB4" w:rsidRDefault="003734F0" w:rsidP="00BC6D27">
      <w:pPr>
        <w:pStyle w:val="AEPTextL1"/>
      </w:pPr>
      <w:r w:rsidRPr="00364BB4">
        <w:t>or as otherwise required by law, and the Beneficiary requesting the disclosure must pay the Trustee’s reasonable costs of responding to any request (including any costs of seeking advice).</w:t>
      </w:r>
    </w:p>
    <w:p w14:paraId="0F727ED4" w14:textId="77777777" w:rsidR="003734F0" w:rsidRPr="003734F0" w:rsidRDefault="003734F0">
      <w:pPr>
        <w:pStyle w:val="Heading1"/>
      </w:pPr>
      <w:r w:rsidRPr="003734F0">
        <w:t>Conflicts of interest</w:t>
      </w:r>
      <w:bookmarkEnd w:id="89"/>
      <w:bookmarkEnd w:id="90"/>
    </w:p>
    <w:p w14:paraId="36784AEE" w14:textId="77777777" w:rsidR="003734F0" w:rsidRPr="00364BB4" w:rsidRDefault="003734F0">
      <w:pPr>
        <w:pStyle w:val="Heading2"/>
      </w:pPr>
      <w:r w:rsidRPr="00364BB4">
        <w:t>The Trustee</w:t>
      </w:r>
      <w:r>
        <w:t xml:space="preserve"> (</w:t>
      </w:r>
      <w:r w:rsidRPr="00364BB4">
        <w:t>or any director or shareholder of a Trustee that is a company</w:t>
      </w:r>
      <w:r>
        <w:t>)</w:t>
      </w:r>
      <w:r w:rsidRPr="00364BB4">
        <w:t xml:space="preserve"> may:</w:t>
      </w:r>
    </w:p>
    <w:p w14:paraId="3FDF63FA" w14:textId="77777777" w:rsidR="003734F0" w:rsidRPr="00364BB4" w:rsidRDefault="003734F0">
      <w:pPr>
        <w:pStyle w:val="Heading3"/>
      </w:pPr>
      <w:r w:rsidRPr="00364BB4">
        <w:t>contract with, or sell or grant options to buy any part of the Trust Fund to;</w:t>
      </w:r>
    </w:p>
    <w:p w14:paraId="780B4DA7" w14:textId="77777777" w:rsidR="003734F0" w:rsidRDefault="003734F0">
      <w:pPr>
        <w:pStyle w:val="Heading3"/>
      </w:pPr>
      <w:r w:rsidRPr="00364BB4">
        <w:t>purchase Property from;</w:t>
      </w:r>
    </w:p>
    <w:p w14:paraId="69CD5CBE" w14:textId="77777777" w:rsidR="00FC7E32" w:rsidRDefault="003734F0">
      <w:pPr>
        <w:pStyle w:val="Heading3"/>
      </w:pPr>
      <w:r w:rsidRPr="00364BB4">
        <w:t>sell, transfer, dispose, divide in specie, hire or lease any part of the Trust Fund to</w:t>
      </w:r>
      <w:r w:rsidR="00FC7E32">
        <w:t>;</w:t>
      </w:r>
    </w:p>
    <w:p w14:paraId="64AEE5B8" w14:textId="67FE59DB" w:rsidR="003734F0" w:rsidRDefault="003734F0">
      <w:pPr>
        <w:pStyle w:val="Heading3"/>
      </w:pPr>
      <w:r w:rsidRPr="00364BB4">
        <w:t>carry on or carry out any profit-making undertaking or scheme</w:t>
      </w:r>
      <w:r w:rsidR="00FC7E32">
        <w:t xml:space="preserve"> with</w:t>
      </w:r>
      <w:r>
        <w:t>;</w:t>
      </w:r>
    </w:p>
    <w:p w14:paraId="24AFACF8" w14:textId="77777777" w:rsidR="003734F0" w:rsidRPr="00364BB4" w:rsidRDefault="003734F0">
      <w:pPr>
        <w:pStyle w:val="Heading3"/>
      </w:pPr>
      <w:r w:rsidRPr="00364BB4">
        <w:t xml:space="preserve">borrow money from; </w:t>
      </w:r>
      <w:r>
        <w:t>or</w:t>
      </w:r>
    </w:p>
    <w:p w14:paraId="028B79DE" w14:textId="77777777" w:rsidR="003734F0" w:rsidRPr="00364BB4" w:rsidRDefault="003734F0">
      <w:pPr>
        <w:pStyle w:val="Heading3"/>
      </w:pPr>
      <w:r w:rsidRPr="00364BB4">
        <w:t xml:space="preserve">enter into any share farming or agistment agreement, lease, tenancy or partnership with, </w:t>
      </w:r>
    </w:p>
    <w:p w14:paraId="3BCEEFF9" w14:textId="77777777" w:rsidR="003734F0" w:rsidRPr="00364BB4" w:rsidRDefault="003734F0" w:rsidP="00BC6D27">
      <w:pPr>
        <w:pStyle w:val="AEPTextL1"/>
      </w:pPr>
      <w:r w:rsidRPr="00364BB4">
        <w:t>the Trustee in its own or any other capacity, either alone or in conjunction with any other persons or any of:</w:t>
      </w:r>
    </w:p>
    <w:p w14:paraId="0CD8F163" w14:textId="77777777" w:rsidR="003734F0" w:rsidRPr="00364BB4" w:rsidRDefault="003734F0">
      <w:pPr>
        <w:pStyle w:val="Heading3"/>
      </w:pPr>
      <w:r w:rsidRPr="00364BB4">
        <w:t>any company or partnership, even if the Trustee, or any shareholder or director of the Trustee, is a shareholder, director, member or partner of that company or partnership; or</w:t>
      </w:r>
    </w:p>
    <w:p w14:paraId="79B129D8" w14:textId="77777777" w:rsidR="003734F0" w:rsidRPr="00364BB4" w:rsidRDefault="003734F0">
      <w:pPr>
        <w:pStyle w:val="Heading3"/>
      </w:pPr>
      <w:r w:rsidRPr="00364BB4">
        <w:t>a Spouse or Child of the Trustee.</w:t>
      </w:r>
    </w:p>
    <w:p w14:paraId="1C9F3D3B" w14:textId="77777777" w:rsidR="003734F0" w:rsidRPr="00364BB4" w:rsidRDefault="003734F0">
      <w:pPr>
        <w:pStyle w:val="Heading2"/>
      </w:pPr>
      <w:r>
        <w:t>Where the Trust owns shares or debentures in a company, a</w:t>
      </w:r>
      <w:r w:rsidRPr="00364BB4">
        <w:t>ny Trustee who is a director of</w:t>
      </w:r>
      <w:r>
        <w:t xml:space="preserve"> that</w:t>
      </w:r>
      <w:r w:rsidRPr="00364BB4">
        <w:t xml:space="preserve"> company may:</w:t>
      </w:r>
    </w:p>
    <w:p w14:paraId="23FCBA5B" w14:textId="77777777" w:rsidR="003734F0" w:rsidRDefault="003734F0">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3185F832" w14:textId="77777777" w:rsidR="003734F0" w:rsidRPr="00364BB4" w:rsidRDefault="003734F0">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7B8F6669" w14:textId="77777777" w:rsidR="003734F0" w:rsidRPr="00364BB4" w:rsidRDefault="003734F0">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4758B897" w14:textId="7549ED83" w:rsidR="003734F0" w:rsidRDefault="003734F0">
      <w:pPr>
        <w:pStyle w:val="Heading4"/>
      </w:pPr>
      <w:r w:rsidRPr="00364BB4">
        <w:t>their qualification for that position may be constituted partly or wholly by the holding of those shares or debentures</w:t>
      </w:r>
      <w:r>
        <w:t>.</w:t>
      </w:r>
    </w:p>
    <w:p w14:paraId="3029AB5C" w14:textId="1C0CEE5A" w:rsidR="00BB6C6D" w:rsidRPr="00BB6C6D" w:rsidRDefault="00BB6C6D" w:rsidP="00C212D9">
      <w:pPr>
        <w:pStyle w:val="Heading2"/>
      </w:pPr>
      <w:r w:rsidRPr="00364BB4">
        <w:t xml:space="preserve">The Trustee may become a director of any company in which any moneys forming part of the Trust Fund are from time to time invested and receive the remuneration </w:t>
      </w:r>
      <w:r w:rsidRPr="00C212D9">
        <w:t>attached</w:t>
      </w:r>
      <w:r w:rsidRPr="00364BB4">
        <w:t xml:space="preserve"> to the office without being liable to account.</w:t>
      </w:r>
    </w:p>
    <w:p w14:paraId="31AE48CE" w14:textId="77777777" w:rsidR="003734F0" w:rsidRPr="003734F0" w:rsidRDefault="003734F0">
      <w:pPr>
        <w:pStyle w:val="Heading1"/>
      </w:pPr>
      <w:r w:rsidRPr="003734F0">
        <w:t>Charging</w:t>
      </w:r>
    </w:p>
    <w:p w14:paraId="062BD969" w14:textId="77777777" w:rsidR="003734F0" w:rsidRPr="00364BB4" w:rsidRDefault="003734F0">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B404B10" w14:textId="77777777" w:rsidR="003734F0" w:rsidRPr="00364BB4" w:rsidRDefault="003734F0">
      <w:pPr>
        <w:pStyle w:val="Heading2"/>
      </w:pPr>
      <w:r w:rsidRPr="00364BB4">
        <w:lastRenderedPageBreak/>
        <w:t>Any Trustee may charge such commission as is reasonable, with reference to that chargeable by a trustee company under the legislation regulating trustee companies in the Governing Jurisdiction,</w:t>
      </w:r>
      <w:r w:rsidRPr="003734F0">
        <w:t xml:space="preserve"> </w:t>
      </w:r>
      <w:r w:rsidRPr="00364BB4">
        <w:t>as if a trustee company subject to the relevant legislation were the Trustee.</w:t>
      </w:r>
    </w:p>
    <w:p w14:paraId="4C8C8E50" w14:textId="3720C052" w:rsidR="003734F0" w:rsidRPr="003734F0" w:rsidRDefault="004B3BE9">
      <w:pPr>
        <w:pStyle w:val="Heading1"/>
      </w:pPr>
      <w:r>
        <w:t>Delegation</w:t>
      </w:r>
    </w:p>
    <w:p w14:paraId="72BABC24" w14:textId="77777777" w:rsidR="003734F0" w:rsidRPr="00364BB4" w:rsidRDefault="003734F0">
      <w:pPr>
        <w:pStyle w:val="Heading2"/>
      </w:pPr>
      <w:bookmarkStart w:id="91" w:name="_Ref386719202"/>
      <w:r w:rsidRPr="00364BB4">
        <w:t>A Trustee may:</w:t>
      </w:r>
      <w:bookmarkEnd w:id="91"/>
    </w:p>
    <w:p w14:paraId="00D0A73F" w14:textId="77777777" w:rsidR="003734F0" w:rsidRPr="00364BB4" w:rsidRDefault="003734F0">
      <w:pPr>
        <w:pStyle w:val="Heading3"/>
      </w:pPr>
      <w:r w:rsidRPr="00364BB4">
        <w:t>delegate the exercise of all or any powers or discretionary authorities conferred on the Trustee; and</w:t>
      </w:r>
    </w:p>
    <w:p w14:paraId="125C3712" w14:textId="77777777" w:rsidR="00751D50" w:rsidRDefault="003734F0">
      <w:pPr>
        <w:pStyle w:val="Heading3"/>
      </w:pPr>
      <w:r w:rsidRPr="00364BB4">
        <w:t>sign any power of attorney, appointment of agent, nomination of nominee or bare trustee or other document necessary to give effect to a delegation</w:t>
      </w:r>
      <w:r w:rsidR="00751D50">
        <w:t>,</w:t>
      </w:r>
    </w:p>
    <w:p w14:paraId="5FACBA3B" w14:textId="3AD8A93C" w:rsidR="003734F0" w:rsidRPr="00364BB4" w:rsidRDefault="00751D50" w:rsidP="002953D9">
      <w:pPr>
        <w:pStyle w:val="AEPTextL1"/>
      </w:pPr>
      <w:r>
        <w:t>including, but not limited to, delegating, nominating or otherwise appointing a Beneficiary in any capacity</w:t>
      </w:r>
      <w:r w:rsidR="003734F0" w:rsidRPr="00364BB4">
        <w:t>.</w:t>
      </w:r>
    </w:p>
    <w:p w14:paraId="007158EF" w14:textId="77777777" w:rsidR="003734F0" w:rsidRPr="00364BB4" w:rsidRDefault="003734F0">
      <w:pPr>
        <w:pStyle w:val="Heading2"/>
      </w:pPr>
      <w:r w:rsidRPr="00364BB4">
        <w:t>Where anything is to be done by deed, it may be done by stating that the power contained in this clause is being exercised.</w:t>
      </w:r>
    </w:p>
    <w:p w14:paraId="176D6C31" w14:textId="77777777" w:rsidR="003734F0" w:rsidRPr="00364BB4" w:rsidRDefault="003734F0">
      <w:pPr>
        <w:pStyle w:val="Heading2"/>
      </w:pPr>
      <w:r w:rsidRPr="00364BB4">
        <w:t>Any delegation under this clause:</w:t>
      </w:r>
    </w:p>
    <w:p w14:paraId="5BDC6373" w14:textId="77777777" w:rsidR="003734F0" w:rsidRPr="00364BB4" w:rsidRDefault="003734F0">
      <w:pPr>
        <w:pStyle w:val="Heading3"/>
      </w:pPr>
      <w:r w:rsidRPr="00364BB4">
        <w:t>must be made in writing;</w:t>
      </w:r>
    </w:p>
    <w:p w14:paraId="30E01B57" w14:textId="77777777" w:rsidR="003734F0" w:rsidRPr="00364BB4" w:rsidRDefault="003734F0">
      <w:pPr>
        <w:pStyle w:val="Heading3"/>
      </w:pPr>
      <w:r w:rsidRPr="00364BB4">
        <w:t>may be made solely by one Trustee (regardless of whether there is more than one Trustee), or jointly by some or all of the Trustees, and is an effective delegation for each Trustee making the delegation; and</w:t>
      </w:r>
    </w:p>
    <w:p w14:paraId="2085B19F" w14:textId="77777777" w:rsidR="003734F0" w:rsidRPr="00364BB4" w:rsidRDefault="003734F0">
      <w:pPr>
        <w:pStyle w:val="Heading3"/>
      </w:pPr>
      <w:r w:rsidRPr="00364BB4">
        <w:t>is effective regardless of whether any Trustee making the delegation is out of the Governing Jurisdiction of the Trust at any time.</w:t>
      </w:r>
    </w:p>
    <w:p w14:paraId="43FBF282" w14:textId="77777777" w:rsidR="003734F0" w:rsidRPr="00364BB4" w:rsidRDefault="003734F0">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33934596" w14:textId="77777777" w:rsidR="003734F0" w:rsidRPr="00364BB4" w:rsidRDefault="003734F0">
      <w:pPr>
        <w:pStyle w:val="Heading2"/>
      </w:pPr>
      <w:bookmarkStart w:id="92" w:name="_Hlk488657621"/>
      <w:bookmarkStart w:id="93" w:name="_Hlk488657606"/>
      <w:r w:rsidRPr="00364BB4">
        <w:t>No mortgage, charge or other security given or created by the Trustee in respect of the Trust Fund or any part of it is invalid by reason of:</w:t>
      </w:r>
      <w:bookmarkEnd w:id="92"/>
    </w:p>
    <w:p w14:paraId="33E15599" w14:textId="77777777" w:rsidR="003734F0" w:rsidRPr="00364BB4" w:rsidRDefault="003734F0">
      <w:pPr>
        <w:pStyle w:val="Heading3"/>
      </w:pPr>
      <w:bookmarkStart w:id="94" w:name="_Hlk488657654"/>
      <w:r w:rsidRPr="00364BB4">
        <w:t>any error or omission (whether of law or fact) on the part of the Trustee; or</w:t>
      </w:r>
    </w:p>
    <w:p w14:paraId="669D9AB5" w14:textId="77777777" w:rsidR="003734F0" w:rsidRPr="00364BB4" w:rsidRDefault="003734F0">
      <w:pPr>
        <w:pStyle w:val="Heading3"/>
      </w:pPr>
      <w:r w:rsidRPr="00364BB4">
        <w:t>by reason of any breach of duty or trust whatsoever,</w:t>
      </w:r>
    </w:p>
    <w:p w14:paraId="47450093" w14:textId="77777777" w:rsidR="003734F0" w:rsidRPr="003734F0" w:rsidRDefault="003734F0" w:rsidP="00BC6D27">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3"/>
    </w:p>
    <w:p w14:paraId="3D33D3AE" w14:textId="77777777" w:rsidR="003734F0" w:rsidRPr="00364BB4" w:rsidRDefault="003734F0">
      <w:pPr>
        <w:pStyle w:val="Heading2"/>
      </w:pPr>
      <w:bookmarkStart w:id="95" w:name="_Hlk488657691"/>
      <w:bookmarkEnd w:id="94"/>
      <w:r w:rsidRPr="00364BB4">
        <w:t>No person dealing with the Trustee is required to enquire as to:</w:t>
      </w:r>
    </w:p>
    <w:p w14:paraId="084C909B" w14:textId="77777777" w:rsidR="003734F0" w:rsidRPr="00364BB4" w:rsidRDefault="003734F0">
      <w:pPr>
        <w:pStyle w:val="Heading3"/>
      </w:pPr>
      <w:bookmarkStart w:id="96" w:name="_Hlk488657706"/>
      <w:bookmarkEnd w:id="95"/>
      <w:r w:rsidRPr="00364BB4">
        <w:t>the adequacy of the powers of the Trustee in relation to that dealing;</w:t>
      </w:r>
    </w:p>
    <w:p w14:paraId="7C544E57" w14:textId="77777777" w:rsidR="003734F0" w:rsidRPr="00364BB4" w:rsidRDefault="003734F0">
      <w:pPr>
        <w:pStyle w:val="Heading3"/>
      </w:pPr>
      <w:r w:rsidRPr="00364BB4">
        <w:t>the proper exercise by the Trustee of any of the powers, authorities and discretions vested in the Trustee by the provisions of this document; or</w:t>
      </w:r>
    </w:p>
    <w:p w14:paraId="494E5D1C" w14:textId="77777777" w:rsidR="003734F0" w:rsidRPr="00364BB4" w:rsidRDefault="003734F0">
      <w:pPr>
        <w:pStyle w:val="Heading3"/>
      </w:pPr>
      <w:r w:rsidRPr="00364BB4">
        <w:t>the propriety or regularity of any transaction affecting the Trust Fund.</w:t>
      </w:r>
    </w:p>
    <w:p w14:paraId="5E56DE9A" w14:textId="77777777" w:rsidR="003734F0" w:rsidRPr="00364BB4" w:rsidRDefault="003734F0">
      <w:pPr>
        <w:pStyle w:val="Heading2"/>
      </w:pPr>
      <w:bookmarkStart w:id="97" w:name="_Hlk488657741"/>
      <w:bookmarkEnd w:id="96"/>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7"/>
    </w:p>
    <w:p w14:paraId="45A69535" w14:textId="77777777" w:rsidR="003734F0" w:rsidRPr="003734F0" w:rsidRDefault="003734F0">
      <w:pPr>
        <w:pStyle w:val="Heading1"/>
      </w:pPr>
      <w:r w:rsidRPr="003734F0">
        <w:lastRenderedPageBreak/>
        <w:t>Trustee indemnity</w:t>
      </w:r>
    </w:p>
    <w:p w14:paraId="22B6F53C" w14:textId="77777777" w:rsidR="003734F0" w:rsidRPr="00F922A4" w:rsidRDefault="003734F0">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FEAD69C" w14:textId="77777777" w:rsidR="003734F0" w:rsidRPr="00364BB4" w:rsidRDefault="003734F0">
      <w:pPr>
        <w:pStyle w:val="Heading2"/>
      </w:pPr>
      <w:r w:rsidRPr="00364BB4">
        <w:t>Any person claiming a beneficial interest in the Property of the Trust is deemed to have notice of and be subject to the protection of the Trustee under this clause.</w:t>
      </w:r>
    </w:p>
    <w:p w14:paraId="4F381A61" w14:textId="77777777" w:rsidR="003734F0" w:rsidRPr="00364BB4" w:rsidRDefault="003734F0">
      <w:pPr>
        <w:pStyle w:val="Heading2"/>
      </w:pPr>
      <w:r w:rsidRPr="00364BB4">
        <w:t>The Trustee is indemnified out of the Trust Fund against liabilities incurred by it:</w:t>
      </w:r>
    </w:p>
    <w:p w14:paraId="3658D0CF" w14:textId="77777777" w:rsidR="003734F0" w:rsidRPr="00364BB4" w:rsidRDefault="003734F0">
      <w:pPr>
        <w:pStyle w:val="Heading3"/>
      </w:pPr>
      <w:r w:rsidRPr="00364BB4">
        <w:t>in the execution, or attempted execution, of this document;</w:t>
      </w:r>
    </w:p>
    <w:p w14:paraId="084F5950" w14:textId="77777777" w:rsidR="003734F0" w:rsidRPr="00364BB4" w:rsidRDefault="003734F0">
      <w:pPr>
        <w:pStyle w:val="Heading3"/>
      </w:pPr>
      <w:r w:rsidRPr="00364BB4">
        <w:t>because of the failure to exercise any of the trusts, authorities, powers or discretions of this document; or</w:t>
      </w:r>
    </w:p>
    <w:p w14:paraId="672209CF" w14:textId="77777777" w:rsidR="003734F0" w:rsidRPr="00364BB4" w:rsidRDefault="003734F0">
      <w:pPr>
        <w:pStyle w:val="Heading3"/>
      </w:pPr>
      <w:r w:rsidRPr="00364BB4">
        <w:t>by virtue of being the Trustee,</w:t>
      </w:r>
    </w:p>
    <w:p w14:paraId="1FDF296F" w14:textId="463361B7" w:rsidR="003734F0" w:rsidRPr="00364BB4" w:rsidRDefault="003734F0" w:rsidP="00BC6D27">
      <w:pPr>
        <w:pStyle w:val="AEPTextL1"/>
      </w:pPr>
      <w:r w:rsidRPr="00364BB4">
        <w:t>unless the loss or liability is proved to be caused by any act or omission</w:t>
      </w:r>
      <w:r w:rsidR="00607220">
        <w:t xml:space="preserve"> constituting</w:t>
      </w:r>
      <w:r w:rsidRPr="00364BB4">
        <w:t xml:space="preserve"> fraud or  bad faith, or the wilful misconduct, recklessness or gross negligence of the Trustee.</w:t>
      </w:r>
    </w:p>
    <w:p w14:paraId="4F455BFE" w14:textId="77777777" w:rsidR="003734F0" w:rsidRPr="00364BB4" w:rsidRDefault="003734F0">
      <w:pPr>
        <w:pStyle w:val="Heading2"/>
      </w:pPr>
      <w:bookmarkStart w:id="98" w:name="_Toc386906401"/>
      <w:bookmarkStart w:id="99"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32E702DB" w14:textId="77777777" w:rsidR="003734F0" w:rsidRPr="003734F0" w:rsidRDefault="003734F0">
      <w:pPr>
        <w:pStyle w:val="Heading1"/>
      </w:pPr>
      <w:bookmarkStart w:id="100" w:name="_Ref386789841"/>
      <w:bookmarkStart w:id="101" w:name="_Toc386906403"/>
      <w:bookmarkStart w:id="102" w:name="_Toc389476427"/>
      <w:bookmarkEnd w:id="98"/>
      <w:bookmarkEnd w:id="99"/>
      <w:r w:rsidRPr="003734F0">
        <w:t>Variations</w:t>
      </w:r>
      <w:bookmarkEnd w:id="100"/>
      <w:bookmarkEnd w:id="101"/>
      <w:bookmarkEnd w:id="102"/>
    </w:p>
    <w:p w14:paraId="63654E65" w14:textId="77777777" w:rsidR="003734F0" w:rsidRPr="00364BB4" w:rsidRDefault="003734F0">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407D536E" w14:textId="77777777" w:rsidR="003734F0" w:rsidRPr="00364BB4" w:rsidRDefault="003734F0">
      <w:pPr>
        <w:pStyle w:val="Heading2"/>
      </w:pPr>
      <w:bookmarkStart w:id="103" w:name="_Ref363927364"/>
      <w:r w:rsidRPr="00364BB4">
        <w:t>No exercise of the power in the preceding clause may:</w:t>
      </w:r>
      <w:bookmarkEnd w:id="103"/>
    </w:p>
    <w:p w14:paraId="22F67B87" w14:textId="77777777" w:rsidR="003734F0" w:rsidRPr="00364BB4" w:rsidRDefault="003734F0">
      <w:pPr>
        <w:pStyle w:val="Heading3"/>
      </w:pPr>
      <w:r w:rsidRPr="00364BB4">
        <w:t>affect the beneficial entitlement of any Beneficiary in respect of any amounts they have become absolutely entitled in accordance with this document;</w:t>
      </w:r>
    </w:p>
    <w:p w14:paraId="64EDB857" w14:textId="68F608ED" w:rsidR="003734F0" w:rsidRDefault="003734F0">
      <w:pPr>
        <w:pStyle w:val="Heading3"/>
      </w:pPr>
      <w:r w:rsidRPr="00C70AE6">
        <w:rPr/>
        <w:t>[#optional where Foreign Persons are to be excluded as beneficiaries]</w:t>
      </w:r>
      <w:r w:rsidRPr="000E7A80">
        <w:t xml:space="preserve"> </w:t>
      </w:r>
      <w:r>
        <w:t xml:space="preserve">amend clause </w:t>
      </w:r>
      <w:r w:rsidR="0072024A">
        <w:fldChar w:fldCharType="begin"/>
      </w:r>
      <w:r w:rsidR="0072024A">
        <w:instrText xml:space="preserve"> REF _Ref62205685 \r \h </w:instrText>
      </w:r>
      <w:r w:rsidR="0072024A">
        <w:fldChar w:fldCharType="separate"/>
      </w:r>
      <w:r w:rsidR="00EB1D79">
        <w:t>14</w:t>
      </w:r>
      <w:r w:rsidR="0072024A">
        <w:fldChar w:fldCharType="end"/>
      </w:r>
      <w:r>
        <w:t xml:space="preserve"> or have the effect of permitting a Foreign Person to be a Beneficiary;</w:t>
      </w:r>
      <w:r w:rsidR="00213F4C">
        <w:t xml:space="preserve"> </w:t>
      </w:r>
      <w:r w:rsidR="00213F4C" w:rsidRPr="00B264FB">
        <w:rPr/>
        <w:t>[#end]</w:t>
      </w:r>
    </w:p>
    <w:p w14:paraId="0EC5DAB1" w14:textId="521C9F25" w:rsidR="003734F0" w:rsidRPr="00C70AE6" w:rsidRDefault="003734F0">
      <w:pPr>
        <w:pStyle w:val="Heading3"/>
      </w:pPr>
      <w:r w:rsidRPr="00C70AE6">
        <w:rPr/>
        <w:t>[#optional where Foreign Persons are to be excluded as beneficiaries]</w:t>
      </w:r>
      <w:r>
        <w:t xml:space="preserve"> amend the definition of ‘Foreign Person’ in </w:t>
      </w:r>
      <w:r w:rsidR="00966873">
        <w:fldChar w:fldCharType="begin"/>
      </w:r>
      <w:r w:rsidR="00966873">
        <w:instrText xml:space="preserve"> REF _Ref121083856 \r \h </w:instrText>
      </w:r>
      <w:r w:rsidR="00966873">
        <w:fldChar w:fldCharType="separate"/>
      </w:r>
      <w:r w:rsidR="00EB1D79">
        <w:t>PART G</w:t>
      </w:r>
      <w:r w:rsidR="00966873">
        <w:fldChar w:fldCharType="end"/>
      </w:r>
      <w:r>
        <w:t xml:space="preserve"> to narrow the scope of that definition, however for clarity, the definition of ‘Foreign Person’ may be amended to expand the scope of the definition; </w:t>
      </w:r>
      <w:r w:rsidR="00213F4C">
        <w:t xml:space="preserve"> </w:t>
      </w:r>
      <w:r w:rsidR="00213F4C" w:rsidRPr="00B264FB">
        <w:rPr/>
        <w:t>[#end]</w:t>
      </w:r>
    </w:p>
    <w:p w14:paraId="57638028" w14:textId="77777777" w:rsidR="003734F0" w:rsidRPr="00364BB4" w:rsidRDefault="003734F0">
      <w:pPr>
        <w:pStyle w:val="Heading3"/>
      </w:pPr>
      <w:r w:rsidRPr="00364BB4">
        <w:t>infringe any law against perpetuities; or</w:t>
      </w:r>
    </w:p>
    <w:p w14:paraId="1F385FCA" w14:textId="77777777" w:rsidR="003734F0" w:rsidRPr="00364BB4" w:rsidRDefault="003734F0">
      <w:pPr>
        <w:pStyle w:val="Heading3"/>
      </w:pPr>
      <w:r w:rsidRPr="00364BB4">
        <w:t>have the effect of delegating testamentary power or otherwise resulting in any provision of my Will becoming void or invalid.</w:t>
      </w:r>
    </w:p>
    <w:p w14:paraId="50BF9961" w14:textId="77777777" w:rsidR="003734F0" w:rsidRPr="00364BB4" w:rsidRDefault="003734F0">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16C05A3" w14:textId="77777777" w:rsidR="003734F0" w:rsidRPr="003734F0" w:rsidRDefault="003734F0">
      <w:pPr>
        <w:pStyle w:val="Heading1"/>
      </w:pPr>
      <w:bookmarkStart w:id="104" w:name="_Ref386789743"/>
      <w:bookmarkStart w:id="105" w:name="_Toc386906406"/>
      <w:bookmarkStart w:id="106" w:name="_Toc389476430"/>
      <w:bookmarkStart w:id="107" w:name="_Ref386790143"/>
      <w:bookmarkStart w:id="108" w:name="_Toc386906404"/>
      <w:bookmarkStart w:id="109" w:name="_Toc389476428"/>
      <w:r w:rsidRPr="003734F0">
        <w:t>Change of Trustee</w:t>
      </w:r>
      <w:bookmarkEnd w:id="104"/>
      <w:bookmarkEnd w:id="105"/>
      <w:bookmarkEnd w:id="106"/>
    </w:p>
    <w:p w14:paraId="08213189" w14:textId="77777777" w:rsidR="003734F0" w:rsidRPr="00364BB4" w:rsidRDefault="003734F0">
      <w:pPr>
        <w:pStyle w:val="Heading2"/>
      </w:pPr>
      <w:r w:rsidRPr="00364BB4">
        <w:t xml:space="preserve">A </w:t>
      </w:r>
      <w:r w:rsidRPr="003734F0">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10" w:name="_Ref395524121"/>
      <w:bookmarkStart w:id="111" w:name="_Ref386790151"/>
      <w:bookmarkStart w:id="112" w:name="_Toc386906407"/>
      <w:bookmarkStart w:id="113" w:name="_Toc389476431"/>
      <w:bookmarkEnd w:id="110"/>
      <w:bookmarkEnd w:id="111"/>
      <w:bookmarkEnd w:id="112"/>
      <w:bookmarkEnd w:id="113"/>
    </w:p>
    <w:p w14:paraId="7C75F6C9" w14:textId="77777777" w:rsidR="003734F0" w:rsidRPr="00364BB4" w:rsidRDefault="003734F0">
      <w:pPr>
        <w:pStyle w:val="Heading2"/>
      </w:pPr>
      <w:r w:rsidRPr="00364BB4">
        <w:lastRenderedPageBreak/>
        <w:t>The Appointor may at any time by Resolution:</w:t>
      </w:r>
    </w:p>
    <w:p w14:paraId="548968B1" w14:textId="77777777" w:rsidR="003734F0" w:rsidRPr="00364BB4" w:rsidRDefault="003734F0">
      <w:pPr>
        <w:pStyle w:val="Heading3"/>
      </w:pPr>
      <w:r w:rsidRPr="00364BB4">
        <w:t>retire the Trustee of the Trust;</w:t>
      </w:r>
    </w:p>
    <w:p w14:paraId="368228E4" w14:textId="77777777" w:rsidR="003734F0" w:rsidRDefault="003734F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2BA75DDE" w14:textId="77777777" w:rsidR="00C516E0" w:rsidRDefault="00C516E0" w:rsidP="00C516E0">
      <w:pPr>
        <w:pStyle w:val="Heading2"/>
        <w:numPr>
          <w:ilvl w:val="2"/>
          <w:numId w:val="2"/>
        </w:numPr>
      </w:pPr>
      <w:r>
        <w:t>For clarity:</w:t>
      </w:r>
    </w:p>
    <w:p w14:paraId="4EC8C8FE" w14:textId="35C18765" w:rsidR="00C516E0" w:rsidRDefault="00C516E0" w:rsidP="00C516E0">
      <w:pPr>
        <w:pStyle w:val="Heading3"/>
        <w:numPr>
          <w:ilvl w:val="3"/>
          <w:numId w:val="2"/>
        </w:numPr>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07D38CB9" w14:textId="77777777" w:rsidR="00C516E0" w:rsidRDefault="00C516E0" w:rsidP="00C516E0">
      <w:pPr>
        <w:pStyle w:val="Heading3"/>
        <w:numPr>
          <w:ilvl w:val="3"/>
          <w:numId w:val="2"/>
        </w:numPr>
      </w:pPr>
      <w:r>
        <w:t>where two or more people are appointed to act as Trustee, then unless specifically stated to the contrary, they must act jointly;</w:t>
      </w:r>
    </w:p>
    <w:p w14:paraId="59CA3D84" w14:textId="77777777" w:rsidR="00C516E0" w:rsidRDefault="00C516E0" w:rsidP="00C516E0">
      <w:pPr>
        <w:pStyle w:val="Heading3"/>
        <w:numPr>
          <w:ilvl w:val="3"/>
          <w:numId w:val="2"/>
        </w:numPr>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3EA6E684" w14:textId="77777777" w:rsidR="00C516E0" w:rsidRDefault="00C516E0" w:rsidP="00C516E0">
      <w:pPr>
        <w:pStyle w:val="Heading4"/>
        <w:numPr>
          <w:ilvl w:val="4"/>
          <w:numId w:val="2"/>
        </w:numPr>
      </w:pPr>
      <w:r w:rsidRPr="00F3379F">
        <w:t>declines to act</w:t>
      </w:r>
      <w:r>
        <w:t>;</w:t>
      </w:r>
    </w:p>
    <w:p w14:paraId="23E62F92" w14:textId="77777777" w:rsidR="00C516E0" w:rsidRDefault="00C516E0" w:rsidP="00C516E0">
      <w:pPr>
        <w:pStyle w:val="Heading4"/>
        <w:numPr>
          <w:ilvl w:val="4"/>
          <w:numId w:val="2"/>
        </w:numPr>
      </w:pPr>
      <w:r>
        <w:t>suffers a Disqualification Trigger;</w:t>
      </w:r>
      <w:r w:rsidRPr="00F3379F">
        <w:t xml:space="preserve"> </w:t>
      </w:r>
      <w:r>
        <w:t>or</w:t>
      </w:r>
    </w:p>
    <w:p w14:paraId="50BBB0CE" w14:textId="77777777" w:rsidR="00C516E0" w:rsidRDefault="00C516E0" w:rsidP="00C516E0">
      <w:pPr>
        <w:pStyle w:val="Heading4"/>
        <w:numPr>
          <w:ilvl w:val="4"/>
          <w:numId w:val="2"/>
        </w:numPr>
      </w:pPr>
      <w:r w:rsidRPr="00F3379F">
        <w:t xml:space="preserve">if the appointment otherwise fails for any reason, </w:t>
      </w:r>
    </w:p>
    <w:p w14:paraId="4B7AB497" w14:textId="77777777" w:rsidR="00C516E0" w:rsidRPr="00490CB6" w:rsidRDefault="00C516E0" w:rsidP="00C516E0">
      <w:pPr>
        <w:pStyle w:val="AEPTextL2"/>
      </w:pPr>
      <w:r w:rsidRPr="00F3379F">
        <w:t xml:space="preserve">either before they accept the </w:t>
      </w:r>
      <w:r>
        <w:t>role</w:t>
      </w:r>
      <w:r w:rsidRPr="00F3379F">
        <w:t xml:space="preserve"> or at any time while they hold the </w:t>
      </w:r>
      <w:r>
        <w:t>role;</w:t>
      </w:r>
    </w:p>
    <w:p w14:paraId="3D6ED1F5" w14:textId="77777777" w:rsidR="00C516E0" w:rsidRDefault="00C516E0" w:rsidP="00C516E0">
      <w:pPr>
        <w:pStyle w:val="Heading3"/>
        <w:numPr>
          <w:ilvl w:val="3"/>
          <w:numId w:val="2"/>
        </w:numPr>
      </w:pPr>
      <w:r>
        <w:t>if a Trustee who is not the sole trustee of the Trust suffers a</w:t>
      </w:r>
      <w:r w:rsidRPr="00364BB4">
        <w:t xml:space="preserve"> Disqualification Trigger </w:t>
      </w:r>
      <w:r>
        <w:t>or they are no longer willing and able to act, then:</w:t>
      </w:r>
    </w:p>
    <w:p w14:paraId="5F797A52" w14:textId="77777777" w:rsidR="00C516E0" w:rsidRDefault="00C516E0" w:rsidP="00C516E0">
      <w:pPr>
        <w:pStyle w:val="Heading4"/>
        <w:numPr>
          <w:ilvl w:val="4"/>
          <w:numId w:val="2"/>
        </w:numPr>
      </w:pPr>
      <w:r>
        <w:t>if the Appointor has not validly nominated a replacement trustee, then:</w:t>
      </w:r>
    </w:p>
    <w:p w14:paraId="52567F38" w14:textId="40D98225" w:rsidR="00C516E0" w:rsidRDefault="00C516E0" w:rsidP="00C516E0">
      <w:pPr>
        <w:pStyle w:val="Heading5"/>
        <w:numPr>
          <w:ilvl w:val="5"/>
          <w:numId w:val="2"/>
        </w:numPr>
      </w:pPr>
      <w:r>
        <w:t xml:space="preserve">if no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then the remaining Trustee or Trustees who are willing and able to act and have not suffered a Disqualification </w:t>
      </w:r>
      <w:r w:rsidR="00AA2B6D">
        <w:t>Trigger</w:t>
      </w:r>
      <w:r>
        <w:t xml:space="preserve"> may continue to act, unless specifically stated to the contrary; or</w:t>
      </w:r>
    </w:p>
    <w:p w14:paraId="5B5B629B" w14:textId="2A12387E" w:rsidR="00C516E0" w:rsidRDefault="00C516E0" w:rsidP="00C516E0">
      <w:pPr>
        <w:pStyle w:val="Heading5"/>
        <w:numPr>
          <w:ilvl w:val="5"/>
          <w:numId w:val="2"/>
        </w:numPr>
      </w:pPr>
      <w:r>
        <w:t xml:space="preserve">if a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then any person named as the next successor who is willing and able to act</w:t>
      </w:r>
      <w:r w:rsidRPr="008655C3">
        <w:t xml:space="preserve"> </w:t>
      </w:r>
      <w:r w:rsidRPr="007177E6">
        <w:t xml:space="preserve">and </w:t>
      </w:r>
      <w:r>
        <w:t>has</w:t>
      </w:r>
      <w:r w:rsidRPr="007177E6">
        <w:t xml:space="preserve"> not suffered a Disqualification Trigger</w:t>
      </w:r>
      <w:r>
        <w:t xml:space="preserve"> shall be appointed as a Trustee and shall act jointly with the remaining Trustee or Trustees who are willing and able to act and have not suffered a </w:t>
      </w:r>
      <w:r w:rsidRPr="0046578A">
        <w:t>Disqualification</w:t>
      </w:r>
      <w:r>
        <w:t xml:space="preserve"> </w:t>
      </w:r>
      <w:r w:rsidR="00AA2B6D">
        <w:t>Trigger</w:t>
      </w:r>
      <w:r>
        <w:t>, unless specifically stated to the contrary; or</w:t>
      </w:r>
    </w:p>
    <w:p w14:paraId="5BE2B74A" w14:textId="77777777" w:rsidR="00C516E0" w:rsidRDefault="00C516E0" w:rsidP="00C516E0">
      <w:pPr>
        <w:pStyle w:val="Heading4"/>
        <w:numPr>
          <w:ilvl w:val="4"/>
          <w:numId w:val="2"/>
        </w:numPr>
      </w:pPr>
      <w:r>
        <w:t>if the Appointor has validly nominated a replacement trustee then:</w:t>
      </w:r>
    </w:p>
    <w:p w14:paraId="239E69B3" w14:textId="5B9B457B" w:rsidR="00C516E0" w:rsidRDefault="00C516E0" w:rsidP="00C516E0">
      <w:pPr>
        <w:pStyle w:val="Heading5"/>
        <w:numPr>
          <w:ilvl w:val="5"/>
          <w:numId w:val="2"/>
        </w:numPr>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and</w:t>
      </w:r>
    </w:p>
    <w:p w14:paraId="0F49CD60" w14:textId="77777777" w:rsidR="00C516E0" w:rsidRPr="00BD3FE8" w:rsidRDefault="00C516E0" w:rsidP="00C516E0">
      <w:pPr>
        <w:pStyle w:val="Heading5"/>
        <w:numPr>
          <w:ilvl w:val="5"/>
          <w:numId w:val="2"/>
        </w:numPr>
      </w:pPr>
      <w:r>
        <w:t>the new Trustee shall act jointly with the remaining Trustees who are willing and able to act, unless specifically stated to the contrary; and</w:t>
      </w:r>
    </w:p>
    <w:p w14:paraId="1D588B15" w14:textId="77777777" w:rsidR="00C516E0" w:rsidRDefault="00C516E0" w:rsidP="00C516E0">
      <w:pPr>
        <w:pStyle w:val="Heading3"/>
        <w:numPr>
          <w:ilvl w:val="3"/>
          <w:numId w:val="2"/>
        </w:numPr>
      </w:pPr>
      <w:r>
        <w:t>if a Trustee who is the sole trustee of the Trust suffers a</w:t>
      </w:r>
      <w:r w:rsidRPr="00364BB4">
        <w:t xml:space="preserve"> Disqualification Trigger </w:t>
      </w:r>
      <w:r>
        <w:t>or they are no longer willing and able to act, then:</w:t>
      </w:r>
    </w:p>
    <w:p w14:paraId="68DC68BD" w14:textId="27DC6F41" w:rsidR="00C516E0" w:rsidRDefault="00C516E0" w:rsidP="00C516E0">
      <w:pPr>
        <w:pStyle w:val="Heading4"/>
        <w:numPr>
          <w:ilvl w:val="4"/>
          <w:numId w:val="2"/>
        </w:numPr>
      </w:pPr>
      <w:r>
        <w:t xml:space="preserve">if the Appointor has validly named a replacement trustee, then the named replacement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6AAAF8C5" w14:textId="2414603C" w:rsidR="00C516E0" w:rsidRDefault="00C516E0" w:rsidP="00C516E0">
      <w:pPr>
        <w:pStyle w:val="Heading4"/>
        <w:numPr>
          <w:ilvl w:val="4"/>
          <w:numId w:val="2"/>
        </w:numPr>
      </w:pPr>
      <w:r>
        <w:t xml:space="preserve">if the Appointor has not validly named a replacement trustee under a power in this document, then any person named as the next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76C6EDC2" w14:textId="5A9A743A" w:rsidR="00C516E0" w:rsidRPr="00C516E0" w:rsidRDefault="00C516E0" w:rsidP="00662D00">
      <w:pPr>
        <w:pStyle w:val="Heading4"/>
        <w:numPr>
          <w:ilvl w:val="4"/>
          <w:numId w:val="2"/>
        </w:numPr>
      </w:pPr>
      <w:r w:rsidRPr="00364BB4">
        <w:lastRenderedPageBreak/>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A677D75" w14:textId="77777777" w:rsidR="003734F0" w:rsidRDefault="003734F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F44C80C" w14:textId="77777777" w:rsidR="003734F0" w:rsidRDefault="003734F0">
      <w:pPr>
        <w:pStyle w:val="Heading3"/>
      </w:pPr>
      <w:r>
        <w:t>a Trustee that is appointed to act as Trustee; and</w:t>
      </w:r>
    </w:p>
    <w:p w14:paraId="7CBB4654" w14:textId="77777777" w:rsidR="003734F0" w:rsidRDefault="003734F0">
      <w:pPr>
        <w:pStyle w:val="Heading3"/>
      </w:pPr>
      <w:r>
        <w:t xml:space="preserve">any continuing Trustee while they remain as Trustee, </w:t>
      </w:r>
    </w:p>
    <w:p w14:paraId="3785F9C7" w14:textId="77777777" w:rsidR="003734F0" w:rsidRPr="003734F0" w:rsidRDefault="003734F0" w:rsidP="00BC6D27">
      <w:pPr>
        <w:pStyle w:val="AEPTextL1"/>
      </w:pPr>
      <w:r>
        <w:t>and for clarity, this exclusion does not apply unless the Trust Fund includes an interest in dutiable property as that term is defined in the Duties Act 1997 (NSW) at the date of the exercise of the power.</w:t>
      </w:r>
    </w:p>
    <w:p w14:paraId="29CC2B79" w14:textId="77777777" w:rsidR="003734F0" w:rsidRPr="00364BB4" w:rsidRDefault="003734F0">
      <w:pPr>
        <w:pStyle w:val="Heading2"/>
      </w:pPr>
      <w:r w:rsidRPr="00364BB4">
        <w:t>In respect of separate assets of the Trust Fund, the Appointor may:</w:t>
      </w:r>
    </w:p>
    <w:p w14:paraId="18AC952E" w14:textId="77777777" w:rsidR="003734F0" w:rsidRPr="00364BB4" w:rsidRDefault="003734F0">
      <w:pPr>
        <w:pStyle w:val="Heading3"/>
      </w:pPr>
      <w:r w:rsidRPr="00364BB4">
        <w:t>change the trustee;</w:t>
      </w:r>
    </w:p>
    <w:p w14:paraId="2FE3BF7B" w14:textId="77777777" w:rsidR="003734F0" w:rsidRPr="00364BB4" w:rsidRDefault="003734F0">
      <w:pPr>
        <w:pStyle w:val="Heading3"/>
      </w:pPr>
      <w:r w:rsidRPr="00364BB4">
        <w:t>remove a trustee appointed over those assets and appoint another trustee in their place; and</w:t>
      </w:r>
    </w:p>
    <w:p w14:paraId="4F35AD3F" w14:textId="77777777" w:rsidR="003734F0" w:rsidRPr="00364BB4" w:rsidRDefault="003734F0">
      <w:pPr>
        <w:pStyle w:val="Heading3"/>
      </w:pPr>
      <w:r w:rsidRPr="00364BB4">
        <w:t>appoint one or more additional trustees to any Split Trusts in respect of which a separate trustee has been appointed.</w:t>
      </w:r>
    </w:p>
    <w:p w14:paraId="59442260" w14:textId="77777777" w:rsidR="003734F0" w:rsidRDefault="003734F0">
      <w:pPr>
        <w:pStyle w:val="Heading2"/>
      </w:pPr>
      <w:r w:rsidRPr="009D78C9">
        <w:t>Upon a Disqualification Trigger happening to a Trustee, their powers will cease and they will be removed from the office of Trustee with immediate effect.</w:t>
      </w:r>
    </w:p>
    <w:p w14:paraId="70EF5BB7" w14:textId="77777777" w:rsidR="00B00361" w:rsidRPr="00364BB4" w:rsidRDefault="00B00361" w:rsidP="00B00361">
      <w:pPr>
        <w:pStyle w:val="Heading2"/>
        <w:numPr>
          <w:ilvl w:val="2"/>
          <w:numId w:val="2"/>
        </w:numPr>
      </w:pPr>
      <w:r w:rsidRPr="00364BB4">
        <w:t>Apart from the circumstances set out in this clause, the powers of the Trustee are personal to the persons nominated and cannot be exercised by any other person, entity or court.</w:t>
      </w:r>
    </w:p>
    <w:p w14:paraId="3F5B9A95" w14:textId="49A30824" w:rsidR="003734F0" w:rsidRPr="00364BB4" w:rsidRDefault="003734F0">
      <w:pPr>
        <w:pStyle w:val="Heading2"/>
      </w:pPr>
      <w:r w:rsidRPr="00364BB4">
        <w:t xml:space="preserve">On retirement or removal of a Trustee, </w:t>
      </w:r>
      <w:r w:rsidR="005E0DAF">
        <w:t xml:space="preserve">where possible, </w:t>
      </w:r>
      <w:r w:rsidRPr="00364BB4">
        <w:t>the</w:t>
      </w:r>
      <w:r w:rsidR="005E0DAF">
        <w:t xml:space="preserve"> outgoing</w:t>
      </w:r>
      <w:r w:rsidRPr="00364BB4">
        <w:t xml:space="preserve"> </w:t>
      </w:r>
      <w:r w:rsidR="005E0DAF">
        <w:t>t</w:t>
      </w:r>
      <w:r w:rsidRPr="00364BB4">
        <w:t>rustee must:</w:t>
      </w:r>
    </w:p>
    <w:p w14:paraId="38462AE9" w14:textId="77777777" w:rsidR="003734F0" w:rsidRPr="00364BB4" w:rsidRDefault="003734F0">
      <w:pPr>
        <w:pStyle w:val="Heading3"/>
      </w:pPr>
      <w:r w:rsidRPr="00364BB4">
        <w:t>hand over the books, accounts, documents and Property of the Trust to the new trustee;</w:t>
      </w:r>
    </w:p>
    <w:p w14:paraId="76E8EBE2" w14:textId="77777777" w:rsidR="003734F0" w:rsidRDefault="003734F0">
      <w:pPr>
        <w:pStyle w:val="Heading3"/>
      </w:pPr>
      <w:r w:rsidRPr="00364BB4">
        <w:t>do everything necessary to vest the assets of the Trust in the new trustee;</w:t>
      </w:r>
    </w:p>
    <w:p w14:paraId="7BD22F1A" w14:textId="47ABF46A" w:rsidR="00CA7D2B" w:rsidRPr="00CA7D2B" w:rsidRDefault="00CA7D2B" w:rsidP="002D6253">
      <w:pPr>
        <w:pStyle w:val="Heading3"/>
        <w:numPr>
          <w:ilvl w:val="3"/>
          <w:numId w:val="2"/>
        </w:numPr>
      </w:pPr>
      <w:r>
        <w:t>provide written notice of the outgoing trustee’s removal or retirement to any attorney, agent, nominee or bare trustee appointed by the outgoing trustee;</w:t>
      </w:r>
    </w:p>
    <w:p w14:paraId="60AE22A1" w14:textId="77777777" w:rsidR="003734F0" w:rsidRPr="00364BB4" w:rsidRDefault="003734F0">
      <w:pPr>
        <w:pStyle w:val="Heading3"/>
      </w:pPr>
      <w:r w:rsidRPr="00364BB4">
        <w:t>do everything reasonably required by the new trustee to hand over to the new trustee possession and control of any assets registered with third parties; and</w:t>
      </w:r>
    </w:p>
    <w:p w14:paraId="13735920" w14:textId="77777777" w:rsidR="003734F0" w:rsidRPr="00364BB4" w:rsidRDefault="003734F0">
      <w:pPr>
        <w:pStyle w:val="Heading3"/>
      </w:pPr>
      <w:r w:rsidRPr="00364BB4">
        <w:t>do all other things reasonably required by the new trustee to inform the new trustee of the arrangements of the Trust.</w:t>
      </w:r>
    </w:p>
    <w:p w14:paraId="4B2EE3E9" w14:textId="77777777" w:rsidR="003734F0" w:rsidRPr="003734F0" w:rsidRDefault="003734F0">
      <w:pPr>
        <w:pStyle w:val="Heading1"/>
      </w:pPr>
      <w:r w:rsidRPr="003734F0">
        <w:t>Change of Appointor</w:t>
      </w:r>
      <w:bookmarkEnd w:id="107"/>
      <w:bookmarkEnd w:id="108"/>
      <w:bookmarkEnd w:id="109"/>
    </w:p>
    <w:p w14:paraId="60EA3FD4" w14:textId="77777777" w:rsidR="003734F0" w:rsidRDefault="003734F0">
      <w:pPr>
        <w:pStyle w:val="Heading2"/>
      </w:pPr>
      <w:bookmarkStart w:id="114" w:name="_Ref386790064"/>
      <w:r w:rsidRPr="00F41762">
        <w:t>Upon a Disqualification Trigger happening to an Appointor, their powers will cease and they will be removed from the office of Appointor with immediate effect</w:t>
      </w:r>
      <w:r w:rsidRPr="00B60828">
        <w:t>.</w:t>
      </w:r>
    </w:p>
    <w:p w14:paraId="159F8E39" w14:textId="77777777" w:rsidR="003734F0" w:rsidRPr="00364BB4" w:rsidRDefault="003734F0">
      <w:pPr>
        <w:pStyle w:val="Heading2"/>
      </w:pPr>
      <w:r w:rsidRPr="00364BB4">
        <w:t>Each Appointor may at any time by Resolution or by their will:</w:t>
      </w:r>
      <w:bookmarkEnd w:id="114"/>
    </w:p>
    <w:p w14:paraId="251FCAE5" w14:textId="77777777" w:rsidR="003734F0" w:rsidRPr="00364BB4" w:rsidRDefault="003734F0">
      <w:pPr>
        <w:pStyle w:val="Heading3"/>
      </w:pPr>
      <w:r w:rsidRPr="00364BB4">
        <w:t>retire as an Appointor;</w:t>
      </w:r>
    </w:p>
    <w:p w14:paraId="4FB770C8" w14:textId="77777777" w:rsidR="003734F0" w:rsidRPr="00364BB4" w:rsidRDefault="003734F0">
      <w:pPr>
        <w:pStyle w:val="Heading3"/>
      </w:pPr>
      <w:r w:rsidRPr="00364BB4">
        <w:t>appoint a successor or successors (such appointment taking effect at any time), whether in addition to or substitution for themselves;</w:t>
      </w:r>
    </w:p>
    <w:p w14:paraId="4B6E8E55" w14:textId="77777777" w:rsidR="003734F0" w:rsidRPr="00364BB4" w:rsidRDefault="003734F0">
      <w:pPr>
        <w:pStyle w:val="Heading3"/>
      </w:pPr>
      <w:r w:rsidRPr="00364BB4">
        <w:t>specify that a successor’s appointment is effective:</w:t>
      </w:r>
    </w:p>
    <w:p w14:paraId="6B573F5F" w14:textId="77777777" w:rsidR="003734F0" w:rsidRPr="00364BB4" w:rsidRDefault="003734F0">
      <w:pPr>
        <w:pStyle w:val="Heading4"/>
      </w:pPr>
      <w:r w:rsidRPr="00364BB4">
        <w:t>immediately;</w:t>
      </w:r>
    </w:p>
    <w:p w14:paraId="0D272051" w14:textId="77777777" w:rsidR="003734F0" w:rsidRPr="00364BB4" w:rsidRDefault="003734F0">
      <w:pPr>
        <w:pStyle w:val="Heading4"/>
      </w:pPr>
      <w:r w:rsidRPr="00364BB4">
        <w:t>upon the Appointor’s retirement; or</w:t>
      </w:r>
    </w:p>
    <w:p w14:paraId="310F8032" w14:textId="77777777" w:rsidR="003734F0" w:rsidRPr="00364BB4" w:rsidRDefault="003734F0">
      <w:pPr>
        <w:pStyle w:val="Heading4"/>
      </w:pPr>
      <w:r w:rsidRPr="00364BB4">
        <w:t>upon any Disqualification Trigger happening to the Appointor or another nominated successor; and</w:t>
      </w:r>
    </w:p>
    <w:p w14:paraId="3AB5BD8E" w14:textId="77777777" w:rsidR="003734F0" w:rsidRPr="00364BB4" w:rsidRDefault="003734F0">
      <w:pPr>
        <w:pStyle w:val="Heading3"/>
      </w:pPr>
      <w:r w:rsidRPr="00364BB4">
        <w:lastRenderedPageBreak/>
        <w:t>if an appointment of a successor has not become effective, revoke the appointment,</w:t>
      </w:r>
    </w:p>
    <w:p w14:paraId="6935BDAF" w14:textId="77777777" w:rsidR="003734F0" w:rsidRDefault="003734F0" w:rsidP="00BC6D27">
      <w:pPr>
        <w:pStyle w:val="AEPTextL1"/>
      </w:pPr>
      <w:r w:rsidRPr="00364BB4">
        <w:t>provided they provide written notice to the Trustee.</w:t>
      </w:r>
      <w:r w:rsidRPr="003734F0">
        <w:t xml:space="preserve">  For clarity, the powers in this clause may be exercised by each Appointor severally so that each Appointor may independently appoint their successor but not the successor of another Appointor.</w:t>
      </w:r>
    </w:p>
    <w:p w14:paraId="287415CF" w14:textId="77777777" w:rsidR="002F2F1E" w:rsidRDefault="002F2F1E" w:rsidP="002F2F1E">
      <w:pPr>
        <w:pStyle w:val="Heading2"/>
        <w:numPr>
          <w:ilvl w:val="2"/>
          <w:numId w:val="2"/>
        </w:numPr>
      </w:pPr>
      <w:r>
        <w:t>For clarity:</w:t>
      </w:r>
    </w:p>
    <w:p w14:paraId="08757002" w14:textId="2A65AD5C" w:rsidR="002F2F1E" w:rsidRDefault="002F2F1E" w:rsidP="002F2F1E">
      <w:pPr>
        <w:pStyle w:val="Heading3"/>
        <w:numPr>
          <w:ilvl w:val="3"/>
          <w:numId w:val="2"/>
        </w:numPr>
      </w:pPr>
      <w:r>
        <w:t xml:space="preserve">the first Appointor shall be the person or persons named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1C56ACFC" w14:textId="77777777" w:rsidR="002F2F1E" w:rsidRDefault="002F2F1E" w:rsidP="002F2F1E">
      <w:pPr>
        <w:pStyle w:val="Heading3"/>
        <w:numPr>
          <w:ilvl w:val="3"/>
          <w:numId w:val="2"/>
        </w:numPr>
      </w:pPr>
      <w:r>
        <w:t>where two or more people are appointed to act as Appointor, then unless specifically stated to the contrary, they must act jointly;</w:t>
      </w:r>
    </w:p>
    <w:p w14:paraId="4436F220" w14:textId="77777777" w:rsidR="002F2F1E" w:rsidRDefault="002F2F1E" w:rsidP="002F2F1E">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0AF38068" w14:textId="77777777" w:rsidR="002F2F1E" w:rsidRDefault="002F2F1E" w:rsidP="002F2F1E">
      <w:pPr>
        <w:pStyle w:val="Heading4"/>
        <w:numPr>
          <w:ilvl w:val="4"/>
          <w:numId w:val="2"/>
        </w:numPr>
      </w:pPr>
      <w:r w:rsidRPr="00F3379F">
        <w:t>declines to act</w:t>
      </w:r>
      <w:r>
        <w:t>;</w:t>
      </w:r>
    </w:p>
    <w:p w14:paraId="3A91D3E6" w14:textId="77777777" w:rsidR="002F2F1E" w:rsidRDefault="002F2F1E" w:rsidP="002F2F1E">
      <w:pPr>
        <w:pStyle w:val="Heading4"/>
        <w:numPr>
          <w:ilvl w:val="4"/>
          <w:numId w:val="2"/>
        </w:numPr>
      </w:pPr>
      <w:r>
        <w:t>suffers a Disqualification Trigger;</w:t>
      </w:r>
      <w:r w:rsidRPr="00F3379F">
        <w:t xml:space="preserve"> </w:t>
      </w:r>
      <w:r>
        <w:t>or</w:t>
      </w:r>
    </w:p>
    <w:p w14:paraId="077AE84A" w14:textId="77777777" w:rsidR="002F2F1E" w:rsidRDefault="002F2F1E" w:rsidP="002F2F1E">
      <w:pPr>
        <w:pStyle w:val="Heading4"/>
        <w:numPr>
          <w:ilvl w:val="4"/>
          <w:numId w:val="2"/>
        </w:numPr>
      </w:pPr>
      <w:r w:rsidRPr="00F3379F">
        <w:t xml:space="preserve">if the appointment otherwise fails for any reason, </w:t>
      </w:r>
    </w:p>
    <w:p w14:paraId="112E082C" w14:textId="77777777" w:rsidR="002F2F1E" w:rsidRPr="00490CB6" w:rsidRDefault="002F2F1E" w:rsidP="002F2F1E">
      <w:pPr>
        <w:pStyle w:val="AEPTextL2"/>
      </w:pPr>
      <w:r w:rsidRPr="00F3379F">
        <w:t xml:space="preserve">either before they accept the </w:t>
      </w:r>
      <w:r>
        <w:t>role</w:t>
      </w:r>
      <w:r w:rsidRPr="00F3379F">
        <w:t xml:space="preserve"> or at any time while they hold the </w:t>
      </w:r>
      <w:r>
        <w:t>role;</w:t>
      </w:r>
    </w:p>
    <w:p w14:paraId="2DFC36AF" w14:textId="77777777" w:rsidR="002F2F1E" w:rsidRDefault="002F2F1E" w:rsidP="002F2F1E">
      <w:pPr>
        <w:pStyle w:val="Heading3"/>
        <w:numPr>
          <w:ilvl w:val="3"/>
          <w:numId w:val="2"/>
        </w:numPr>
      </w:pPr>
      <w:r>
        <w:t>if an Appointor who is not the sole appointor of the Trust suffers a</w:t>
      </w:r>
      <w:r w:rsidRPr="00364BB4">
        <w:t xml:space="preserve"> Disqualification Trigger </w:t>
      </w:r>
      <w:r>
        <w:t>or they are no longer willing and able to act, then:</w:t>
      </w:r>
    </w:p>
    <w:p w14:paraId="3FCAA1FA" w14:textId="495A9DAA" w:rsidR="002F2F1E" w:rsidRDefault="002F2F1E" w:rsidP="002F2F1E">
      <w:pPr>
        <w:pStyle w:val="Heading4"/>
        <w:numPr>
          <w:ilvl w:val="4"/>
          <w:numId w:val="2"/>
        </w:numPr>
      </w:pPr>
      <w:r>
        <w:t xml:space="preserve">if a successor appointor has not been nominated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or by the outgoing Appointor under a power in this document) then the remaining Appointor or Appointors who are willing and able to act and have not suffered a Disqualification </w:t>
      </w:r>
      <w:r w:rsidR="00AA2B6D">
        <w:t>Trigger</w:t>
      </w:r>
      <w:r>
        <w:t xml:space="preserve"> may continue to act, unless specifically stated to the contrary; or</w:t>
      </w:r>
    </w:p>
    <w:p w14:paraId="5BB4DBD2" w14:textId="77777777" w:rsidR="002F2F1E" w:rsidRDefault="002F2F1E" w:rsidP="002F2F1E">
      <w:pPr>
        <w:pStyle w:val="Heading4"/>
        <w:numPr>
          <w:ilvl w:val="4"/>
          <w:numId w:val="2"/>
        </w:numPr>
      </w:pPr>
      <w:r>
        <w:t>if a successor appointor has been validly nominated then:</w:t>
      </w:r>
    </w:p>
    <w:p w14:paraId="4461E5A0" w14:textId="53BBA625" w:rsidR="002F2F1E" w:rsidRDefault="002F2F1E" w:rsidP="002F2F1E">
      <w:pPr>
        <w:pStyle w:val="Heading5"/>
        <w:numPr>
          <w:ilvl w:val="5"/>
          <w:numId w:val="2"/>
        </w:numPr>
      </w:pPr>
      <w:r>
        <w:t xml:space="preserve">if the outgoing Appointor has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7AB2F8E6" w14:textId="4C37B362" w:rsidR="002F2F1E" w:rsidRPr="009521B8" w:rsidRDefault="002F2F1E" w:rsidP="002F2F1E">
      <w:pPr>
        <w:pStyle w:val="Heading5"/>
        <w:numPr>
          <w:ilvl w:val="5"/>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3F037E39" w14:textId="77777777" w:rsidR="002F2F1E" w:rsidRPr="003B6D5B" w:rsidRDefault="002F2F1E" w:rsidP="002F2F1E">
      <w:pPr>
        <w:pStyle w:val="Heading5"/>
        <w:numPr>
          <w:ilvl w:val="5"/>
          <w:numId w:val="2"/>
        </w:numPr>
      </w:pPr>
      <w:r>
        <w:t>the new Appointor shall act jointly with the remaining Appointors who are willing and able to act, unless specifically stated to the contrary;</w:t>
      </w:r>
    </w:p>
    <w:p w14:paraId="040E357D" w14:textId="77777777" w:rsidR="002F2F1E" w:rsidRDefault="002F2F1E" w:rsidP="002F2F1E">
      <w:pPr>
        <w:pStyle w:val="Heading3"/>
        <w:numPr>
          <w:ilvl w:val="3"/>
          <w:numId w:val="2"/>
        </w:numPr>
      </w:pPr>
      <w:r>
        <w:t>if an Appointor who is the sole appointor of the Trust suffers a</w:t>
      </w:r>
      <w:r w:rsidRPr="00364BB4">
        <w:t xml:space="preserve"> Disqualification Trigger </w:t>
      </w:r>
      <w:r>
        <w:t>or they are no longer willing and able to act, then:</w:t>
      </w:r>
    </w:p>
    <w:p w14:paraId="3026BBA7" w14:textId="0CD5E20E" w:rsidR="002F2F1E" w:rsidRDefault="002F2F1E" w:rsidP="002F2F1E">
      <w:pPr>
        <w:pStyle w:val="Heading4"/>
        <w:numPr>
          <w:ilvl w:val="4"/>
          <w:numId w:val="2"/>
        </w:numPr>
      </w:pPr>
      <w:r>
        <w:t xml:space="preserve">if the outgoing Appointor has validly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58F9B4D5" w14:textId="3DC65AA3" w:rsidR="002F2F1E" w:rsidRPr="00631223" w:rsidRDefault="002F2F1E" w:rsidP="002F2F1E">
      <w:pPr>
        <w:pStyle w:val="Heading4"/>
        <w:numPr>
          <w:ilvl w:val="4"/>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7E9B2DEF" w14:textId="77777777" w:rsidR="002F2F1E" w:rsidRPr="00010CC0" w:rsidRDefault="002F2F1E" w:rsidP="002F2F1E">
      <w:pPr>
        <w:pStyle w:val="Heading4"/>
        <w:numPr>
          <w:ilvl w:val="4"/>
          <w:numId w:val="2"/>
        </w:numPr>
      </w:pPr>
      <w:r w:rsidRPr="00364BB4">
        <w:t>if all of the Appointors have ceased to act before the Vesting Date</w:t>
      </w:r>
      <w:r>
        <w:t xml:space="preserve"> with no valid successor named</w:t>
      </w:r>
      <w:r w:rsidRPr="00364BB4">
        <w:t>, then the new Appointor is the Automatic Successor.</w:t>
      </w:r>
    </w:p>
    <w:p w14:paraId="4DBADF41" w14:textId="77777777" w:rsidR="003734F0" w:rsidRPr="00364BB4" w:rsidRDefault="003734F0">
      <w:pPr>
        <w:pStyle w:val="Heading2"/>
      </w:pPr>
      <w:r w:rsidRPr="00364BB4">
        <w:lastRenderedPageBreak/>
        <w:t>Apart from the circumstances set out in this clause, the powers of the Appointor are personal to the persons nominated and cannot be exercised by any other person, entity or court.</w:t>
      </w:r>
    </w:p>
    <w:p w14:paraId="2D891543" w14:textId="77777777" w:rsidR="003734F0" w:rsidRPr="00364BB4" w:rsidRDefault="003734F0">
      <w:pPr>
        <w:pStyle w:val="Heading2"/>
      </w:pPr>
      <w:bookmarkStart w:id="115" w:name="_Ref386788969"/>
      <w:r w:rsidRPr="00364BB4">
        <w:t>This clause applies separately to each Split Trust, such that:</w:t>
      </w:r>
      <w:bookmarkEnd w:id="115"/>
    </w:p>
    <w:p w14:paraId="7F0167F4" w14:textId="77777777" w:rsidR="003734F0" w:rsidRPr="00364BB4" w:rsidRDefault="003734F0">
      <w:pPr>
        <w:pStyle w:val="Heading3"/>
      </w:pPr>
      <w:r w:rsidRPr="00364BB4">
        <w:t>an Appointor may appoint and remove trustees of a Split Trust without altering the appointment for the remainder of the Trust Fund;</w:t>
      </w:r>
    </w:p>
    <w:p w14:paraId="73FDF9D1" w14:textId="77777777" w:rsidR="003734F0" w:rsidRPr="00364BB4" w:rsidRDefault="003734F0">
      <w:pPr>
        <w:pStyle w:val="Heading3"/>
      </w:pPr>
      <w:r w:rsidRPr="00364BB4">
        <w:t>an Appointor may appoint a successor in respect of a Split Trust, without impacting any other parts of the Trust Fund; and</w:t>
      </w:r>
    </w:p>
    <w:p w14:paraId="7165C2A1" w14:textId="77777777" w:rsidR="003734F0" w:rsidRPr="00364BB4" w:rsidRDefault="003734F0">
      <w:pPr>
        <w:pStyle w:val="Heading3"/>
      </w:pPr>
      <w:r w:rsidRPr="00364BB4">
        <w:t>different successors may be nominated for each Split Trust.</w:t>
      </w:r>
    </w:p>
    <w:p w14:paraId="67E8967E" w14:textId="77777777" w:rsidR="003734F0" w:rsidRPr="003734F0" w:rsidRDefault="003734F0">
      <w:pPr>
        <w:pStyle w:val="Heading1"/>
      </w:pPr>
      <w:r w:rsidRPr="003734F0">
        <w:t>Powers of the Trustee</w:t>
      </w:r>
    </w:p>
    <w:p w14:paraId="60E2514A" w14:textId="77777777" w:rsidR="003734F0" w:rsidRPr="00364BB4" w:rsidRDefault="003734F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55564D7" w14:textId="77777777" w:rsidR="003734F0" w:rsidRPr="00364BB4" w:rsidRDefault="003734F0">
      <w:pPr>
        <w:pStyle w:val="Heading3"/>
      </w:pPr>
      <w:r w:rsidRPr="00364BB4">
        <w:t>for such consideration; and</w:t>
      </w:r>
    </w:p>
    <w:p w14:paraId="180A6798" w14:textId="77777777" w:rsidR="003734F0" w:rsidRPr="00364BB4" w:rsidRDefault="003734F0">
      <w:pPr>
        <w:pStyle w:val="Heading3"/>
      </w:pPr>
      <w:r w:rsidRPr="00364BB4">
        <w:t>on such terms as in its discretion it may think fit as if it were the absolute and beneficial owner of the Trust Fund.</w:t>
      </w:r>
    </w:p>
    <w:p w14:paraId="623503BD" w14:textId="77777777" w:rsidR="003734F0" w:rsidRPr="00364BB4" w:rsidRDefault="003734F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26DD5B7A" w14:textId="77777777" w:rsidR="003734F0" w:rsidRPr="00364BB4" w:rsidRDefault="003734F0">
      <w:pPr>
        <w:pStyle w:val="Heading3"/>
      </w:pPr>
      <w:r w:rsidRPr="00364BB4">
        <w:t>Property;</w:t>
      </w:r>
    </w:p>
    <w:p w14:paraId="150B2DCA" w14:textId="77777777" w:rsidR="003734F0" w:rsidRPr="00364BB4" w:rsidRDefault="003734F0">
      <w:pPr>
        <w:pStyle w:val="Heading3"/>
      </w:pPr>
      <w:r w:rsidRPr="00364BB4">
        <w:t>syndicates of any kind;</w:t>
      </w:r>
    </w:p>
    <w:p w14:paraId="68E86962" w14:textId="77777777" w:rsidR="003734F0" w:rsidRPr="00364BB4" w:rsidRDefault="003734F0">
      <w:pPr>
        <w:pStyle w:val="Heading3"/>
      </w:pPr>
      <w:r w:rsidRPr="00364BB4">
        <w:t>derivative transactions;</w:t>
      </w:r>
    </w:p>
    <w:p w14:paraId="371FCDFC" w14:textId="77777777" w:rsidR="003734F0" w:rsidRDefault="003734F0">
      <w:pPr>
        <w:pStyle w:val="Heading3"/>
      </w:pPr>
      <w:r w:rsidRPr="00364BB4">
        <w:t>crowd sourced funding;</w:t>
      </w:r>
    </w:p>
    <w:p w14:paraId="5A2E2046" w14:textId="77777777" w:rsidR="003734F0" w:rsidRPr="006A5E74" w:rsidRDefault="003734F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6991491" w14:textId="77777777" w:rsidR="003734F0" w:rsidRPr="006A5E74" w:rsidRDefault="003734F0">
      <w:pPr>
        <w:pStyle w:val="Heading3"/>
      </w:pPr>
      <w:r w:rsidRPr="006A5E74">
        <w:t>Digital Assets</w:t>
      </w:r>
      <w:r w:rsidRPr="000F0B51">
        <w:t xml:space="preserve"> </w:t>
      </w:r>
      <w:r>
        <w:t>or Digital Accounts</w:t>
      </w:r>
      <w:r w:rsidRPr="006A5E74">
        <w:t>;</w:t>
      </w:r>
    </w:p>
    <w:p w14:paraId="29B6D12C" w14:textId="77777777" w:rsidR="003734F0" w:rsidRPr="006A5E74" w:rsidRDefault="003734F0">
      <w:pPr>
        <w:pStyle w:val="Heading3"/>
      </w:pPr>
      <w:r w:rsidRPr="006A5E74">
        <w:t xml:space="preserve">bank accounts </w:t>
      </w:r>
      <w:r>
        <w:t>or</w:t>
      </w:r>
      <w:r w:rsidRPr="006A5E74">
        <w:t xml:space="preserve"> investments;</w:t>
      </w:r>
    </w:p>
    <w:p w14:paraId="65835E4C" w14:textId="77777777" w:rsidR="003734F0" w:rsidRPr="006A5E74" w:rsidRDefault="003734F0">
      <w:pPr>
        <w:pStyle w:val="Heading3"/>
      </w:pPr>
      <w:r w:rsidRPr="006A5E74">
        <w:t xml:space="preserve">debentures </w:t>
      </w:r>
      <w:r>
        <w:t>or</w:t>
      </w:r>
      <w:r w:rsidRPr="006A5E74">
        <w:t xml:space="preserve"> unsecured notes;</w:t>
      </w:r>
    </w:p>
    <w:p w14:paraId="7BC5773A" w14:textId="77777777" w:rsidR="003734F0" w:rsidRPr="006A5E74" w:rsidRDefault="003734F0">
      <w:pPr>
        <w:pStyle w:val="Heading3"/>
      </w:pPr>
      <w:r w:rsidRPr="006A5E74">
        <w:t>insurance bonds;</w:t>
      </w:r>
    </w:p>
    <w:p w14:paraId="617BE24E" w14:textId="77777777" w:rsidR="003734F0" w:rsidRDefault="003734F0">
      <w:pPr>
        <w:pStyle w:val="Heading3"/>
      </w:pPr>
      <w:r w:rsidRPr="006A5E74">
        <w:t>shares, units</w:t>
      </w:r>
      <w:r>
        <w:t>, stock indices or</w:t>
      </w:r>
      <w:r w:rsidRPr="006A5E74">
        <w:t xml:space="preserve"> convertible notes; </w:t>
      </w:r>
    </w:p>
    <w:p w14:paraId="68A5BC73" w14:textId="77777777" w:rsidR="003734F0" w:rsidRDefault="003734F0">
      <w:pPr>
        <w:pStyle w:val="Heading3"/>
      </w:pPr>
      <w:r>
        <w:t>synthetic financial products;</w:t>
      </w:r>
    </w:p>
    <w:p w14:paraId="393B7A1E" w14:textId="77777777" w:rsidR="003734F0" w:rsidRPr="006A5E74" w:rsidRDefault="003734F0">
      <w:pPr>
        <w:pStyle w:val="Heading3"/>
      </w:pPr>
      <w:r w:rsidRPr="006A5E74">
        <w:t>franchises;</w:t>
      </w:r>
    </w:p>
    <w:p w14:paraId="39C8B1C8" w14:textId="77777777" w:rsidR="003734F0" w:rsidRPr="006A5E74" w:rsidRDefault="003734F0">
      <w:pPr>
        <w:pStyle w:val="Heading3"/>
      </w:pPr>
      <w:r w:rsidRPr="006A5E74">
        <w:t>government securities; or</w:t>
      </w:r>
    </w:p>
    <w:p w14:paraId="63591A2C" w14:textId="77777777" w:rsidR="003734F0" w:rsidRPr="006A5E74" w:rsidRDefault="003734F0">
      <w:pPr>
        <w:pStyle w:val="Heading3"/>
      </w:pPr>
      <w:r w:rsidRPr="006A5E74">
        <w:t>common fund investments.</w:t>
      </w:r>
    </w:p>
    <w:p w14:paraId="6C4E05FD" w14:textId="77777777" w:rsidR="003734F0" w:rsidRPr="00364BB4" w:rsidRDefault="003734F0">
      <w:pPr>
        <w:pStyle w:val="Heading2"/>
      </w:pPr>
      <w:r w:rsidRPr="00364BB4">
        <w:t>The Trustee may invest or reinvest in any form of investment:</w:t>
      </w:r>
    </w:p>
    <w:p w14:paraId="0848AC5B" w14:textId="77777777" w:rsidR="003734F0" w:rsidRPr="00364BB4" w:rsidRDefault="003734F0">
      <w:pPr>
        <w:pStyle w:val="Heading3"/>
      </w:pPr>
      <w:r w:rsidRPr="00364BB4">
        <w:t>authorised by law or not;</w:t>
      </w:r>
    </w:p>
    <w:p w14:paraId="6708D2D5" w14:textId="77777777" w:rsidR="003734F0" w:rsidRPr="00364BB4" w:rsidRDefault="003734F0">
      <w:pPr>
        <w:pStyle w:val="Heading3"/>
      </w:pPr>
      <w:r w:rsidRPr="00364BB4">
        <w:t>with or without disclosing the Trust; and</w:t>
      </w:r>
    </w:p>
    <w:p w14:paraId="588D22EC" w14:textId="77777777" w:rsidR="003734F0" w:rsidRPr="00364BB4" w:rsidRDefault="003734F0">
      <w:pPr>
        <w:pStyle w:val="Heading3"/>
      </w:pPr>
      <w:r w:rsidRPr="00364BB4">
        <w:t>whether alone, jointly or in partnership with others including with the Trustee acting in any capacity.</w:t>
      </w:r>
    </w:p>
    <w:p w14:paraId="3981A701" w14:textId="77777777" w:rsidR="003734F0" w:rsidRPr="00364BB4" w:rsidRDefault="003734F0">
      <w:pPr>
        <w:pStyle w:val="Heading2"/>
      </w:pPr>
      <w:r w:rsidRPr="00364BB4">
        <w:t>The Trustee may postpone the sale, calling in, realisation or conversion for any period, even if the asset is wasting, speculative or reversionary in nature.</w:t>
      </w:r>
    </w:p>
    <w:p w14:paraId="3DF0A116" w14:textId="77777777" w:rsidR="003734F0" w:rsidRPr="00364BB4" w:rsidRDefault="003734F0">
      <w:pPr>
        <w:pStyle w:val="Heading2"/>
      </w:pPr>
      <w:r w:rsidRPr="00364BB4">
        <w:lastRenderedPageBreak/>
        <w:t>The Trustee may vary or transpose investments.</w:t>
      </w:r>
    </w:p>
    <w:p w14:paraId="5360AD05" w14:textId="77777777" w:rsidR="003734F0" w:rsidRPr="00364BB4" w:rsidRDefault="003734F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3EDA8576" w14:textId="77777777" w:rsidR="003734F0" w:rsidRPr="00364BB4" w:rsidRDefault="003734F0">
      <w:pPr>
        <w:pStyle w:val="Heading3"/>
      </w:pPr>
      <w:r w:rsidRPr="00364BB4">
        <w:t>at call or for a period of time;</w:t>
      </w:r>
    </w:p>
    <w:p w14:paraId="603EE83E" w14:textId="77777777" w:rsidR="003734F0" w:rsidRPr="00364BB4" w:rsidRDefault="003734F0">
      <w:pPr>
        <w:pStyle w:val="Heading3"/>
      </w:pPr>
      <w:r w:rsidRPr="00364BB4">
        <w:t>at a rate of interest or at no interest; and</w:t>
      </w:r>
    </w:p>
    <w:p w14:paraId="68606D56" w14:textId="77777777" w:rsidR="003734F0" w:rsidRPr="00364BB4" w:rsidRDefault="003734F0">
      <w:pPr>
        <w:pStyle w:val="Heading3"/>
      </w:pPr>
      <w:r w:rsidRPr="00364BB4">
        <w:t>with the taking of security in any form or without security.</w:t>
      </w:r>
    </w:p>
    <w:p w14:paraId="564F5BC6" w14:textId="77777777" w:rsidR="003734F0" w:rsidRPr="00364BB4" w:rsidRDefault="003734F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3D80AB79" w14:textId="77777777" w:rsidR="003734F0" w:rsidRPr="00364BB4" w:rsidRDefault="003734F0">
      <w:pPr>
        <w:pStyle w:val="Heading2"/>
      </w:pPr>
      <w:r w:rsidRPr="00364BB4">
        <w:t>The Trustee may secure the repayment of any moneys or other indebtedness by mortgage, charge or other security or encumbrance over the whole or part of the Trust Fund as the Trustee may decide.</w:t>
      </w:r>
    </w:p>
    <w:p w14:paraId="0C3F140E" w14:textId="5E7C82D4" w:rsidR="003734F0" w:rsidRPr="00364BB4" w:rsidRDefault="003734F0">
      <w:pPr>
        <w:pStyle w:val="Heading2"/>
      </w:pPr>
      <w:r w:rsidRPr="00364BB4">
        <w:t>The Trustee may</w:t>
      </w:r>
      <w:r w:rsidR="00CF600C">
        <w:t>:</w:t>
      </w:r>
    </w:p>
    <w:p w14:paraId="6AF1216B" w14:textId="77777777" w:rsidR="003734F0" w:rsidRPr="00364BB4" w:rsidRDefault="003734F0">
      <w:pPr>
        <w:pStyle w:val="Heading3"/>
      </w:pPr>
      <w:r w:rsidRPr="00364BB4">
        <w:t>hold, use or buy;</w:t>
      </w:r>
    </w:p>
    <w:p w14:paraId="3F9BF8E3" w14:textId="77777777" w:rsidR="003734F0" w:rsidRPr="00364BB4" w:rsidRDefault="003734F0">
      <w:pPr>
        <w:pStyle w:val="Heading3"/>
      </w:pPr>
      <w:r w:rsidRPr="00364BB4">
        <w:t>construct, demolish, maintain, repair, renovate, reconstruct, erect, develop or improve;</w:t>
      </w:r>
    </w:p>
    <w:p w14:paraId="5DA7EF69" w14:textId="77777777" w:rsidR="003734F0" w:rsidRPr="00364BB4" w:rsidRDefault="003734F0">
      <w:pPr>
        <w:pStyle w:val="Heading3"/>
      </w:pPr>
      <w:r w:rsidRPr="00364BB4">
        <w:t>sell, transfer or convey (including by auction, contract, tender or option);</w:t>
      </w:r>
    </w:p>
    <w:p w14:paraId="0E986BE9" w14:textId="77777777" w:rsidR="003734F0" w:rsidRPr="00364BB4" w:rsidRDefault="003734F0">
      <w:pPr>
        <w:pStyle w:val="Heading3"/>
      </w:pPr>
      <w:r w:rsidRPr="00364BB4">
        <w:t>manage, hire, surrender, let, licence or lease on any terms all or any part of the Property (including, for example, for a period of more than 21 years);</w:t>
      </w:r>
    </w:p>
    <w:p w14:paraId="0870782E" w14:textId="77777777" w:rsidR="003734F0" w:rsidRPr="00364BB4" w:rsidRDefault="003734F0">
      <w:pPr>
        <w:pStyle w:val="Heading3"/>
      </w:pPr>
      <w:r w:rsidRPr="00364BB4">
        <w:t>receive livestock on agistment;</w:t>
      </w:r>
    </w:p>
    <w:p w14:paraId="5DBF2878" w14:textId="77777777" w:rsidR="003734F0" w:rsidRPr="00364BB4" w:rsidRDefault="003734F0">
      <w:pPr>
        <w:pStyle w:val="Heading3"/>
      </w:pPr>
      <w:r w:rsidRPr="00364BB4">
        <w:t>buy stock, plant, equipment and fittings;</w:t>
      </w:r>
    </w:p>
    <w:p w14:paraId="0980606F" w14:textId="77777777" w:rsidR="003734F0" w:rsidRPr="00364BB4" w:rsidRDefault="003734F0">
      <w:pPr>
        <w:pStyle w:val="Heading3"/>
      </w:pPr>
      <w:r w:rsidRPr="00364BB4">
        <w:t>make allowances to and arrangements with tenants, including where a tenant is a Beneficiary;</w:t>
      </w:r>
    </w:p>
    <w:p w14:paraId="1D0037D3" w14:textId="77777777" w:rsidR="003734F0" w:rsidRPr="00364BB4" w:rsidRDefault="003734F0">
      <w:pPr>
        <w:pStyle w:val="Heading3"/>
      </w:pPr>
      <w:r w:rsidRPr="00364BB4">
        <w:t>take on lease or exchange;</w:t>
      </w:r>
    </w:p>
    <w:p w14:paraId="2C6A67A7" w14:textId="77777777" w:rsidR="003734F0" w:rsidRPr="00364BB4" w:rsidRDefault="003734F0">
      <w:pPr>
        <w:pStyle w:val="Heading3"/>
      </w:pPr>
      <w:r w:rsidRPr="00364BB4">
        <w:t>take or grant options or rights in, including easements or any other right;</w:t>
      </w:r>
    </w:p>
    <w:p w14:paraId="09174EE2" w14:textId="77777777" w:rsidR="003734F0" w:rsidRPr="00364BB4" w:rsidRDefault="003734F0">
      <w:pPr>
        <w:pStyle w:val="Heading3"/>
      </w:pPr>
      <w:r w:rsidRPr="00364BB4">
        <w:t>exchange for other Property, either with or without consideration;</w:t>
      </w:r>
    </w:p>
    <w:p w14:paraId="5E39E614" w14:textId="77777777" w:rsidR="003734F0" w:rsidRPr="00364BB4" w:rsidRDefault="003734F0">
      <w:pPr>
        <w:pStyle w:val="Heading3"/>
      </w:pPr>
      <w:r w:rsidRPr="00364BB4">
        <w:t xml:space="preserve">alienate, mortgage, charge or pledge; </w:t>
      </w:r>
    </w:p>
    <w:p w14:paraId="6E3C6D06" w14:textId="30A085C0" w:rsidR="003734F0" w:rsidRPr="00364BB4" w:rsidRDefault="003734F0">
      <w:pPr>
        <w:pStyle w:val="Heading3"/>
      </w:pPr>
      <w:r w:rsidRPr="00364BB4">
        <w:t>allow any Beneficiary to occupy, utilise or have custody on whatever terms the Trustee determines, including free of any charge or only requiring reimbursement of expenses;</w:t>
      </w:r>
    </w:p>
    <w:p w14:paraId="1F2F5E44" w14:textId="39167404" w:rsidR="003734F0" w:rsidRPr="00364BB4" w:rsidRDefault="003734F0">
      <w:pPr>
        <w:pStyle w:val="Heading3"/>
      </w:pPr>
      <w:r w:rsidRPr="00364BB4">
        <w:t>reconvey, release or discharge, or otherwise deal with;</w:t>
      </w:r>
    </w:p>
    <w:p w14:paraId="77401D82" w14:textId="77777777" w:rsidR="003734F0" w:rsidRPr="00364BB4" w:rsidRDefault="003734F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71B8F704" w14:textId="77777777" w:rsidR="003734F0" w:rsidRPr="00364BB4" w:rsidRDefault="003734F0">
      <w:pPr>
        <w:pStyle w:val="Heading4"/>
      </w:pPr>
      <w:r w:rsidRPr="00364BB4">
        <w:t>which may be capable of being used for any of the purposes of the Trust Fund; or</w:t>
      </w:r>
    </w:p>
    <w:p w14:paraId="5FE938C8" w14:textId="77777777" w:rsidR="003734F0" w:rsidRPr="00364BB4" w:rsidRDefault="003734F0">
      <w:pPr>
        <w:pStyle w:val="Heading4"/>
      </w:pPr>
      <w:r w:rsidRPr="00364BB4">
        <w:t>the acquisition of which may benefit the Trust Fund;</w:t>
      </w:r>
    </w:p>
    <w:p w14:paraId="113432E4" w14:textId="77777777" w:rsidR="003734F0" w:rsidRPr="00364BB4" w:rsidRDefault="003734F0">
      <w:pPr>
        <w:pStyle w:val="Heading3"/>
      </w:pPr>
      <w:r w:rsidRPr="00364BB4">
        <w:t>use, exercise, develop or grant licences in respect of or otherwise turn to account any property rights or information acquired;</w:t>
      </w:r>
    </w:p>
    <w:p w14:paraId="1A910D54" w14:textId="77777777" w:rsidR="003734F0" w:rsidRPr="00364BB4" w:rsidRDefault="003734F0">
      <w:pPr>
        <w:pStyle w:val="Heading3"/>
      </w:pPr>
      <w:r w:rsidRPr="00364BB4">
        <w:t xml:space="preserve">co-own with any other person, to any degree and on any terms, </w:t>
      </w:r>
    </w:p>
    <w:p w14:paraId="49B90158" w14:textId="77777777" w:rsidR="003734F0" w:rsidRPr="00364BB4" w:rsidRDefault="003734F0" w:rsidP="00BC6D27">
      <w:pPr>
        <w:pStyle w:val="AEPTextL1"/>
      </w:pPr>
      <w:r w:rsidRPr="00364BB4">
        <w:t>any Property.</w:t>
      </w:r>
    </w:p>
    <w:p w14:paraId="333AC48F" w14:textId="148B9199" w:rsidR="00F01306" w:rsidRDefault="00F01306" w:rsidP="002D4E52">
      <w:pPr>
        <w:pStyle w:val="Heading2"/>
      </w:pPr>
      <w:r w:rsidRPr="00364BB4">
        <w:lastRenderedPageBreak/>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59755ECA" w14:textId="74C7E21F" w:rsidR="003734F0" w:rsidRPr="00364BB4" w:rsidRDefault="003734F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06C252B6" w14:textId="77777777" w:rsidR="003734F0" w:rsidRPr="00364BB4" w:rsidRDefault="003734F0">
      <w:pPr>
        <w:pStyle w:val="Heading2"/>
      </w:pPr>
      <w:r w:rsidRPr="00364BB4">
        <w:t>The Trustee may open any account with any bank or other financial institution for any of the purposes and deposit money in, withdraw money from and operate the account.</w:t>
      </w:r>
    </w:p>
    <w:p w14:paraId="67EBD619" w14:textId="77777777" w:rsidR="003734F0" w:rsidRPr="00364BB4" w:rsidRDefault="003734F0">
      <w:pPr>
        <w:pStyle w:val="Heading2"/>
      </w:pPr>
      <w:r w:rsidRPr="00364BB4">
        <w:t>The Trustee may authorise other persons to operate an account or sign any of the instruments set out above.</w:t>
      </w:r>
    </w:p>
    <w:p w14:paraId="5D816FF2" w14:textId="77777777" w:rsidR="003734F0" w:rsidRPr="00364BB4" w:rsidRDefault="003734F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9B08236" w14:textId="77777777" w:rsidR="003734F0" w:rsidRPr="00364BB4" w:rsidRDefault="003734F0">
      <w:pPr>
        <w:pStyle w:val="Heading2"/>
      </w:pPr>
      <w:r w:rsidRPr="00364BB4">
        <w:t>The Trustee may allocate a value to any identifiable Property, interest, right or benefit recorded as an asset in the books of the Trust.</w:t>
      </w:r>
    </w:p>
    <w:p w14:paraId="13802FA8" w14:textId="77777777" w:rsidR="003734F0" w:rsidRPr="00364BB4" w:rsidRDefault="003734F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7B0F1EF" w14:textId="77777777" w:rsidR="003734F0" w:rsidRPr="00364BB4" w:rsidRDefault="003734F0">
      <w:pPr>
        <w:pStyle w:val="Heading2"/>
      </w:pPr>
      <w:r w:rsidRPr="00364BB4">
        <w:t>The Trustee may agree and settle accounts with all persons (including the Trustee) liable to account with the Trustee about the Trust Fund.</w:t>
      </w:r>
    </w:p>
    <w:p w14:paraId="1A3E369E" w14:textId="77777777" w:rsidR="003734F0" w:rsidRPr="00364BB4" w:rsidRDefault="003734F0">
      <w:pPr>
        <w:pStyle w:val="Heading2"/>
      </w:pPr>
      <w:r w:rsidRPr="00364BB4">
        <w:t>The Trustee may sign effectual receipts, releases and discharges.</w:t>
      </w:r>
    </w:p>
    <w:p w14:paraId="5FC2083D" w14:textId="77777777" w:rsidR="003734F0" w:rsidRPr="00364BB4" w:rsidRDefault="003734F0">
      <w:pPr>
        <w:pStyle w:val="Heading2"/>
      </w:pPr>
      <w:r w:rsidRPr="00364BB4">
        <w:t>The Trustee may buy or acquire (with or without any options, rights, benefits, conditions or provisions):</w:t>
      </w:r>
    </w:p>
    <w:p w14:paraId="31C2F8E2" w14:textId="77777777" w:rsidR="003734F0" w:rsidRPr="00364BB4" w:rsidRDefault="003734F0">
      <w:pPr>
        <w:pStyle w:val="Heading3"/>
      </w:pPr>
      <w:r w:rsidRPr="00364BB4">
        <w:t>any reversionary, deferred proprietary or other rights; or</w:t>
      </w:r>
    </w:p>
    <w:p w14:paraId="1FD2BF16" w14:textId="77777777" w:rsidR="003734F0" w:rsidRPr="00364BB4" w:rsidRDefault="003734F0">
      <w:pPr>
        <w:pStyle w:val="Heading3"/>
      </w:pPr>
      <w:r w:rsidRPr="00364BB4">
        <w:t>any life, life endowment, sinking fund, term or other policy of insurance or assurance of any nature.</w:t>
      </w:r>
    </w:p>
    <w:p w14:paraId="72F95F51" w14:textId="77777777" w:rsidR="003734F0" w:rsidRPr="00364BB4" w:rsidRDefault="003734F0">
      <w:pPr>
        <w:pStyle w:val="Heading2"/>
      </w:pPr>
      <w:r w:rsidRPr="00364BB4">
        <w:t>The Trustee may pay any amount payable, for premiums or otherwise:</w:t>
      </w:r>
    </w:p>
    <w:p w14:paraId="63CAACB2" w14:textId="77777777" w:rsidR="003734F0" w:rsidRPr="00364BB4" w:rsidRDefault="003734F0">
      <w:pPr>
        <w:pStyle w:val="Heading3"/>
      </w:pPr>
      <w:r w:rsidRPr="00364BB4">
        <w:t>to effect or maintain any policy of insurance or assurance (whether or not owned by the Trustee); or</w:t>
      </w:r>
    </w:p>
    <w:p w14:paraId="715015AF" w14:textId="77777777" w:rsidR="003734F0" w:rsidRPr="00364BB4" w:rsidRDefault="003734F0">
      <w:pPr>
        <w:pStyle w:val="Heading3"/>
      </w:pPr>
      <w:r w:rsidRPr="00364BB4">
        <w:t>for the exercise or enjoyment of any option, right or benefit under any policy,</w:t>
      </w:r>
    </w:p>
    <w:p w14:paraId="285CBF6E" w14:textId="77777777" w:rsidR="003734F0" w:rsidRPr="00364BB4" w:rsidRDefault="003734F0" w:rsidP="00BC6D27">
      <w:pPr>
        <w:pStyle w:val="AEPTextL1"/>
      </w:pPr>
      <w:r w:rsidRPr="00364BB4">
        <w:t>and the surrender of any policy for all purposes may be deemed by the Trustee to be a sale of the policy.</w:t>
      </w:r>
    </w:p>
    <w:p w14:paraId="0928A553" w14:textId="77777777" w:rsidR="003734F0" w:rsidRPr="00364BB4" w:rsidRDefault="003734F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775B03C4" w14:textId="77777777" w:rsidR="003734F0" w:rsidRPr="00364BB4" w:rsidRDefault="003734F0">
      <w:pPr>
        <w:pStyle w:val="Heading2"/>
      </w:pPr>
      <w:r w:rsidRPr="00364BB4">
        <w:lastRenderedPageBreak/>
        <w:t>The Trustee may mix the Trust Fund including its income and any other moneys held from time to time by the Trustee pursuant to these trusts with other moneys held by the Trustee pursuant to any provision of this document or under any other trust and:</w:t>
      </w:r>
    </w:p>
    <w:p w14:paraId="79AC7341" w14:textId="77777777" w:rsidR="003734F0" w:rsidRPr="00364BB4" w:rsidRDefault="003734F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67CE8AF5" w14:textId="77777777" w:rsidR="003734F0" w:rsidRPr="00364BB4" w:rsidRDefault="003734F0">
      <w:pPr>
        <w:pStyle w:val="Heading3"/>
      </w:pPr>
      <w:r w:rsidRPr="00364BB4">
        <w:t>to exercise all powers, authorities and discretions with respect to the mixed fund which the Trustee is by this document or by law authorised to exercise with respect to the Trust Fund; and</w:t>
      </w:r>
    </w:p>
    <w:p w14:paraId="79B5CD11" w14:textId="77777777" w:rsidR="003734F0" w:rsidRPr="00364BB4" w:rsidRDefault="003734F0">
      <w:pPr>
        <w:pStyle w:val="Heading3"/>
      </w:pPr>
      <w:r w:rsidRPr="00364BB4">
        <w:t>to make arrangements with respect to the moneys and their investment with any other person as the Trustee would be authorised or empowered by law or by this document to make or enter into.</w:t>
      </w:r>
    </w:p>
    <w:p w14:paraId="4E88ECE0" w14:textId="77777777" w:rsidR="003734F0" w:rsidRPr="00364BB4" w:rsidRDefault="003734F0">
      <w:pPr>
        <w:pStyle w:val="Heading2"/>
      </w:pPr>
      <w:r w:rsidRPr="00364BB4">
        <w:t>The Trustee may take on lease, hire purchase, or in exchange, and enter into leasing agreements and hire purchase agreements in relation to, using money of the Trust Fund or any Property as it determines.</w:t>
      </w:r>
    </w:p>
    <w:p w14:paraId="75F43632" w14:textId="77777777" w:rsidR="003734F0" w:rsidRPr="00364BB4" w:rsidRDefault="003734F0">
      <w:pPr>
        <w:pStyle w:val="Heading2"/>
      </w:pPr>
      <w:r w:rsidRPr="00364BB4">
        <w:t>The Trustee may sign a surrender of lease of any Property with or without consideration.</w:t>
      </w:r>
    </w:p>
    <w:p w14:paraId="34D020CA" w14:textId="77777777" w:rsidR="003734F0" w:rsidRPr="00364BB4" w:rsidRDefault="003734F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2F86AC57" w14:textId="77777777" w:rsidR="003734F0" w:rsidRPr="00364BB4" w:rsidRDefault="003734F0">
      <w:pPr>
        <w:pStyle w:val="Heading2"/>
      </w:pPr>
      <w:r w:rsidRPr="00364BB4">
        <w:t>The Trustee may agree to or concur in any amendment or variation to the constitution or any scheme of arrangement of any company or trust.</w:t>
      </w:r>
    </w:p>
    <w:p w14:paraId="5C8E5FF8" w14:textId="77777777" w:rsidR="003734F0" w:rsidRPr="00364BB4" w:rsidRDefault="003734F0">
      <w:pPr>
        <w:pStyle w:val="Heading2"/>
      </w:pPr>
      <w:r w:rsidRPr="00364BB4">
        <w:t>The Trustee may:</w:t>
      </w:r>
    </w:p>
    <w:p w14:paraId="5D04892E" w14:textId="77777777" w:rsidR="003734F0" w:rsidRPr="00364BB4" w:rsidRDefault="003734F0">
      <w:pPr>
        <w:pStyle w:val="Heading3"/>
      </w:pPr>
      <w:r w:rsidRPr="00364BB4">
        <w:t>decide or refer to an appropriate court, tribunal, arbitrator or mediator any action, proceeding, dispute, claim or demand;</w:t>
      </w:r>
    </w:p>
    <w:p w14:paraId="120F8C9F" w14:textId="77777777" w:rsidR="003734F0" w:rsidRPr="00364BB4" w:rsidRDefault="003734F0">
      <w:pPr>
        <w:pStyle w:val="Heading3"/>
      </w:pPr>
      <w:r w:rsidRPr="00364BB4">
        <w:t>settle all claims or accounts relating to the Trust Fund; or</w:t>
      </w:r>
    </w:p>
    <w:p w14:paraId="79925A3E" w14:textId="77777777" w:rsidR="003734F0" w:rsidRPr="00364BB4" w:rsidRDefault="003734F0">
      <w:pPr>
        <w:pStyle w:val="Heading3"/>
      </w:pPr>
      <w:r w:rsidRPr="00364BB4">
        <w:t>sign releases and do all things determined as appropriate.</w:t>
      </w:r>
    </w:p>
    <w:p w14:paraId="7E9CFC59" w14:textId="77777777" w:rsidR="003734F0" w:rsidRPr="00364BB4" w:rsidRDefault="003734F0">
      <w:pPr>
        <w:pStyle w:val="Heading2"/>
      </w:pPr>
      <w:r w:rsidRPr="00364BB4">
        <w:t>The Trustee may carry on any business, either alone or in partnership, with the same powers as if the business belonged to the Trustee absolutely.</w:t>
      </w:r>
    </w:p>
    <w:p w14:paraId="6789DE09" w14:textId="77777777" w:rsidR="003734F0" w:rsidRPr="00364BB4" w:rsidRDefault="003734F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2F17FB47" w14:textId="77777777" w:rsidR="003734F0" w:rsidRPr="00364BB4" w:rsidRDefault="003734F0">
      <w:pPr>
        <w:pStyle w:val="Heading2"/>
      </w:pPr>
      <w:r w:rsidRPr="00364BB4">
        <w:t>The Trustee may operate any bank account opened by or on behalf of any business in which the Trustee is concerned or interested.</w:t>
      </w:r>
    </w:p>
    <w:p w14:paraId="460F9DDF" w14:textId="77777777" w:rsidR="003734F0" w:rsidRPr="00364BB4" w:rsidRDefault="003734F0">
      <w:pPr>
        <w:pStyle w:val="Heading2"/>
      </w:pPr>
      <w:r w:rsidRPr="00364BB4">
        <w:t>The Trustee may establish and support out of the Trust Fund any company, association, institution or other fund (including a superannuation fund) designed in any way to benefit:</w:t>
      </w:r>
    </w:p>
    <w:p w14:paraId="60284E00" w14:textId="77777777" w:rsidR="003734F0" w:rsidRPr="00364BB4" w:rsidRDefault="003734F0">
      <w:pPr>
        <w:pStyle w:val="Heading3"/>
      </w:pPr>
      <w:r w:rsidRPr="00364BB4">
        <w:t>any Beneficiary; or</w:t>
      </w:r>
    </w:p>
    <w:p w14:paraId="0545359D" w14:textId="77777777" w:rsidR="003734F0" w:rsidRPr="00364BB4" w:rsidRDefault="003734F0">
      <w:pPr>
        <w:pStyle w:val="Heading3"/>
      </w:pPr>
      <w:r w:rsidRPr="00364BB4">
        <w:t>the employees or ex-employees of any company, partnership, association or syndicate in which the Trust Fund may have invested.</w:t>
      </w:r>
    </w:p>
    <w:p w14:paraId="4B2672D2" w14:textId="77777777" w:rsidR="003734F0" w:rsidRPr="00364BB4" w:rsidRDefault="003734F0">
      <w:pPr>
        <w:pStyle w:val="Heading2"/>
      </w:pPr>
      <w:r w:rsidRPr="00364BB4">
        <w:t>The Trustee may grant pensions and allowances.</w:t>
      </w:r>
    </w:p>
    <w:p w14:paraId="1D0FB144" w14:textId="5DC82155" w:rsidR="003734F0" w:rsidRPr="00364BB4" w:rsidRDefault="003734F0">
      <w:pPr>
        <w:pStyle w:val="Heading2"/>
      </w:pPr>
      <w:r w:rsidRPr="00364BB4">
        <w:lastRenderedPageBreak/>
        <w:t xml:space="preserve">The Trustee may appropriate in specie any portion of the Trust Fund, or any investment to or towards the share or entitlement of a </w:t>
      </w:r>
      <w:r w:rsidR="00057B15">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7E104269" w14:textId="77777777" w:rsidR="003734F0" w:rsidRPr="00364BB4" w:rsidRDefault="003734F0">
      <w:pPr>
        <w:pStyle w:val="Heading2"/>
      </w:pPr>
      <w:r w:rsidRPr="00364BB4">
        <w:t>The Trustee may pay out of the Capital of the Trust Fund or the Distributable Income all costs, charges and expenses incidental to the:</w:t>
      </w:r>
    </w:p>
    <w:p w14:paraId="50D0A5A3" w14:textId="77777777" w:rsidR="003734F0" w:rsidRPr="00364BB4" w:rsidRDefault="003734F0">
      <w:pPr>
        <w:pStyle w:val="Heading3"/>
      </w:pPr>
      <w:r w:rsidRPr="00364BB4">
        <w:t>management of the Trust Fund;</w:t>
      </w:r>
    </w:p>
    <w:p w14:paraId="6F6F42D7" w14:textId="77777777" w:rsidR="003734F0" w:rsidRPr="00364BB4" w:rsidRDefault="003734F0">
      <w:pPr>
        <w:pStyle w:val="Heading3"/>
      </w:pPr>
      <w:r w:rsidRPr="00364BB4">
        <w:t>exercise of any power, authority or discretion; or</w:t>
      </w:r>
    </w:p>
    <w:p w14:paraId="1A643023" w14:textId="77777777" w:rsidR="003734F0" w:rsidRPr="00364BB4" w:rsidRDefault="003734F0">
      <w:pPr>
        <w:pStyle w:val="Heading3"/>
      </w:pPr>
      <w:r w:rsidRPr="00364BB4">
        <w:t xml:space="preserve">carrying out or performing the role of Trustee of the Trust, </w:t>
      </w:r>
    </w:p>
    <w:p w14:paraId="10977646" w14:textId="77777777" w:rsidR="003734F0" w:rsidRPr="00364BB4" w:rsidRDefault="003734F0" w:rsidP="00BC6D27">
      <w:pPr>
        <w:pStyle w:val="AEPTextL1"/>
      </w:pPr>
      <w:r w:rsidRPr="00364BB4">
        <w:t>which the Trustee incurs in any part of the world, including without limitation all:</w:t>
      </w:r>
    </w:p>
    <w:p w14:paraId="1DA120D1" w14:textId="77777777" w:rsidR="003734F0" w:rsidRPr="00364BB4" w:rsidRDefault="003734F0">
      <w:pPr>
        <w:pStyle w:val="Heading3"/>
      </w:pPr>
      <w:r w:rsidRPr="00364BB4">
        <w:t xml:space="preserve">taxes in respect of the Trust Fund; </w:t>
      </w:r>
    </w:p>
    <w:p w14:paraId="4974AD0B" w14:textId="77777777" w:rsidR="003734F0" w:rsidRPr="00364BB4" w:rsidRDefault="003734F0">
      <w:pPr>
        <w:pStyle w:val="Heading3"/>
      </w:pPr>
      <w:r w:rsidRPr="00364BB4">
        <w:t>liabilities incurred in carrying on any business or owning any Property;</w:t>
      </w:r>
    </w:p>
    <w:p w14:paraId="1C1F64E7" w14:textId="77777777" w:rsidR="003734F0" w:rsidRPr="00364BB4" w:rsidRDefault="003734F0">
      <w:pPr>
        <w:pStyle w:val="Heading3"/>
      </w:pPr>
      <w:r w:rsidRPr="00364BB4">
        <w:t>costs in any way connected with the Trust Fund; and</w:t>
      </w:r>
    </w:p>
    <w:p w14:paraId="7B6EA697" w14:textId="77777777" w:rsidR="003734F0" w:rsidRPr="00364BB4" w:rsidRDefault="003734F0">
      <w:pPr>
        <w:pStyle w:val="Heading3"/>
      </w:pPr>
      <w:r w:rsidRPr="00364BB4">
        <w:t>amounts by way of penalty, settlement, probate, estate gift, stamp or revenue duty.</w:t>
      </w:r>
    </w:p>
    <w:p w14:paraId="5EF9E34B" w14:textId="77777777" w:rsidR="003734F0" w:rsidRPr="00364BB4" w:rsidRDefault="003734F0">
      <w:pPr>
        <w:pStyle w:val="Heading2"/>
      </w:pPr>
      <w:r w:rsidRPr="00364BB4">
        <w:t>The Trustee:</w:t>
      </w:r>
    </w:p>
    <w:p w14:paraId="33919893" w14:textId="77777777" w:rsidR="003734F0" w:rsidRPr="00364BB4" w:rsidRDefault="003734F0">
      <w:pPr>
        <w:pStyle w:val="Heading3"/>
      </w:pPr>
      <w:r w:rsidRPr="00364BB4">
        <w:t>may employ any person (including any Beneficiary or the Trustee) in connection with any activities of the Trustee or in connection with anything required to be done under this document;</w:t>
      </w:r>
    </w:p>
    <w:p w14:paraId="7397218E" w14:textId="77777777" w:rsidR="003734F0" w:rsidRPr="00364BB4" w:rsidRDefault="003734F0">
      <w:pPr>
        <w:pStyle w:val="Heading3"/>
      </w:pPr>
      <w:r w:rsidRPr="00364BB4">
        <w:t xml:space="preserve">determine the remuneration to be allowed and paid in respect of any employee; </w:t>
      </w:r>
    </w:p>
    <w:p w14:paraId="07EF42D8" w14:textId="77777777" w:rsidR="003734F0" w:rsidRPr="00364BB4" w:rsidRDefault="003734F0">
      <w:pPr>
        <w:pStyle w:val="Heading3"/>
      </w:pPr>
      <w:r w:rsidRPr="00364BB4">
        <w:t>create or arrange any scheme of superannuation or similar arrangements for the benefit of any employee;</w:t>
      </w:r>
    </w:p>
    <w:p w14:paraId="00E40E7F" w14:textId="77777777" w:rsidR="003734F0" w:rsidRPr="00364BB4" w:rsidRDefault="003734F0">
      <w:pPr>
        <w:pStyle w:val="Heading3"/>
      </w:pPr>
      <w:r w:rsidRPr="00364BB4">
        <w:t>act personally and charge and be paid from the Trust Fund a reasonable remuneration; and</w:t>
      </w:r>
    </w:p>
    <w:p w14:paraId="480CD030" w14:textId="77777777" w:rsidR="003734F0" w:rsidRPr="00364BB4" w:rsidRDefault="003734F0">
      <w:pPr>
        <w:pStyle w:val="Heading3"/>
      </w:pPr>
      <w:r w:rsidRPr="00364BB4">
        <w:t>instead of acting personally, employ at the expense of the Trust Fund any agents, managers, advisers and accountants (including any Beneficiary).</w:t>
      </w:r>
    </w:p>
    <w:p w14:paraId="2E9BA82B" w14:textId="77777777" w:rsidR="003734F0" w:rsidRPr="00364BB4" w:rsidRDefault="003734F0">
      <w:pPr>
        <w:pStyle w:val="Heading2"/>
      </w:pPr>
      <w:r w:rsidRPr="00364BB4">
        <w:t>The Trustee may:</w:t>
      </w:r>
    </w:p>
    <w:p w14:paraId="248F39B0" w14:textId="77777777" w:rsidR="003734F0" w:rsidRPr="00364BB4" w:rsidRDefault="003734F0">
      <w:pPr>
        <w:pStyle w:val="Heading3"/>
      </w:pPr>
      <w:r w:rsidRPr="00364BB4">
        <w:t>take any action for the adequate protection of the Trust Fund;</w:t>
      </w:r>
    </w:p>
    <w:p w14:paraId="25A4D407" w14:textId="77777777" w:rsidR="003734F0" w:rsidRPr="00364BB4" w:rsidRDefault="003734F0">
      <w:pPr>
        <w:pStyle w:val="Heading3"/>
      </w:pPr>
      <w:r w:rsidRPr="00364BB4">
        <w:t>take and act upon the opinion of any lawyer practising in any jurisdiction where the Trust Fund or any part of it is invested:</w:t>
      </w:r>
    </w:p>
    <w:p w14:paraId="3F66E822" w14:textId="77777777" w:rsidR="003734F0" w:rsidRPr="00364BB4" w:rsidRDefault="003734F0">
      <w:pPr>
        <w:pStyle w:val="Heading4"/>
      </w:pPr>
      <w:r w:rsidRPr="00364BB4">
        <w:t>about the status or the administration of the Trust; and</w:t>
      </w:r>
    </w:p>
    <w:p w14:paraId="69E44727" w14:textId="77777777" w:rsidR="003734F0" w:rsidRPr="00364BB4" w:rsidRDefault="003734F0">
      <w:pPr>
        <w:pStyle w:val="Heading4"/>
      </w:pPr>
      <w:r w:rsidRPr="00364BB4">
        <w:t>without being liable to any person for any act done by the Trustee consistent with that opinion (although nothing in this clause prevents the Trustee or any Beneficiary from applying to any court); and</w:t>
      </w:r>
    </w:p>
    <w:p w14:paraId="758A8519" w14:textId="77777777" w:rsidR="003734F0" w:rsidRPr="00364BB4" w:rsidRDefault="003734F0">
      <w:pPr>
        <w:pStyle w:val="Heading3"/>
      </w:pPr>
      <w:r w:rsidRPr="00364BB4">
        <w:t>do all other things incidental to the exercise of the powers and authorities conferred on the Trustee.</w:t>
      </w:r>
    </w:p>
    <w:p w14:paraId="5E20F96E" w14:textId="77777777" w:rsidR="003734F0" w:rsidRPr="00364BB4" w:rsidRDefault="003734F0">
      <w:pPr>
        <w:pStyle w:val="Heading2"/>
      </w:pPr>
      <w:r w:rsidRPr="00364BB4">
        <w:t>The Trustee may:</w:t>
      </w:r>
    </w:p>
    <w:p w14:paraId="320DD9C9" w14:textId="77777777" w:rsidR="003734F0" w:rsidRPr="00364BB4" w:rsidRDefault="003734F0">
      <w:pPr>
        <w:pStyle w:val="Heading3"/>
      </w:pPr>
      <w:r w:rsidRPr="00364BB4">
        <w:t xml:space="preserve">cease to hold any part of the Trust Fund on the terms of this document; and </w:t>
      </w:r>
    </w:p>
    <w:p w14:paraId="5868D247" w14:textId="77777777" w:rsidR="003734F0" w:rsidRPr="00364BB4" w:rsidRDefault="003734F0">
      <w:pPr>
        <w:pStyle w:val="Heading3"/>
      </w:pPr>
      <w:r w:rsidRPr="00364BB4">
        <w:t>start to hold that part of the Trust Fund on any other trust which is on the same terms as the Trust (including a trust which is not a potential beneficiary of the Trust).</w:t>
      </w:r>
    </w:p>
    <w:p w14:paraId="4857DAF7" w14:textId="2D6D9B31" w:rsidR="003734F0" w:rsidRPr="00364BB4" w:rsidRDefault="003734F0">
      <w:pPr>
        <w:pStyle w:val="Heading2"/>
      </w:pPr>
      <w:r w:rsidRPr="00364BB4">
        <w:lastRenderedPageBreak/>
        <w:t xml:space="preserve">The Trustee may access any concessions, exemptions, roll-overs or other relief that may be available in relation to any duty, costs or tax payable in respect of the Trust Fund, including by making any elections or choices available under </w:t>
      </w:r>
      <w:r w:rsidR="00725C3D">
        <w:t>the Tax Act</w:t>
      </w:r>
      <w:r w:rsidRPr="00364BB4">
        <w:t>.  For clarity, this includes making (without limitation) any elections or choices involving family trust elections, interposed entity elections and capital gains tax roll-over choices or elections.</w:t>
      </w:r>
    </w:p>
    <w:p w14:paraId="6D780228" w14:textId="77777777" w:rsidR="003734F0" w:rsidRPr="00364BB4" w:rsidRDefault="003734F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FF79CDD" w14:textId="77777777" w:rsidR="003734F0" w:rsidRPr="00364BB4" w:rsidRDefault="003734F0">
      <w:pPr>
        <w:pStyle w:val="Heading2"/>
      </w:pPr>
      <w:r w:rsidRPr="00364BB4">
        <w:t>The Trustee may concur in the merger or takeover of any company or trust in which shares or other securities forming part of the Trust Fund are held.</w:t>
      </w:r>
    </w:p>
    <w:p w14:paraId="49498627" w14:textId="77777777" w:rsidR="003734F0" w:rsidRPr="00364BB4" w:rsidRDefault="003734F0">
      <w:pPr>
        <w:pStyle w:val="Heading2"/>
      </w:pPr>
      <w:r w:rsidRPr="00364BB4">
        <w:t>The Trustee may exercise any rights attaching to shares or units in any company or trust held by the Trustee.</w:t>
      </w:r>
    </w:p>
    <w:p w14:paraId="24AC6507" w14:textId="77777777" w:rsidR="003734F0" w:rsidRPr="00364BB4" w:rsidRDefault="003734F0">
      <w:pPr>
        <w:pStyle w:val="Heading2"/>
      </w:pPr>
      <w:r w:rsidRPr="00364BB4">
        <w:t xml:space="preserve">The Trustee may consent to or take part in any corporate action. </w:t>
      </w:r>
    </w:p>
    <w:p w14:paraId="04AC95BD" w14:textId="727F901D" w:rsidR="003734F0" w:rsidRPr="00364BB4" w:rsidRDefault="003734F0">
      <w:pPr>
        <w:pStyle w:val="Heading2"/>
      </w:pPr>
      <w:r w:rsidRPr="00364BB4">
        <w:t>The Trustee may allow any asset of the Trust Fund to be held or registered in the name of any nominee or agent</w:t>
      </w:r>
      <w:r w:rsidR="00B47FCA" w:rsidRPr="00B47FCA">
        <w:t xml:space="preserve"> </w:t>
      </w:r>
      <w:r w:rsidR="00B47FCA">
        <w:t>including a nominee or agent who is also a Beneficiary</w:t>
      </w:r>
      <w:r w:rsidRPr="00364BB4">
        <w:t>.</w:t>
      </w:r>
    </w:p>
    <w:p w14:paraId="6BF91F1E" w14:textId="77777777" w:rsidR="003734F0" w:rsidRPr="00364BB4" w:rsidRDefault="003734F0">
      <w:pPr>
        <w:pStyle w:val="Heading2"/>
      </w:pPr>
      <w:r w:rsidRPr="00364BB4">
        <w:t>The Trustee may deposit securities over or titles in the Property of the Trust Fund with any bank or other lender or guarantor.</w:t>
      </w:r>
    </w:p>
    <w:p w14:paraId="5907DC21" w14:textId="77777777" w:rsidR="003734F0" w:rsidRPr="00364BB4" w:rsidRDefault="003734F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D94B176" w14:textId="77777777" w:rsidR="003734F0" w:rsidRPr="00364BB4" w:rsidRDefault="003734F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6C68BCAE" w14:textId="77E81EBE" w:rsidR="003734F0" w:rsidRPr="003734F0" w:rsidRDefault="003734F0">
      <w:pPr>
        <w:pStyle w:val="AEPPart"/>
      </w:pPr>
      <w:bookmarkStart w:id="116" w:name="_Ref121083844"/>
      <w:r w:rsidRPr="003734F0">
        <w:t xml:space="preserve">: </w:t>
      </w:r>
      <w:r w:rsidR="0001076F" w:rsidRPr="003734F0">
        <w:t>INTERPRETATION</w:t>
      </w:r>
      <w:bookmarkEnd w:id="116"/>
    </w:p>
    <w:p w14:paraId="091B3DA0" w14:textId="77777777" w:rsidR="003734F0" w:rsidRPr="00396207" w:rsidRDefault="003734F0">
      <w:pPr>
        <w:pStyle w:val="Heading1"/>
      </w:pPr>
      <w:r w:rsidRPr="003734F0">
        <w:t>Interpretative provisions</w:t>
      </w:r>
    </w:p>
    <w:p w14:paraId="7517D181" w14:textId="77777777" w:rsidR="003734F0" w:rsidRPr="00364BB4" w:rsidRDefault="003734F0">
      <w:pPr>
        <w:pStyle w:val="Heading2"/>
      </w:pPr>
      <w:r w:rsidRPr="00364BB4">
        <w:t>In this document:</w:t>
      </w:r>
    </w:p>
    <w:p w14:paraId="2DCD2C6A" w14:textId="77777777" w:rsidR="003734F0" w:rsidRPr="00364BB4" w:rsidRDefault="003734F0">
      <w:pPr>
        <w:pStyle w:val="Heading3"/>
      </w:pPr>
      <w:r w:rsidRPr="00364BB4">
        <w:t>words denoting the singular include the plural and vice versa, and words denoting any gender include every other gender;</w:t>
      </w:r>
    </w:p>
    <w:p w14:paraId="332D9D60" w14:textId="77777777" w:rsidR="003734F0" w:rsidRDefault="003734F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A36171C" w14:textId="77777777" w:rsidR="003734F0" w:rsidRPr="00364BB4" w:rsidRDefault="003734F0">
      <w:pPr>
        <w:pStyle w:val="Heading3"/>
      </w:pPr>
      <w:r w:rsidRPr="00364BB4">
        <w:t>a reference to a clause or part are references to this document and references to this document include every clause, part and any schedules or annexures;</w:t>
      </w:r>
    </w:p>
    <w:p w14:paraId="0821946C" w14:textId="77777777" w:rsidR="003734F0" w:rsidRPr="00364BB4" w:rsidRDefault="003734F0">
      <w:pPr>
        <w:pStyle w:val="Heading3"/>
      </w:pPr>
      <w:r w:rsidRPr="00364BB4">
        <w:t>a reference to a document or agreement (including a reference to this document) means that entire document or agreement (including all schedules or annexures) as amended, supplemented, varied or replaced;</w:t>
      </w:r>
    </w:p>
    <w:p w14:paraId="0B47A178" w14:textId="77777777" w:rsidR="003734F0" w:rsidRPr="00364BB4" w:rsidRDefault="003734F0">
      <w:pPr>
        <w:pStyle w:val="Heading3"/>
      </w:pPr>
      <w:r w:rsidRPr="00364BB4">
        <w:t>where any word or phrase is defined, its other grammatical forms have a corresponding meaning;</w:t>
      </w:r>
    </w:p>
    <w:p w14:paraId="560A2ED7" w14:textId="77777777" w:rsidR="003734F0" w:rsidRPr="00364BB4" w:rsidRDefault="003734F0">
      <w:pPr>
        <w:pStyle w:val="Heading3"/>
      </w:pPr>
      <w:r w:rsidRPr="00364BB4">
        <w:t xml:space="preserve">headings are for convenience only and do not affect the interpretation of the contents of the clause or paragraph; </w:t>
      </w:r>
    </w:p>
    <w:p w14:paraId="5FB3DB6D" w14:textId="77777777" w:rsidR="003734F0" w:rsidRPr="00364BB4" w:rsidRDefault="003734F0">
      <w:pPr>
        <w:pStyle w:val="Heading3"/>
      </w:pPr>
      <w:r w:rsidRPr="00364BB4">
        <w:lastRenderedPageBreak/>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1F5BEF7" w14:textId="77777777" w:rsidR="003734F0" w:rsidRPr="00364BB4" w:rsidRDefault="003734F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1BABBF75" w14:textId="77777777" w:rsidR="003734F0" w:rsidRPr="00364BB4" w:rsidRDefault="003734F0">
      <w:pPr>
        <w:pStyle w:val="Heading3"/>
      </w:pPr>
      <w:r w:rsidRPr="00364BB4">
        <w:t>the word “including” or "includes" has the meaning as if followed by the words "without limitation" or “but not limited to”;</w:t>
      </w:r>
    </w:p>
    <w:p w14:paraId="7A27A534" w14:textId="77777777" w:rsidR="003734F0" w:rsidRPr="00364BB4" w:rsidRDefault="003734F0">
      <w:pPr>
        <w:pStyle w:val="Heading3"/>
      </w:pPr>
      <w:r w:rsidRPr="00364BB4">
        <w:t>if any part of this document is illegal or unenforceable in any jurisdiction, it can be severed in the relevant jurisdiction, with the remaining clauses (or parts of the clause) remaining in force;</w:t>
      </w:r>
    </w:p>
    <w:p w14:paraId="71494E0E" w14:textId="77777777" w:rsidR="004123FC" w:rsidRPr="008A20FE" w:rsidRDefault="004123FC" w:rsidP="004123FC">
      <w:pPr>
        <w:pStyle w:val="Heading3"/>
        <w:numPr>
          <w:ilvl w:val="3"/>
          <w:numId w:val="2"/>
        </w:numPr>
      </w:pPr>
      <w:r w:rsidRPr="008A20FE">
        <w:t>unless this document provides for a notice or communication to be given orally, any notice or other communication:</w:t>
      </w:r>
    </w:p>
    <w:p w14:paraId="24446FE4" w14:textId="77777777" w:rsidR="004123FC" w:rsidRPr="008A20FE" w:rsidRDefault="004123FC" w:rsidP="004123FC">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70853A98" w14:textId="77777777" w:rsidR="004123FC" w:rsidRPr="008A20FE" w:rsidRDefault="004123FC" w:rsidP="004123FC">
      <w:pPr>
        <w:pStyle w:val="Heading4"/>
        <w:numPr>
          <w:ilvl w:val="4"/>
          <w:numId w:val="2"/>
        </w:numPr>
      </w:pPr>
      <w:r w:rsidRPr="008A20FE">
        <w:t xml:space="preserve"> is taken to be received by the recipient:</w:t>
      </w:r>
    </w:p>
    <w:p w14:paraId="4225BEF9" w14:textId="77777777" w:rsidR="004123FC" w:rsidRPr="008A20FE" w:rsidRDefault="004123FC" w:rsidP="004123FC">
      <w:pPr>
        <w:pStyle w:val="Heading5"/>
        <w:numPr>
          <w:ilvl w:val="5"/>
          <w:numId w:val="2"/>
        </w:numPr>
      </w:pPr>
      <w:r w:rsidRPr="008A20FE">
        <w:t xml:space="preserve">in the case of a letter, on the 3rd (7th, if sent outside the country in which the letter is posted) business day after the date of posting; </w:t>
      </w:r>
    </w:p>
    <w:p w14:paraId="3D1C23B5" w14:textId="77777777" w:rsidR="004123FC" w:rsidRPr="008A20FE" w:rsidRDefault="004123FC" w:rsidP="004123FC">
      <w:pPr>
        <w:pStyle w:val="Heading5"/>
        <w:numPr>
          <w:ilvl w:val="5"/>
          <w:numId w:val="2"/>
        </w:numPr>
      </w:pPr>
      <w:r w:rsidRPr="008A20FE">
        <w:t>in the case of an email, on production of a 'read receipt' by the sender of the email showing the time and date the email was read; and</w:t>
      </w:r>
    </w:p>
    <w:p w14:paraId="7B92BB01" w14:textId="77777777" w:rsidR="004123FC" w:rsidRPr="008A20FE" w:rsidRDefault="004123FC" w:rsidP="004123FC">
      <w:pPr>
        <w:pStyle w:val="Heading5"/>
        <w:numPr>
          <w:ilvl w:val="5"/>
          <w:numId w:val="2"/>
        </w:numPr>
      </w:pPr>
      <w:r w:rsidRPr="008A20FE">
        <w:t>if the time of dispatch of a facsimile is not on a business day, or is after 5.00 pm (local time) on a business day, it will be taken to have been received at 9.00 am (local time) on the next business day;</w:t>
      </w:r>
    </w:p>
    <w:p w14:paraId="50A35730" w14:textId="4CEE8A84" w:rsidR="003734F0" w:rsidRPr="00364BB4" w:rsidRDefault="003734F0">
      <w:pPr>
        <w:pStyle w:val="Heading3"/>
      </w:pPr>
      <w:r w:rsidRPr="00364BB4">
        <w:t xml:space="preserve">a </w:t>
      </w:r>
      <w:r w:rsidR="00FE48E3" w:rsidRPr="007F2508">
        <w:t>”</w:t>
      </w:r>
      <w:r w:rsidRPr="00FB4A0F">
        <w:rPr>
          <w:rStyle w:val="AEPBold"/>
          <w:b w:val="0"/>
          <w:bCs/>
        </w:rPr>
        <w:t>month</w:t>
      </w:r>
      <w:r w:rsidR="00FE48E3" w:rsidRPr="007F2508">
        <w:t>”</w:t>
      </w:r>
      <w:r w:rsidRPr="00364BB4">
        <w:t xml:space="preserve"> means a calendar month; </w:t>
      </w:r>
    </w:p>
    <w:p w14:paraId="2554A202" w14:textId="77777777" w:rsidR="003734F0" w:rsidRPr="00364BB4" w:rsidRDefault="003734F0">
      <w:pPr>
        <w:pStyle w:val="Heading3"/>
      </w:pPr>
      <w:r w:rsidRPr="00364BB4">
        <w:t>if any provision of this document is ambiguous, it is to be interpreted broadly to widen and not restrict the provisions</w:t>
      </w:r>
      <w:r>
        <w:t>;</w:t>
      </w:r>
    </w:p>
    <w:p w14:paraId="3AD7EAD6" w14:textId="77777777" w:rsidR="003734F0" w:rsidRPr="00364BB4" w:rsidRDefault="003734F0">
      <w:pPr>
        <w:pStyle w:val="Heading3"/>
      </w:pPr>
      <w:r w:rsidRPr="00364BB4">
        <w:t>where an expression is defined anywhere in this document, it has the same meaning throughout; and</w:t>
      </w:r>
    </w:p>
    <w:p w14:paraId="0858F1DB" w14:textId="5EA09068" w:rsidR="003734F0" w:rsidRPr="00364BB4" w:rsidRDefault="003734F0">
      <w:pPr>
        <w:pStyle w:val="Heading3"/>
      </w:pPr>
      <w:r w:rsidRPr="00364BB4">
        <w:t xml:space="preserve">a reference to </w:t>
      </w:r>
      <w:r w:rsidR="00C43565">
        <w:t>”</w:t>
      </w:r>
      <w:r w:rsidRPr="00364BB4">
        <w:t>dollars</w:t>
      </w:r>
      <w:r w:rsidR="00C43565">
        <w:t>”</w:t>
      </w:r>
      <w:r w:rsidRPr="00364BB4">
        <w:t xml:space="preserve"> or </w:t>
      </w:r>
      <w:r w:rsidR="00C43565">
        <w:t>”</w:t>
      </w:r>
      <w:r w:rsidRPr="00364BB4">
        <w:t>$</w:t>
      </w:r>
      <w:r w:rsidR="00C43565">
        <w:t>”</w:t>
      </w:r>
      <w:r w:rsidRPr="00364BB4">
        <w:t xml:space="preserve"> is to Australian currency.</w:t>
      </w:r>
    </w:p>
    <w:p w14:paraId="5743176E" w14:textId="77777777" w:rsidR="003734F0" w:rsidRPr="003734F0" w:rsidRDefault="003734F0">
      <w:pPr>
        <w:pStyle w:val="Heading1"/>
      </w:pPr>
      <w:bookmarkStart w:id="117" w:name="_Ref527385171"/>
      <w:bookmarkEnd w:id="77"/>
      <w:bookmarkEnd w:id="78"/>
      <w:bookmarkEnd w:id="79"/>
      <w:bookmarkEnd w:id="80"/>
      <w:bookmarkEnd w:id="81"/>
      <w:bookmarkEnd w:id="82"/>
      <w:bookmarkEnd w:id="83"/>
      <w:bookmarkEnd w:id="84"/>
      <w:bookmarkEnd w:id="85"/>
      <w:r w:rsidRPr="003734F0">
        <w:t>Governing jurisdiction</w:t>
      </w:r>
      <w:bookmarkEnd w:id="117"/>
    </w:p>
    <w:p w14:paraId="43E6ABA1" w14:textId="093A8F5E" w:rsidR="003734F0" w:rsidRPr="00364BB4" w:rsidRDefault="003734F0">
      <w:pPr>
        <w:pStyle w:val="Heading2"/>
      </w:pPr>
      <w:r w:rsidRPr="00364BB4">
        <w:t xml:space="preserve">So far as I can choose the law to govern the administration of my estate, and the trusts created by my Will, I choose the laws of </w:t>
      </w:r>
      <w:r w:rsidR="00712E13" w:rsidRPr="00712E13">
        <w:rPr/>
        <w:t>&lt;&lt; Matter.CustomField.Jurisdiction &gt;&gt;</w:t>
      </w:r>
      <w:r w:rsidRPr="00364BB4">
        <w:t>.</w:t>
      </w:r>
    </w:p>
    <w:p w14:paraId="03532312" w14:textId="3C107468" w:rsidR="003734F0" w:rsidRPr="00364BB4" w:rsidRDefault="003734F0">
      <w:pPr>
        <w:pStyle w:val="Heading2"/>
      </w:pPr>
      <w:r w:rsidRPr="00364BB4">
        <w:fldChar w:fldCharType="begin"/>
      </w:r>
      <w:r w:rsidRPr="00364BB4">
        <w:instrText xml:space="preserve"> SEQ CHAPTER \h \r 1</w:instrText>
      </w:r>
      <w:r w:rsidRPr="00364BB4">
        <w:fldChar w:fldCharType="end"/>
      </w:r>
      <w:r w:rsidRPr="00364BB4">
        <w:t>The Truste</w:t>
      </w:r>
      <w:r w:rsidR="00FC3BFF">
        <w:t>e</w:t>
      </w:r>
      <w:r w:rsidRPr="00364BB4">
        <w:t xml:space="preserve"> may declare by Resolution that from the date of such Resolution:</w:t>
      </w:r>
    </w:p>
    <w:p w14:paraId="27752C60" w14:textId="77777777" w:rsidR="003734F0" w:rsidRPr="00364BB4" w:rsidRDefault="003734F0">
      <w:pPr>
        <w:pStyle w:val="Heading3"/>
      </w:pPr>
      <w:r w:rsidRPr="00364BB4">
        <w:t>the law of any Qualifying Jurisdiction governs the validity of any settlement made by this Will, and its construction, effects and administration, or any severable aspect of that settlement; and</w:t>
      </w:r>
    </w:p>
    <w:p w14:paraId="5534399D" w14:textId="77777777" w:rsidR="003734F0" w:rsidRPr="00364BB4" w:rsidRDefault="003734F0">
      <w:pPr>
        <w:pStyle w:val="Heading3"/>
      </w:pPr>
      <w:r w:rsidRPr="00364BB4">
        <w:t xml:space="preserve">the courts of any Qualifying Jurisdiction have exclusive jurisdiction in any proceedings involving rights or obligations under that </w:t>
      </w:r>
      <w:r>
        <w:t>s</w:t>
      </w:r>
      <w:r w:rsidRPr="00364BB4">
        <w:t>ettlement.</w:t>
      </w:r>
    </w:p>
    <w:p w14:paraId="4F932B9A" w14:textId="5C2ACDE8" w:rsidR="003734F0" w:rsidRPr="003734F0" w:rsidRDefault="003734F0">
      <w:pPr>
        <w:pStyle w:val="AEPPart"/>
      </w:pPr>
      <w:bookmarkStart w:id="118" w:name="_Ref121083856"/>
      <w:bookmarkStart w:id="119" w:name="_Toc386906411"/>
      <w:bookmarkStart w:id="120" w:name="_Ref389033247"/>
      <w:bookmarkStart w:id="121" w:name="_Toc389476435"/>
      <w:r w:rsidRPr="003734F0">
        <w:t>: DEFINITIONS</w:t>
      </w:r>
      <w:bookmarkEnd w:id="118"/>
    </w:p>
    <w:p w14:paraId="5BFC9E8A" w14:textId="77777777" w:rsidR="003734F0" w:rsidRPr="003734F0" w:rsidRDefault="003734F0">
      <w:pPr>
        <w:pStyle w:val="Heading1"/>
      </w:pPr>
      <w:r w:rsidRPr="003734F0">
        <w:t>Defined Terms</w:t>
      </w:r>
    </w:p>
    <w:p w14:paraId="055B0E0C" w14:textId="77777777" w:rsidR="003734F0" w:rsidRPr="003734F0" w:rsidRDefault="003734F0" w:rsidP="00AE071C">
      <w:pPr>
        <w:pStyle w:val="Heading2"/>
      </w:pPr>
      <w:r w:rsidRPr="00364BB4">
        <w:t xml:space="preserve">In this </w:t>
      </w:r>
      <w:r w:rsidRPr="003734F0">
        <w:t>document, capitalised terms have the following meaning:</w:t>
      </w:r>
    </w:p>
    <w:p w14:paraId="113683C8" w14:textId="77777777" w:rsidR="003734F0" w:rsidRPr="003734F0" w:rsidRDefault="003734F0" w:rsidP="00AC71E2">
      <w:pPr>
        <w:pStyle w:val="AEPTextL1"/>
      </w:pPr>
      <w:r w:rsidRPr="00AC71E2">
        <w:rPr>
          <w:rStyle w:val="AEPBold"/>
        </w:rPr>
        <w:lastRenderedPageBreak/>
        <w:t>Accounting Period</w:t>
      </w:r>
      <w:r w:rsidRPr="003734F0">
        <w:t xml:space="preserve"> means:</w:t>
      </w:r>
    </w:p>
    <w:p w14:paraId="736A4394" w14:textId="77777777" w:rsidR="003734F0" w:rsidRDefault="003734F0">
      <w:pPr>
        <w:pStyle w:val="Heading3"/>
      </w:pPr>
      <w:r>
        <w:t>each period of 12 months from 1 July until the following 30 June;</w:t>
      </w:r>
    </w:p>
    <w:p w14:paraId="4EAF803F" w14:textId="77777777" w:rsidR="003734F0" w:rsidRDefault="003734F0">
      <w:pPr>
        <w:pStyle w:val="Heading3"/>
      </w:pPr>
      <w:r>
        <w:t>however in the first year of establishment of the Trust, the period from the date of establishment of the Trust until the first 30 June; and</w:t>
      </w:r>
    </w:p>
    <w:p w14:paraId="3DD7D7EA" w14:textId="77777777" w:rsidR="003734F0" w:rsidRDefault="003734F0">
      <w:pPr>
        <w:pStyle w:val="Heading3"/>
      </w:pPr>
      <w:r>
        <w:t>in the last year of the Trust, the period from 1 July before the Vesting Date until the Vesting Date.</w:t>
      </w:r>
    </w:p>
    <w:p w14:paraId="681CD7AB" w14:textId="77777777" w:rsidR="003734F0" w:rsidRPr="003734F0" w:rsidRDefault="003734F0" w:rsidP="00AC71E2">
      <w:pPr>
        <w:pStyle w:val="AEPTextL1"/>
      </w:pPr>
      <w:r w:rsidRPr="00AC71E2">
        <w:rPr>
          <w:rStyle w:val="AEPBold"/>
        </w:rPr>
        <w:t>Appointor</w:t>
      </w:r>
      <w:r w:rsidRPr="003734F0">
        <w:t xml:space="preserve"> in relation to the Trust, means:</w:t>
      </w:r>
    </w:p>
    <w:p w14:paraId="358AA4EC" w14:textId="15039073" w:rsidR="003734F0" w:rsidRPr="00E11BE2" w:rsidRDefault="00712E13">
      <w:pPr>
        <w:pStyle w:val="Heading3"/>
        <w:numPr>
          <w:ilvl w:val="3"/>
          <w:numId w:val="7"/>
        </w:numPr>
      </w:pPr>
      <w:r w:rsidRPr="00712E13">
        <w:rPr/>
        <w:t>&lt;&lt; Matter.CustomField.InitialAppointorTt1 &gt;&gt;</w:t>
      </w:r>
      <w:r w:rsidR="003734F0" w:rsidRPr="00E11BE2">
        <w:t>;</w:t>
      </w:r>
    </w:p>
    <w:p w14:paraId="22E5B77F" w14:textId="52E36A0C" w:rsidR="003734F0" w:rsidRPr="00E11BE2" w:rsidRDefault="003734F0">
      <w:pPr>
        <w:pStyle w:val="Heading3"/>
      </w:pPr>
      <w:r w:rsidRPr="00E11BE2">
        <w:t xml:space="preserve">if </w:t>
      </w:r>
      <w:r w:rsidR="00712E13" w:rsidRPr="00712E13">
        <w:rPr/>
        <w:t>&lt;&lt; Matter.CustomField.InitialAppointorTt1 &gt;&gt;</w:t>
      </w:r>
      <w:r w:rsidRPr="00E11BE2">
        <w:t xml:space="preserve"> is unable </w:t>
      </w:r>
      <w:r w:rsidR="007910C7">
        <w:t xml:space="preserve">or unwilling </w:t>
      </w:r>
      <w:r w:rsidRPr="00E11BE2">
        <w:t xml:space="preserve">to act, then </w:t>
      </w:r>
      <w:r w:rsidR="00712E13" w:rsidRPr="00712E13">
        <w:rPr/>
        <w:t>&lt;&lt; Matter.CustomField.BackupAppointorTt1 &gt;&gt;</w:t>
      </w:r>
      <w:r w:rsidRPr="00E11BE2">
        <w:t>;</w:t>
      </w:r>
    </w:p>
    <w:p w14:paraId="61BD3ABB" w14:textId="695D7517" w:rsidR="003734F0" w:rsidRPr="00E11BE2" w:rsidRDefault="003734F0">
      <w:pPr>
        <w:pStyle w:val="Heading3"/>
      </w:pPr>
      <w:r w:rsidRPr="00E11BE2">
        <w:t xml:space="preserve">if </w:t>
      </w:r>
      <w:r w:rsidR="00712E13" w:rsidRPr="00712E13">
        <w:rPr/>
        <w:t>&lt;&lt; Matter.CustomField.BackupAppointorTt1 &gt;&gt;</w:t>
      </w:r>
      <w:r w:rsidRPr="00E11BE2">
        <w:t xml:space="preserve"> is unable </w:t>
      </w:r>
      <w:r w:rsidR="007910C7">
        <w:t xml:space="preserve">or unwilling </w:t>
      </w:r>
      <w:r w:rsidRPr="00E11BE2">
        <w:t xml:space="preserve">to act, </w:t>
      </w:r>
      <w:r>
        <w:t xml:space="preserve">then </w:t>
      </w:r>
      <w:r w:rsidR="00712E13" w:rsidRPr="00712E13">
        <w:rPr/>
        <w:t>&lt;&lt; Matter.CustomField.FurtherBackupAppointorTt1 &gt;&gt;</w:t>
      </w:r>
      <w:r w:rsidRPr="00E11BE2">
        <w:t>; or</w:t>
      </w:r>
    </w:p>
    <w:p w14:paraId="33830F98" w14:textId="77777777" w:rsidR="003734F0" w:rsidRDefault="003734F0">
      <w:pPr>
        <w:pStyle w:val="Heading3"/>
      </w:pPr>
      <w:r w:rsidRPr="00E11BE2">
        <w:t>any other per</w:t>
      </w:r>
      <w:r>
        <w:t>son nominated as the appointor, either in substitution for or in addition to them.</w:t>
      </w:r>
    </w:p>
    <w:p w14:paraId="45FA1721" w14:textId="77777777" w:rsidR="003734F0" w:rsidRPr="003734F0" w:rsidRDefault="003734F0" w:rsidP="00AC71E2">
      <w:pPr>
        <w:pStyle w:val="AEPTextL1"/>
      </w:pPr>
      <w:r w:rsidRPr="00AC71E2">
        <w:rPr>
          <w:rStyle w:val="AEPBold"/>
        </w:rPr>
        <w:t xml:space="preserve">Automatic Successor </w:t>
      </w:r>
      <w:r w:rsidRPr="003734F0">
        <w:t>means:</w:t>
      </w:r>
    </w:p>
    <w:p w14:paraId="26562FD2" w14:textId="29D7FDB5" w:rsidR="003734F0" w:rsidRDefault="003734F0">
      <w:pPr>
        <w:pStyle w:val="Heading3"/>
        <w:numPr>
          <w:ilvl w:val="3"/>
          <w:numId w:val="8"/>
        </w:numPr>
      </w:pPr>
      <w:r>
        <w:t>where the Disqualification Trigger is death - the legal personal representative of the last surviving person's estate;</w:t>
      </w:r>
    </w:p>
    <w:p w14:paraId="5375552B" w14:textId="77777777" w:rsidR="003734F0" w:rsidRDefault="003734F0">
      <w:pPr>
        <w:pStyle w:val="Heading3"/>
      </w:pPr>
      <w:bookmarkStart w:id="122" w:name="_Ref527599460"/>
      <w:r>
        <w:t>where the Disqualification Trigger is loss of lawful capacity through age, accident, or illness (evidence of which is by certificate of a registered medical practitioner) or Family Breakdown:</w:t>
      </w:r>
      <w:bookmarkEnd w:id="122"/>
    </w:p>
    <w:p w14:paraId="57513035" w14:textId="2D8D11DD" w:rsidR="003734F0" w:rsidRDefault="0042025B">
      <w:pPr>
        <w:pStyle w:val="Heading4"/>
      </w:pPr>
      <w:r>
        <w:t>the Financial Representative of the last remaining person</w:t>
      </w:r>
      <w:r w:rsidR="003734F0">
        <w:t>; or</w:t>
      </w:r>
    </w:p>
    <w:p w14:paraId="60B33612" w14:textId="5412D805" w:rsidR="003734F0" w:rsidRDefault="003734F0">
      <w:pPr>
        <w:pStyle w:val="Heading4"/>
      </w:pPr>
      <w:bookmarkStart w:id="123" w:name="_Ref527599402"/>
      <w:r>
        <w:t xml:space="preserve">if no </w:t>
      </w:r>
      <w:r w:rsidR="00A64D0A">
        <w:t xml:space="preserve">Financial Representative </w:t>
      </w:r>
      <w:r>
        <w:t>is able and willing to act, then the person may be nominated:</w:t>
      </w:r>
      <w:bookmarkEnd w:id="123"/>
    </w:p>
    <w:p w14:paraId="562E420E" w14:textId="77777777" w:rsidR="003734F0" w:rsidRPr="003734F0" w:rsidRDefault="003734F0">
      <w:pPr>
        <w:pStyle w:val="Heading5"/>
      </w:pPr>
      <w:r>
        <w:t>if there is one Primary Beneficiary – by that Primary Beneficiary solely;</w:t>
      </w:r>
    </w:p>
    <w:p w14:paraId="47A8F40B" w14:textId="77777777" w:rsidR="003734F0" w:rsidRPr="003734F0" w:rsidRDefault="003734F0">
      <w:pPr>
        <w:pStyle w:val="Heading5"/>
      </w:pPr>
      <w:r>
        <w:t>if there are two Primary Beneficiaries – by those Primary Beneficiaries jointly; and</w:t>
      </w:r>
      <w:r w:rsidRPr="003734F0" w:rsidDel="00E11BE2">
        <w:t xml:space="preserve"> </w:t>
      </w:r>
      <w:bookmarkStart w:id="124" w:name="_Ref527599395"/>
    </w:p>
    <w:bookmarkEnd w:id="124"/>
    <w:p w14:paraId="37A7257C" w14:textId="77777777" w:rsidR="003734F0" w:rsidRPr="003734F0" w:rsidRDefault="003734F0">
      <w:pPr>
        <w:pStyle w:val="Heading5"/>
      </w:pPr>
      <w:r>
        <w:t>if there are three or more Primary Beneficiaries – by a majority decision of the Primary Beneficiaries; and</w:t>
      </w:r>
    </w:p>
    <w:p w14:paraId="2255D792" w14:textId="77777777" w:rsidR="003734F0" w:rsidRDefault="003734F0">
      <w:pPr>
        <w:pStyle w:val="Heading3"/>
      </w:pPr>
      <w:r>
        <w:t>in the case of all other Disqualification Triggers:</w:t>
      </w:r>
    </w:p>
    <w:p w14:paraId="523BC77E" w14:textId="6185F62B" w:rsidR="003734F0" w:rsidRDefault="003734F0">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EB1D79">
        <w:t>(b)(ii)</w:t>
      </w:r>
      <w:r>
        <w:fldChar w:fldCharType="end"/>
      </w:r>
      <w:r>
        <w:t xml:space="preserve"> above; and</w:t>
      </w:r>
    </w:p>
    <w:p w14:paraId="5A61033D" w14:textId="77777777" w:rsidR="003734F0" w:rsidRDefault="003734F0">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56C62C87" w14:textId="77777777" w:rsidR="003734F0" w:rsidRPr="003734F0" w:rsidRDefault="003734F0" w:rsidP="00AC71E2">
      <w:pPr>
        <w:pStyle w:val="AEPTextL1"/>
      </w:pPr>
      <w:r w:rsidRPr="00AC71E2">
        <w:rPr>
          <w:rStyle w:val="AEPBold"/>
        </w:rPr>
        <w:t xml:space="preserve">Bankruptcy Act </w:t>
      </w:r>
      <w:r w:rsidRPr="003734F0">
        <w:t>means Bankruptcy Act 1966 (Cth).</w:t>
      </w:r>
    </w:p>
    <w:p w14:paraId="0BA70A11" w14:textId="77777777" w:rsidR="003734F0" w:rsidRPr="003734F0" w:rsidRDefault="003734F0" w:rsidP="00AC71E2">
      <w:pPr>
        <w:pStyle w:val="AEPTextL1"/>
      </w:pPr>
      <w:r w:rsidRPr="00AC71E2">
        <w:rPr>
          <w:rStyle w:val="AEPBold"/>
        </w:rPr>
        <w:t>BDBN</w:t>
      </w:r>
      <w:r w:rsidRPr="003734F0">
        <w:t xml:space="preserve"> means binding death benefit nomination.</w:t>
      </w:r>
    </w:p>
    <w:p w14:paraId="2239EB8B" w14:textId="52341859" w:rsidR="003734F0" w:rsidRPr="003734F0" w:rsidRDefault="003734F0" w:rsidP="00AC71E2">
      <w:pPr>
        <w:pStyle w:val="AEPTextL1"/>
      </w:pPr>
      <w:r w:rsidRPr="003734F0">
        <w:rPr/>
        <w:t>[#optional where Foreign Persons are NOT excluded as beneficiaries]</w:t>
      </w:r>
      <w:r w:rsidRPr="003734F0">
        <w:t xml:space="preserve"> </w:t>
      </w:r>
      <w:r w:rsidRPr="00AC71E2">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EB1D79">
        <w:t>PART C</w:t>
      </w:r>
      <w:r w:rsidR="00966873">
        <w:fldChar w:fldCharType="end"/>
      </w:r>
      <w:r w:rsidRPr="003734F0">
        <w:t xml:space="preserve"> of this Will, in relation to the Trust:</w:t>
      </w:r>
    </w:p>
    <w:p w14:paraId="6BC69D8F" w14:textId="77777777" w:rsidR="003734F0" w:rsidRDefault="003734F0">
      <w:pPr>
        <w:pStyle w:val="Heading3"/>
        <w:numPr>
          <w:ilvl w:val="3"/>
          <w:numId w:val="9"/>
        </w:numPr>
      </w:pPr>
      <w:r>
        <w:t>the Primary Beneficiaries;</w:t>
      </w:r>
    </w:p>
    <w:p w14:paraId="3D9776A1" w14:textId="77777777" w:rsidR="003734F0" w:rsidRDefault="003734F0">
      <w:pPr>
        <w:pStyle w:val="Heading3"/>
      </w:pPr>
      <w:r>
        <w:t>the Secondary Beneficiaries; and</w:t>
      </w:r>
    </w:p>
    <w:p w14:paraId="76AEC5BE" w14:textId="32596F2F" w:rsidR="003734F0" w:rsidRDefault="003734F0">
      <w:pPr>
        <w:pStyle w:val="Heading3"/>
      </w:pPr>
      <w:r>
        <w:t>the Tertiary Beneficiaries.</w:t>
      </w:r>
      <w:r w:rsidR="00213F4C">
        <w:t xml:space="preserve"> </w:t>
      </w:r>
      <w:r w:rsidR="00213F4C" w:rsidRPr="00B264FB">
        <w:rPr/>
        <w:t>[#end]</w:t>
      </w:r>
    </w:p>
    <w:p w14:paraId="29E50043" w14:textId="5E8B27B4" w:rsidR="003734F0" w:rsidRPr="003734F0" w:rsidRDefault="003734F0" w:rsidP="00AC71E2">
      <w:pPr>
        <w:pStyle w:val="AEPTextL1"/>
      </w:pPr>
      <w:r w:rsidRPr="003734F0">
        <w:rPr/>
        <w:t>[#optional where Foreign Persons are to be excluded as beneficiaries]</w:t>
      </w:r>
      <w:r w:rsidRPr="003734F0">
        <w:t xml:space="preserve"> </w:t>
      </w:r>
      <w:r w:rsidRPr="008F31CC">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EB1D79">
        <w:t>PART C</w:t>
      </w:r>
      <w:r w:rsidR="00966873">
        <w:fldChar w:fldCharType="end"/>
      </w:r>
      <w:r w:rsidRPr="003734F0">
        <w:t xml:space="preserve"> and clause</w:t>
      </w:r>
      <w:r w:rsidR="00B36878">
        <w:t xml:space="preserve"> </w:t>
      </w:r>
      <w:r w:rsidR="00B36878">
        <w:fldChar w:fldCharType="begin"/>
      </w:r>
      <w:r w:rsidR="00B36878">
        <w:instrText xml:space="preserve"> REF _Ref62205685 \n \h </w:instrText>
      </w:r>
      <w:r w:rsidR="00B36878">
        <w:fldChar w:fldCharType="separate"/>
      </w:r>
      <w:r w:rsidR="00EB1D79">
        <w:t>14</w:t>
      </w:r>
      <w:r w:rsidR="00B36878">
        <w:fldChar w:fldCharType="end"/>
      </w:r>
      <w:r w:rsidRPr="003734F0">
        <w:t xml:space="preserve">, in relation to the Trust: </w:t>
      </w:r>
    </w:p>
    <w:p w14:paraId="5147D617" w14:textId="77777777" w:rsidR="003734F0" w:rsidRPr="003734F0" w:rsidRDefault="003734F0">
      <w:pPr>
        <w:pStyle w:val="Heading3"/>
        <w:numPr>
          <w:ilvl w:val="3"/>
          <w:numId w:val="10"/>
        </w:numPr>
      </w:pPr>
      <w:r w:rsidRPr="003734F0">
        <w:t>the Primary Beneficiaries;</w:t>
      </w:r>
    </w:p>
    <w:p w14:paraId="4BED22B2" w14:textId="77777777" w:rsidR="003734F0" w:rsidRPr="003734F0" w:rsidRDefault="003734F0">
      <w:pPr>
        <w:pStyle w:val="Heading3"/>
      </w:pPr>
      <w:r w:rsidRPr="003734F0">
        <w:lastRenderedPageBreak/>
        <w:t>the Secondary Beneficiaries; and</w:t>
      </w:r>
    </w:p>
    <w:p w14:paraId="6358E78B" w14:textId="42C67C33" w:rsidR="003734F0" w:rsidRPr="003734F0" w:rsidRDefault="003734F0">
      <w:pPr>
        <w:pStyle w:val="Heading3"/>
      </w:pPr>
      <w:r w:rsidRPr="003734F0">
        <w:t>the Tertiary Beneficiaries.</w:t>
      </w:r>
      <w:r w:rsidR="00213F4C">
        <w:t xml:space="preserve"> </w:t>
      </w:r>
      <w:r w:rsidR="00213F4C" w:rsidRPr="00B264FB">
        <w:rPr/>
        <w:t>[#end]</w:t>
      </w:r>
    </w:p>
    <w:p w14:paraId="64B7BA60" w14:textId="1892BFF4" w:rsidR="003734F0" w:rsidRPr="003734F0" w:rsidRDefault="003734F0" w:rsidP="00AC71E2">
      <w:pPr>
        <w:pStyle w:val="AEPTextL1"/>
      </w:pPr>
      <w:r w:rsidRPr="00AC71E2">
        <w:rPr>
          <w:rStyle w:val="AEPBold"/>
        </w:rPr>
        <w:t>Capital Gain</w:t>
      </w:r>
      <w:r w:rsidRPr="003734F0">
        <w:t xml:space="preserve"> has the same meaning as given to that term in </w:t>
      </w:r>
      <w:r w:rsidR="00725C3D">
        <w:t>the Tax Act</w:t>
      </w:r>
      <w:r w:rsidRPr="003734F0">
        <w:t>.</w:t>
      </w:r>
    </w:p>
    <w:p w14:paraId="7775F0E1" w14:textId="77777777" w:rsidR="003734F0" w:rsidRPr="003734F0" w:rsidRDefault="003734F0" w:rsidP="00AC71E2">
      <w:pPr>
        <w:pStyle w:val="AEPTextL1"/>
      </w:pPr>
      <w:r w:rsidRPr="00AC71E2">
        <w:rPr>
          <w:rStyle w:val="AEPBold"/>
        </w:rPr>
        <w:t>Capital of the Trust Fund</w:t>
      </w:r>
      <w:r w:rsidRPr="003734F0">
        <w:t xml:space="preserve"> means all money and Property forming the Trust Fund, including all money and Property accumulated by the Trustee.</w:t>
      </w:r>
    </w:p>
    <w:p w14:paraId="02A6D92F" w14:textId="56966C68" w:rsidR="003734F0" w:rsidRPr="003734F0" w:rsidRDefault="003734F0" w:rsidP="00AC71E2">
      <w:pPr>
        <w:pStyle w:val="AEPTextL1"/>
      </w:pPr>
      <w:r w:rsidRPr="00AC71E2">
        <w:rPr>
          <w:rStyle w:val="AEPBold"/>
        </w:rPr>
        <w:t>Children</w:t>
      </w:r>
      <w:r w:rsidRPr="003734F0">
        <w:t xml:space="preserve"> mean</w:t>
      </w:r>
      <w:r w:rsidR="0002360A">
        <w:t>s</w:t>
      </w:r>
      <w:r w:rsidRPr="003734F0">
        <w:t>:</w:t>
      </w:r>
    </w:p>
    <w:p w14:paraId="55E693D9" w14:textId="77777777" w:rsidR="003734F0" w:rsidRDefault="003734F0">
      <w:pPr>
        <w:pStyle w:val="Heading3"/>
        <w:numPr>
          <w:ilvl w:val="3"/>
          <w:numId w:val="11"/>
        </w:numPr>
      </w:pPr>
      <w:r>
        <w:t>biological children;</w:t>
      </w:r>
    </w:p>
    <w:p w14:paraId="09C2D962" w14:textId="7DC8D29B" w:rsidR="003734F0" w:rsidRDefault="003734F0">
      <w:pPr>
        <w:pStyle w:val="Heading3"/>
      </w:pPr>
      <w:r>
        <w:t>children born as a result of an artificial conception procedure as defined in the Family Law Act</w:t>
      </w:r>
      <w:r w:rsidR="000C67AA">
        <w:t xml:space="preserve"> 197</w:t>
      </w:r>
      <w:r w:rsidR="002762C1">
        <w:t>5 (Cth)</w:t>
      </w:r>
      <w:r>
        <w:t xml:space="preserve"> and who are acknowledged by me or by one of my descendants as their child; </w:t>
      </w:r>
    </w:p>
    <w:p w14:paraId="131A3E26" w14:textId="77777777" w:rsidR="003734F0" w:rsidRDefault="003734F0">
      <w:pPr>
        <w:pStyle w:val="Heading3"/>
      </w:pPr>
      <w:r>
        <w:t>legally adopted children (whether adopted before or after the date of my Will),</w:t>
      </w:r>
    </w:p>
    <w:p w14:paraId="70CEFE76" w14:textId="77777777" w:rsidR="003734F0" w:rsidRPr="003734F0" w:rsidRDefault="003734F0" w:rsidP="00AC71E2">
      <w:pPr>
        <w:pStyle w:val="AEPTextL1"/>
      </w:pPr>
      <w:r>
        <w:t>and ‘grandchildren’ and ‘great grandchildren’ have a corresponding meaning.</w:t>
      </w:r>
    </w:p>
    <w:p w14:paraId="5004D9B8" w14:textId="77777777" w:rsidR="003734F0" w:rsidRPr="003734F0" w:rsidRDefault="003734F0" w:rsidP="00AC71E2">
      <w:pPr>
        <w:pStyle w:val="AEPTextL1"/>
      </w:pPr>
      <w:r w:rsidRPr="00AC71E2">
        <w:rPr>
          <w:rStyle w:val="AEPBold"/>
        </w:rPr>
        <w:t xml:space="preserve">Corporations Act </w:t>
      </w:r>
      <w:r w:rsidRPr="003734F0">
        <w:t>means Corporations Act 2001 (Cth).</w:t>
      </w:r>
    </w:p>
    <w:p w14:paraId="65215490" w14:textId="31B54301" w:rsidR="003734F0" w:rsidRPr="003734F0" w:rsidRDefault="003734F0" w:rsidP="00AC71E2">
      <w:pPr>
        <w:pStyle w:val="AEPTextL1"/>
      </w:pPr>
      <w:r w:rsidRPr="00AC71E2">
        <w:rPr>
          <w:rStyle w:val="AEPBold"/>
        </w:rPr>
        <w:t>De Facto Partner</w:t>
      </w:r>
      <w:r w:rsidRPr="003734F0">
        <w:t xml:space="preserve"> means a person in a de facto relationship as defined in section 4AA Family Law Act</w:t>
      </w:r>
      <w:r w:rsidR="00971766">
        <w:t xml:space="preserve"> </w:t>
      </w:r>
      <w:r w:rsidR="00971766">
        <w:rPr>
          <w:rFonts w:cstheme="minorHAnsi"/>
          <w:lang w:val="en-US"/>
        </w:rPr>
        <w:t xml:space="preserve">1975 (Cth) or Part 5A of the </w:t>
      </w:r>
      <w:r w:rsidR="00971766" w:rsidRPr="0070781A">
        <w:rPr>
          <w:rFonts w:cstheme="minorHAnsi"/>
          <w:lang w:val="en-US"/>
        </w:rPr>
        <w:t>Family Court Act 1997 (WA),</w:t>
      </w:r>
      <w:r w:rsidR="00971766">
        <w:rPr>
          <w:rFonts w:cstheme="minorHAnsi"/>
          <w:i/>
          <w:iCs/>
          <w:lang w:val="en-US"/>
        </w:rPr>
        <w:t xml:space="preserve"> </w:t>
      </w:r>
      <w:r w:rsidR="00971766">
        <w:rPr>
          <w:rFonts w:cstheme="minorHAnsi"/>
          <w:lang w:val="en-US"/>
        </w:rPr>
        <w:t>as applicable</w:t>
      </w:r>
      <w:r w:rsidRPr="003734F0">
        <w:t xml:space="preserve">. </w:t>
      </w:r>
    </w:p>
    <w:p w14:paraId="4AB607A8" w14:textId="77777777" w:rsidR="003734F0" w:rsidRPr="003734F0" w:rsidRDefault="003734F0" w:rsidP="00AC71E2">
      <w:pPr>
        <w:pStyle w:val="AEPTextL1"/>
      </w:pPr>
      <w:r w:rsidRPr="00AC71E2">
        <w:rPr>
          <w:rStyle w:val="AEPBold"/>
        </w:rPr>
        <w:t>Declaration</w:t>
      </w:r>
      <w:r w:rsidRPr="003734F0">
        <w:t xml:space="preserve"> means:</w:t>
      </w:r>
    </w:p>
    <w:p w14:paraId="44508EB9" w14:textId="77777777" w:rsidR="003734F0" w:rsidRDefault="003734F0">
      <w:pPr>
        <w:pStyle w:val="Heading3"/>
        <w:numPr>
          <w:ilvl w:val="3"/>
          <w:numId w:val="12"/>
        </w:numPr>
      </w:pPr>
      <w:r>
        <w:t>a written declaration;</w:t>
      </w:r>
    </w:p>
    <w:p w14:paraId="61802F1D" w14:textId="77777777" w:rsidR="003734F0" w:rsidRDefault="003734F0">
      <w:pPr>
        <w:pStyle w:val="Heading3"/>
      </w:pPr>
      <w:r>
        <w:t>an oral declaration regardless of whether it is subsequently recorded in writing; or</w:t>
      </w:r>
    </w:p>
    <w:p w14:paraId="0D9C588F" w14:textId="77777777" w:rsidR="003734F0" w:rsidRDefault="003734F0">
      <w:pPr>
        <w:pStyle w:val="Heading3"/>
      </w:pPr>
      <w:r>
        <w:t>where the Trustee or Appointor is a company, a decision of its board of directors passed in accordance with that company’s constitution.</w:t>
      </w:r>
    </w:p>
    <w:p w14:paraId="41FE2471" w14:textId="77777777" w:rsidR="003734F0" w:rsidRPr="003734F0" w:rsidRDefault="003734F0" w:rsidP="00AC71E2">
      <w:pPr>
        <w:pStyle w:val="AEPTextL1"/>
      </w:pPr>
      <w:r w:rsidRPr="00AC71E2">
        <w:rPr>
          <w:rStyle w:val="AEPBold"/>
        </w:rPr>
        <w:t>Default Time</w:t>
      </w:r>
      <w:r w:rsidRPr="003734F0">
        <w:t xml:space="preserve"> means:</w:t>
      </w:r>
    </w:p>
    <w:p w14:paraId="2ADDCA63" w14:textId="77777777" w:rsidR="003734F0" w:rsidRDefault="003734F0">
      <w:pPr>
        <w:pStyle w:val="Heading3"/>
        <w:numPr>
          <w:ilvl w:val="3"/>
          <w:numId w:val="36"/>
        </w:numPr>
      </w:pPr>
      <w:r>
        <w:t>in relation to Undistributed Income: 5.00pm on the Last Day of the relevant Accounting Period; and</w:t>
      </w:r>
    </w:p>
    <w:p w14:paraId="19A9F08A" w14:textId="77777777" w:rsidR="003734F0" w:rsidRDefault="003734F0">
      <w:pPr>
        <w:pStyle w:val="Heading3"/>
      </w:pPr>
      <w:r>
        <w:t>in relation to Undistributed Capital: 5.00pm on the Vesting Date.</w:t>
      </w:r>
    </w:p>
    <w:p w14:paraId="277D96EE" w14:textId="50DAAEE9" w:rsidR="003734F0" w:rsidRPr="003734F0" w:rsidRDefault="003734F0" w:rsidP="00AC71E2">
      <w:pPr>
        <w:pStyle w:val="AEPTextL1"/>
      </w:pPr>
      <w:r w:rsidRPr="00AC71E2">
        <w:rPr>
          <w:rStyle w:val="AEPBold"/>
        </w:rPr>
        <w:t>Dependants</w:t>
      </w:r>
      <w:r w:rsidRPr="003734F0">
        <w:t xml:space="preserve"> mean those persons who qualify as one of my ‘death benefits dependants’ under section 302-195 of </w:t>
      </w:r>
      <w:r w:rsidR="00725C3D">
        <w:t>the Tax Act</w:t>
      </w:r>
      <w:r w:rsidRPr="003734F0">
        <w:t xml:space="preserve"> at the time of my death.</w:t>
      </w:r>
    </w:p>
    <w:p w14:paraId="1813F62A" w14:textId="77777777" w:rsidR="003734F0" w:rsidRPr="003734F0" w:rsidRDefault="003734F0" w:rsidP="00AC71E2">
      <w:pPr>
        <w:pStyle w:val="AEPTextL1"/>
      </w:pPr>
      <w:r w:rsidRPr="00AC71E2">
        <w:rPr>
          <w:rStyle w:val="AEPBold"/>
        </w:rPr>
        <w:t>Digital Accounts</w:t>
      </w:r>
      <w:r w:rsidRPr="003734F0">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0D76A98" w14:textId="77777777" w:rsidR="003734F0" w:rsidRPr="003734F0" w:rsidRDefault="003734F0" w:rsidP="00AC71E2">
      <w:pPr>
        <w:pStyle w:val="AEPTextL1"/>
      </w:pPr>
      <w:r w:rsidRPr="00AC71E2">
        <w:rPr>
          <w:rStyle w:val="AEPBold"/>
        </w:rPr>
        <w:t xml:space="preserve">Digital Assets </w:t>
      </w:r>
      <w:r w:rsidRPr="003734F0">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321320A" w14:textId="77777777" w:rsidR="003734F0" w:rsidRPr="003734F0" w:rsidRDefault="003734F0" w:rsidP="00AC71E2">
      <w:pPr>
        <w:pStyle w:val="AEPTextL1"/>
      </w:pPr>
      <w:r w:rsidRPr="00AC71E2">
        <w:rPr>
          <w:rStyle w:val="AEPBold"/>
        </w:rPr>
        <w:t>Disqualification Trigger</w:t>
      </w:r>
      <w:r w:rsidRPr="003734F0">
        <w:t xml:space="preserve"> means:</w:t>
      </w:r>
    </w:p>
    <w:p w14:paraId="5B89AE41" w14:textId="77777777" w:rsidR="003734F0" w:rsidRDefault="003734F0" w:rsidP="00895839">
      <w:pPr>
        <w:pStyle w:val="Heading3"/>
        <w:numPr>
          <w:ilvl w:val="3"/>
          <w:numId w:val="39"/>
        </w:numPr>
      </w:pPr>
      <w:r>
        <w:t>death;</w:t>
      </w:r>
    </w:p>
    <w:p w14:paraId="4BEEE0EF" w14:textId="77777777" w:rsidR="003734F0" w:rsidRDefault="003734F0">
      <w:pPr>
        <w:pStyle w:val="Heading3"/>
      </w:pPr>
      <w:r>
        <w:lastRenderedPageBreak/>
        <w:t>the loss of lawful capacity through age, accident, or illness (evidence of which is by certificate of a registered medical practitioner);</w:t>
      </w:r>
    </w:p>
    <w:p w14:paraId="26380B31" w14:textId="77777777" w:rsidR="003734F0" w:rsidRPr="005D1789" w:rsidRDefault="003734F0">
      <w:pPr>
        <w:pStyle w:val="Heading3"/>
      </w:pPr>
      <w:r w:rsidRPr="003734F0">
        <w:rPr>
          <w:rFonts w:eastAsia="Montserrat"/>
        </w:rPr>
        <w:t>a person entering into a Family Breakdown, but only for the duration of the Family Breakdown Period;</w:t>
      </w:r>
    </w:p>
    <w:p w14:paraId="4F120C86" w14:textId="77777777" w:rsidR="003734F0" w:rsidRDefault="003734F0">
      <w:pPr>
        <w:pStyle w:val="Heading3"/>
      </w:pPr>
      <w:r>
        <w:t>the committing of an ‘act of bankruptcy’ within the meaning of section 40 of the Bankruptcy Act (excluding section 40(b) of the Bankruptcy Act);</w:t>
      </w:r>
    </w:p>
    <w:p w14:paraId="02775397" w14:textId="77777777" w:rsidR="003734F0" w:rsidRDefault="003734F0">
      <w:pPr>
        <w:pStyle w:val="Heading3"/>
      </w:pPr>
      <w:r>
        <w:t>a sequestration order being made against the person under section 43 of the Bankruptcy Act;</w:t>
      </w:r>
    </w:p>
    <w:p w14:paraId="36CE7257" w14:textId="77777777" w:rsidR="003734F0" w:rsidRDefault="003734F0">
      <w:pPr>
        <w:pStyle w:val="Heading3"/>
      </w:pPr>
      <w:r>
        <w:t>the person presenting a declaration of their intention to present a debtor’s petition under section 54A of the Bankruptcy Act;</w:t>
      </w:r>
    </w:p>
    <w:p w14:paraId="29054D13" w14:textId="77777777" w:rsidR="003734F0" w:rsidRDefault="003734F0">
      <w:pPr>
        <w:pStyle w:val="Heading3"/>
      </w:pPr>
      <w:r>
        <w:t>the person presenting a petition against themselves under section 55 of the Bankruptcy Act;</w:t>
      </w:r>
    </w:p>
    <w:p w14:paraId="4B6A97BC" w14:textId="77777777" w:rsidR="003734F0" w:rsidRDefault="003734F0">
      <w:pPr>
        <w:pStyle w:val="Heading3"/>
      </w:pPr>
      <w:r>
        <w:t>the person entering into a part X personal insolvency agreement under the Bankruptcy Act;</w:t>
      </w:r>
    </w:p>
    <w:p w14:paraId="534BEC39" w14:textId="77777777" w:rsidR="003734F0" w:rsidRDefault="003734F0">
      <w:pPr>
        <w:pStyle w:val="Heading3"/>
      </w:pPr>
      <w:r>
        <w:t>the person entering into a part IX debt agreement under the Bankruptcy Act;</w:t>
      </w:r>
    </w:p>
    <w:p w14:paraId="22B23A40" w14:textId="77777777" w:rsidR="003734F0" w:rsidRDefault="003734F0">
      <w:pPr>
        <w:pStyle w:val="Heading3"/>
      </w:pPr>
      <w:r>
        <w:t>if the person is a director of a company, the company being wound up by order of a court on the grounds of insolvency;</w:t>
      </w:r>
    </w:p>
    <w:p w14:paraId="2A71602D" w14:textId="77777777" w:rsidR="003734F0" w:rsidRDefault="003734F0">
      <w:pPr>
        <w:pStyle w:val="Heading3"/>
      </w:pPr>
      <w:r>
        <w:t>the appointment of an administrator of the person under section 436A or section 436C of the Corporations Act;</w:t>
      </w:r>
    </w:p>
    <w:p w14:paraId="5A83574B" w14:textId="77777777" w:rsidR="003734F0" w:rsidRDefault="003734F0">
      <w:pPr>
        <w:pStyle w:val="Heading3"/>
      </w:pPr>
      <w:r>
        <w:t>an order for the winding up of the person being made under sections 233, 459A, 459B or 461 of the Corporations Act;</w:t>
      </w:r>
    </w:p>
    <w:p w14:paraId="7BB8B3E1" w14:textId="77777777" w:rsidR="003734F0" w:rsidRDefault="003734F0">
      <w:pPr>
        <w:pStyle w:val="Heading3"/>
      </w:pPr>
      <w:r>
        <w:t>a resolution being passed for the winding up of the person under section 491 of the Corporations Act;</w:t>
      </w:r>
    </w:p>
    <w:p w14:paraId="62875BF9" w14:textId="77777777" w:rsidR="00243D42" w:rsidRDefault="003734F0">
      <w:pPr>
        <w:pStyle w:val="Heading3"/>
      </w:pPr>
      <w:r>
        <w:t>the person being deregistered under sections 601AB or 601AC of the Corporations Act;</w:t>
      </w:r>
    </w:p>
    <w:p w14:paraId="77D9C48F" w14:textId="51788F90" w:rsidR="003734F0" w:rsidRDefault="00243D42">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3734F0">
        <w:t xml:space="preserve"> or</w:t>
      </w:r>
    </w:p>
    <w:p w14:paraId="78568BAC" w14:textId="77777777" w:rsidR="003734F0" w:rsidRDefault="003734F0">
      <w:pPr>
        <w:pStyle w:val="Heading3"/>
      </w:pPr>
      <w:r>
        <w:t xml:space="preserve">judgment being entered against the person. </w:t>
      </w:r>
    </w:p>
    <w:p w14:paraId="2B392AB7" w14:textId="77777777" w:rsidR="003734F0" w:rsidRPr="003734F0" w:rsidRDefault="003734F0" w:rsidP="00AC71E2">
      <w:pPr>
        <w:pStyle w:val="AEPTextL1"/>
      </w:pPr>
      <w:r w:rsidRPr="00AC71E2">
        <w:rPr>
          <w:rStyle w:val="AEPBold"/>
        </w:rPr>
        <w:t>Distributable Income</w:t>
      </w:r>
      <w:r w:rsidRPr="003734F0">
        <w:t xml:space="preserve"> means, in respect of any Accounting Period:</w:t>
      </w:r>
    </w:p>
    <w:p w14:paraId="698D2B4B" w14:textId="77777777" w:rsidR="003734F0" w:rsidRDefault="003734F0">
      <w:pPr>
        <w:pStyle w:val="Heading3"/>
        <w:numPr>
          <w:ilvl w:val="3"/>
          <w:numId w:val="14"/>
        </w:numPr>
      </w:pPr>
      <w:r>
        <w:t>an amount equal to the Net Trust Income; or</w:t>
      </w:r>
    </w:p>
    <w:p w14:paraId="67C2B8EE" w14:textId="77777777" w:rsidR="003734F0" w:rsidRDefault="003734F0">
      <w:pPr>
        <w:pStyle w:val="Heading3"/>
      </w:pPr>
      <w:r>
        <w:t>any other amount that the Trustee determines on or before the Last Day of the Accounting Period.</w:t>
      </w:r>
    </w:p>
    <w:p w14:paraId="343D76C0" w14:textId="77777777" w:rsidR="003734F0" w:rsidRPr="003734F0" w:rsidRDefault="003734F0" w:rsidP="00AC71E2">
      <w:pPr>
        <w:pStyle w:val="AEPTextL1"/>
      </w:pPr>
      <w:r w:rsidRPr="00AC71E2">
        <w:rPr>
          <w:rStyle w:val="AEPBold"/>
        </w:rPr>
        <w:t>Estate Property</w:t>
      </w:r>
      <w:r w:rsidRPr="003734F0">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50179FE" w14:textId="653759C5" w:rsidR="003734F0" w:rsidRPr="003734F0" w:rsidRDefault="003734F0" w:rsidP="00AC71E2">
      <w:pPr>
        <w:pStyle w:val="AEPTextL1"/>
      </w:pPr>
      <w:r w:rsidRPr="00AC71E2">
        <w:rPr>
          <w:rStyle w:val="AEPBold"/>
        </w:rPr>
        <w:t>Executor</w:t>
      </w:r>
      <w:r w:rsidRPr="003734F0">
        <w:t xml:space="preserve"> means the executor and trustee of my Will</w:t>
      </w:r>
      <w:r w:rsidR="00496B55" w:rsidRPr="00D52403">
        <w:t xml:space="preserve"> </w:t>
      </w:r>
      <w:r w:rsidR="00496B55">
        <w:t>(</w:t>
      </w:r>
      <w:r w:rsidR="00496B55">
        <w:rPr>
          <w:rFonts w:cstheme="minorHAnsi"/>
          <w:lang w:val="en-US"/>
        </w:rPr>
        <w:t xml:space="preserve">whether original or substituted) </w:t>
      </w:r>
      <w:r w:rsidR="00496B55">
        <w:t>while acting</w:t>
      </w:r>
      <w:r w:rsidR="00496B55">
        <w:rPr>
          <w:rFonts w:cstheme="minorHAnsi"/>
          <w:lang w:val="en-US"/>
        </w:rPr>
        <w:t>, and for clarity includes the administrator of my estate and my personal representatives for the time being</w:t>
      </w:r>
      <w:r w:rsidRPr="003734F0">
        <w:t>.</w:t>
      </w:r>
    </w:p>
    <w:p w14:paraId="14B1E1BD" w14:textId="7074EE1E" w:rsidR="003734F0" w:rsidRPr="003734F0" w:rsidRDefault="003734F0" w:rsidP="00AC71E2">
      <w:pPr>
        <w:pStyle w:val="AEPTextL1"/>
      </w:pPr>
      <w:r w:rsidRPr="00AC71E2">
        <w:rPr>
          <w:rStyle w:val="AEPBold"/>
        </w:rPr>
        <w:t xml:space="preserve">Excepted Trust Income </w:t>
      </w:r>
      <w:r w:rsidRPr="003734F0">
        <w:t xml:space="preserve">has the same meaning as in </w:t>
      </w:r>
      <w:r w:rsidR="00725C3D">
        <w:t>the Tax Act</w:t>
      </w:r>
      <w:r w:rsidRPr="003734F0">
        <w:t>.</w:t>
      </w:r>
    </w:p>
    <w:p w14:paraId="072DC8AF" w14:textId="5EAB8BD9" w:rsidR="003734F0" w:rsidRPr="003734F0" w:rsidRDefault="00B341D2" w:rsidP="00AC71E2">
      <w:pPr>
        <w:pStyle w:val="AEPTextL1"/>
      </w:pPr>
      <w:r w:rsidRPr="00CA76A5">
        <w:rPr/>
        <w:t>#</w:t>
      </w:r>
      <w:r w:rsidRPr="00CD397F">
        <w:rPr/>
        <w:t>If the TT starts in the first instance to benefit surviving spouse</w:t>
      </w:r>
      <w:r w:rsidRPr="00AC71E2">
        <w:rPr>
          <w:rStyle w:val="AEPBold"/>
        </w:rPr>
        <w:t xml:space="preserve"> </w:t>
      </w:r>
      <w:r w:rsidR="003734F0" w:rsidRPr="00AC71E2">
        <w:rPr>
          <w:rStyle w:val="AEPBold"/>
        </w:rPr>
        <w:t>Existing Testamentary Trust</w:t>
      </w:r>
      <w:r w:rsidR="003734F0" w:rsidRPr="003734F0">
        <w:t xml:space="preserve"> means one or more trusts established following the death of </w:t>
      </w:r>
      <w:r w:rsidR="00392BF3" w:rsidRPr="00E14F26">
        <w:rPr/>
        <w:t>&lt;&lt; Matter.Relationships.Mrs.Name &gt;&gt;</w:t>
      </w:r>
      <w:r w:rsidR="003734F0" w:rsidRPr="003734F0">
        <w:t xml:space="preserve"> under the terms of their will. </w:t>
      </w:r>
      <w:r w:rsidR="003734F0" w:rsidRPr="003734F0">
        <w:rPr/>
        <w:t>#end</w:t>
      </w:r>
    </w:p>
    <w:p w14:paraId="02789DD2" w14:textId="21DAFC98" w:rsidR="003734F0" w:rsidRPr="003734F0" w:rsidRDefault="003734F0" w:rsidP="00AC71E2">
      <w:pPr>
        <w:pStyle w:val="AEPTextL1"/>
      </w:pPr>
      <w:r w:rsidRPr="00AC71E2">
        <w:rPr>
          <w:rStyle w:val="AEPBold"/>
        </w:rPr>
        <w:t>Family Breakdown</w:t>
      </w:r>
      <w:r w:rsidRPr="003734F0">
        <w:t xml:space="preserve"> 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rsidR="00191238">
        <w:t>the Family Law Legislation</w:t>
      </w:r>
      <w:r w:rsidR="00191238" w:rsidRPr="00CD397F">
        <w:t>.</w:t>
      </w:r>
      <w:r w:rsidRPr="003734F0">
        <w:t>.</w:t>
      </w:r>
    </w:p>
    <w:p w14:paraId="684B3643" w14:textId="77777777" w:rsidR="003734F0" w:rsidRPr="003734F0" w:rsidRDefault="003734F0" w:rsidP="00AC71E2">
      <w:pPr>
        <w:pStyle w:val="AEPTextL1"/>
      </w:pPr>
      <w:r w:rsidRPr="00AC71E2">
        <w:rPr>
          <w:rStyle w:val="AEPBold"/>
        </w:rPr>
        <w:lastRenderedPageBreak/>
        <w:t>Family Breakdown Period</w:t>
      </w:r>
      <w:r w:rsidRPr="003734F0">
        <w:t xml:space="preserve"> means the period:</w:t>
      </w:r>
    </w:p>
    <w:p w14:paraId="286D924B" w14:textId="6919178D" w:rsidR="003734F0" w:rsidRPr="00BB42C2" w:rsidRDefault="003734F0">
      <w:pPr>
        <w:pStyle w:val="Heading3"/>
        <w:numPr>
          <w:ilvl w:val="3"/>
          <w:numId w:val="15"/>
        </w:numPr>
      </w:pPr>
      <w:r w:rsidRPr="00E9081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191238">
        <w:t>the Family Law Legislation</w:t>
      </w:r>
      <w:r w:rsidRPr="00BB42C2">
        <w:t>; and</w:t>
      </w:r>
    </w:p>
    <w:p w14:paraId="0E920B96" w14:textId="77777777" w:rsidR="003734F0" w:rsidRPr="003734F0" w:rsidRDefault="003734F0">
      <w:pPr>
        <w:pStyle w:val="Heading3"/>
      </w:pPr>
      <w:r w:rsidRPr="00BB42C2">
        <w:t>ending upon</w:t>
      </w:r>
      <w:r w:rsidRPr="003734F0">
        <w:t xml:space="preserve">: </w:t>
      </w:r>
    </w:p>
    <w:p w14:paraId="13D31FC9" w14:textId="391D4A08" w:rsidR="003734F0" w:rsidRPr="006C5F59" w:rsidRDefault="003734F0">
      <w:pPr>
        <w:pStyle w:val="Heading4"/>
      </w:pPr>
      <w:r w:rsidRPr="006C5F59">
        <w:t>the expiry of the last date for appeal from a property or financial settlement or final orders made by a court of competent jurisdiction affecting or between the relevant person and their former Spouse within the meaning of the</w:t>
      </w:r>
      <w:r w:rsidR="00191238">
        <w:t xml:space="preserve"> Family Law Legislation</w:t>
      </w:r>
      <w:r w:rsidRPr="006C5F59">
        <w:t xml:space="preserve"> or any other applicable legislation as the case may be and the law may require; or  </w:t>
      </w:r>
    </w:p>
    <w:p w14:paraId="25770E87" w14:textId="6EC1260A" w:rsidR="003734F0" w:rsidRPr="006C5F59" w:rsidRDefault="003734F0">
      <w:pPr>
        <w:pStyle w:val="Heading4"/>
      </w:pPr>
      <w:r w:rsidRPr="006C5F59">
        <w:t xml:space="preserve">upon both the person and their former Spouse signing a financial agreement within the meaning of </w:t>
      </w:r>
      <w:r w:rsidR="00191238">
        <w:t xml:space="preserve">the Family Law Legislation </w:t>
      </w:r>
      <w:r w:rsidRPr="006C5F59">
        <w:t xml:space="preserve">to resolve their property or financial settlement; or </w:t>
      </w:r>
    </w:p>
    <w:p w14:paraId="637526D6" w14:textId="02DD2ED2" w:rsidR="003734F0" w:rsidRPr="006C5F59" w:rsidRDefault="003734F0">
      <w:pPr>
        <w:pStyle w:val="Heading4"/>
      </w:pPr>
      <w:r w:rsidRPr="006C5F59">
        <w:t xml:space="preserve">where proceedings have not been commenced for a property or financial settlement within the prescribed limitation period under </w:t>
      </w:r>
      <w:r w:rsidR="00191238">
        <w:t>the Family Law Legislation</w:t>
      </w:r>
      <w:r w:rsidRPr="006C5F59">
        <w:t xml:space="preserve">, the day after the limitation period ends for the person or their former </w:t>
      </w:r>
      <w:r>
        <w:t xml:space="preserve">Spouse </w:t>
      </w:r>
      <w:r w:rsidRPr="006C5F59">
        <w:t xml:space="preserve">to commence proceedings ends. </w:t>
      </w:r>
    </w:p>
    <w:p w14:paraId="205FB8C2" w14:textId="118DBDCE" w:rsidR="003734F0" w:rsidRDefault="003734F0" w:rsidP="00AC71E2">
      <w:pPr>
        <w:pStyle w:val="AEPTextL1"/>
        <w:rPr>
          <w:rFonts w:cstheme="minorHAnsi"/>
          <w:lang w:val="en-US"/>
        </w:rPr>
      </w:pPr>
      <w:r w:rsidRPr="00AC71E2">
        <w:rPr>
          <w:rStyle w:val="AEPBold"/>
        </w:rPr>
        <w:t xml:space="preserve">Family Law </w:t>
      </w:r>
      <w:r w:rsidR="00191238">
        <w:rPr>
          <w:rStyle w:val="AEPBold"/>
        </w:rPr>
        <w:t>Legislation</w:t>
      </w:r>
      <w:r w:rsidRPr="003734F0">
        <w:t xml:space="preserve"> means </w:t>
      </w:r>
      <w:r w:rsidR="00284FF5" w:rsidRPr="00BB42C2">
        <w:t>Part VIII or Part VIIIAB of the Family Law Act</w:t>
      </w:r>
      <w:r w:rsidR="00284FF5">
        <w:t xml:space="preserve"> 1975 (Cth) or </w:t>
      </w:r>
      <w:r w:rsidR="00284FF5">
        <w:rPr>
          <w:rFonts w:cstheme="minorHAnsi"/>
          <w:lang w:val="en-US"/>
        </w:rPr>
        <w:t xml:space="preserve">Part 5A of the </w:t>
      </w:r>
      <w:r w:rsidR="00284FF5" w:rsidRPr="0070781A">
        <w:rPr>
          <w:rFonts w:cstheme="minorHAnsi"/>
          <w:lang w:val="en-US"/>
        </w:rPr>
        <w:t>Family Court Act 1997 (WA),</w:t>
      </w:r>
      <w:r w:rsidR="00284FF5">
        <w:rPr>
          <w:rFonts w:cstheme="minorHAnsi"/>
          <w:i/>
          <w:iCs/>
          <w:lang w:val="en-US"/>
        </w:rPr>
        <w:t xml:space="preserve"> </w:t>
      </w:r>
      <w:r w:rsidR="00284FF5">
        <w:rPr>
          <w:rFonts w:cstheme="minorHAnsi"/>
          <w:lang w:val="en-US"/>
        </w:rPr>
        <w:t>as applicable.</w:t>
      </w:r>
    </w:p>
    <w:p w14:paraId="189A4FCE" w14:textId="77777777" w:rsidR="006F2E0F" w:rsidRDefault="006F2E0F" w:rsidP="006F2E0F">
      <w:pPr>
        <w:pStyle w:val="AEPTextL1"/>
      </w:pPr>
      <w:r w:rsidRPr="00994527">
        <w:rPr>
          <w:rStyle w:val="AEPBold"/>
        </w:rPr>
        <w:t>Financial</w:t>
      </w:r>
      <w:r w:rsidRPr="001761DF">
        <w:rPr>
          <w:b/>
          <w:bCs/>
        </w:rPr>
        <w:t xml:space="preserve"> </w:t>
      </w:r>
      <w:r w:rsidRPr="00994527">
        <w:rPr>
          <w:rStyle w:val="AEPBold"/>
        </w:rPr>
        <w:t>Representative</w:t>
      </w:r>
      <w:r>
        <w:t xml:space="preserve"> means: </w:t>
      </w:r>
    </w:p>
    <w:p w14:paraId="72F43F9D" w14:textId="77777777" w:rsidR="006F2E0F" w:rsidRDefault="006F2E0F" w:rsidP="006F2E0F">
      <w:pPr>
        <w:pStyle w:val="Heading3"/>
        <w:numPr>
          <w:ilvl w:val="3"/>
          <w:numId w:val="38"/>
        </w:numPr>
        <w:tabs>
          <w:tab w:val="num" w:pos="360"/>
        </w:tabs>
      </w:pPr>
      <w:r>
        <w:t>if the person required to provide their consent does not have legal capacity because they are a minor – then their legal guardian; or</w:t>
      </w:r>
    </w:p>
    <w:p w14:paraId="1F396991" w14:textId="77777777" w:rsidR="006F2E0F" w:rsidRDefault="006F2E0F" w:rsidP="006F2E0F">
      <w:pPr>
        <w:pStyle w:val="Heading3"/>
        <w:numPr>
          <w:ilvl w:val="3"/>
          <w:numId w:val="2"/>
        </w:numPr>
        <w:tabs>
          <w:tab w:val="num" w:pos="360"/>
        </w:tabs>
      </w:pPr>
      <w:r>
        <w:t>if the person required to provide their consent is over 18 years old – then:</w:t>
      </w:r>
    </w:p>
    <w:p w14:paraId="78939925" w14:textId="77777777" w:rsidR="006F2E0F" w:rsidRDefault="006F2E0F" w:rsidP="006F2E0F">
      <w:pPr>
        <w:pStyle w:val="Heading4"/>
        <w:numPr>
          <w:ilvl w:val="4"/>
          <w:numId w:val="2"/>
        </w:numPr>
        <w:tabs>
          <w:tab w:val="num" w:pos="360"/>
        </w:tabs>
      </w:pPr>
      <w:r>
        <w:t xml:space="preserve">the attorney appointed to act on their behalf for financial matters under a valid enduring power of attorney; or </w:t>
      </w:r>
    </w:p>
    <w:p w14:paraId="5167067E" w14:textId="77777777" w:rsidR="006F2E0F" w:rsidRPr="00345349" w:rsidRDefault="006F2E0F" w:rsidP="006F2E0F">
      <w:pPr>
        <w:pStyle w:val="Heading4"/>
        <w:numPr>
          <w:ilvl w:val="4"/>
          <w:numId w:val="2"/>
        </w:numPr>
        <w:tabs>
          <w:tab w:val="num" w:pos="360"/>
        </w:tabs>
      </w:pPr>
      <w:r>
        <w:t>if they have not appointed an attorney to act on their behalf for financial matters, then the administrator or manager appointed to manage their financial affairs by a tribunal in the Governing Jurisdiction.</w:t>
      </w:r>
    </w:p>
    <w:p w14:paraId="133FBC3A" w14:textId="5F355425" w:rsidR="003734F0" w:rsidRPr="003734F0" w:rsidRDefault="003734F0" w:rsidP="00AC71E2">
      <w:pPr>
        <w:pStyle w:val="AEPTextL1"/>
      </w:pPr>
      <w:r w:rsidRPr="00AC71E2">
        <w:rPr>
          <w:rStyle w:val="AEPBold"/>
          <w:rFonts w:eastAsia="Montserrat"/>
        </w:rPr>
        <w:t>Foreign Acquisitions and Takeovers Act</w:t>
      </w:r>
      <w:r w:rsidRPr="003734F0">
        <w:rPr>
          <w:rFonts w:eastAsia="Montserrat"/>
        </w:rPr>
        <w:t xml:space="preserve"> means Foreign Acquisitions and Takeovers Act 1975 (Cth)</w:t>
      </w:r>
      <w:r w:rsidR="00B42672" w:rsidRPr="00B42672">
        <w:t xml:space="preserve"> </w:t>
      </w:r>
      <w:r w:rsidR="00B42672">
        <w:t xml:space="preserve">and </w:t>
      </w:r>
      <w:r w:rsidR="00B42672" w:rsidRPr="0070781A">
        <w:t>Foreign Acquisitions and Takeovers Regulation 2015 (Cth)</w:t>
      </w:r>
      <w:r w:rsidRPr="003734F0">
        <w:rPr>
          <w:rFonts w:eastAsia="Montserrat"/>
        </w:rPr>
        <w:t>.</w:t>
      </w:r>
    </w:p>
    <w:p w14:paraId="0F24B711" w14:textId="730E392F" w:rsidR="003734F0" w:rsidRPr="003734F0" w:rsidRDefault="003734F0" w:rsidP="00AC71E2">
      <w:pPr>
        <w:pStyle w:val="AEPTextL1"/>
      </w:pPr>
      <w:r w:rsidRPr="00AC71E2">
        <w:rPr>
          <w:rStyle w:val="AEPBold"/>
        </w:rPr>
        <w:t>Foreign Person</w:t>
      </w:r>
      <w:r w:rsidRPr="003734F0">
        <w:t xml:space="preserve"> means:</w:t>
      </w:r>
    </w:p>
    <w:p w14:paraId="3E5C8349" w14:textId="4CC4C5F2" w:rsidR="003734F0" w:rsidRDefault="003734F0">
      <w:pPr>
        <w:pStyle w:val="Heading3"/>
        <w:numPr>
          <w:ilvl w:val="3"/>
          <w:numId w:val="16"/>
        </w:numPr>
      </w:pPr>
      <w:r w:rsidRPr="006A3867">
        <w:t>a ‘foreign person’ as defined in Foreign Acquisitions and Takeovers Act</w:t>
      </w:r>
      <w:r w:rsidR="00910ECA">
        <w:t>, but excluding an Australian citizen and regardless of whether or not that Australian citizen is taken to be ordinarily resident in Australia</w:t>
      </w:r>
      <w:r w:rsidRPr="006A3867">
        <w:t>;</w:t>
      </w:r>
    </w:p>
    <w:p w14:paraId="7E254FF9" w14:textId="77777777" w:rsidR="003734F0" w:rsidRPr="00641E68" w:rsidRDefault="003734F0">
      <w:pPr>
        <w:pStyle w:val="Heading3"/>
      </w:pPr>
      <w:r>
        <w:t>a ‘foreign person’ as defined</w:t>
      </w:r>
      <w:r w:rsidRPr="003734F0">
        <w:t xml:space="preserve"> </w:t>
      </w:r>
      <w:r>
        <w:t>in:</w:t>
      </w:r>
    </w:p>
    <w:p w14:paraId="7879F618" w14:textId="77777777" w:rsidR="003734F0" w:rsidRDefault="003734F0">
      <w:pPr>
        <w:pStyle w:val="Heading4"/>
      </w:pPr>
      <w:r w:rsidRPr="003734F0">
        <w:t>Duties Act 1997</w:t>
      </w:r>
      <w:r w:rsidRPr="00FE2861">
        <w:t xml:space="preserve"> (NSW) </w:t>
      </w:r>
      <w:r>
        <w:t>and</w:t>
      </w:r>
      <w:r w:rsidRPr="003734F0">
        <w:t xml:space="preserve"> Land Tax Act 1956 </w:t>
      </w:r>
      <w:r w:rsidRPr="00FE2861">
        <w:t>(NSW)</w:t>
      </w:r>
      <w:r>
        <w:t>;</w:t>
      </w:r>
    </w:p>
    <w:p w14:paraId="79E2F39F" w14:textId="77777777" w:rsidR="003734F0" w:rsidRDefault="003734F0">
      <w:pPr>
        <w:pStyle w:val="Heading4"/>
      </w:pPr>
      <w:r w:rsidRPr="003734F0">
        <w:t xml:space="preserve">Duties Act 2001 </w:t>
      </w:r>
      <w:r w:rsidRPr="00FE2861">
        <w:t xml:space="preserve">(QLD) </w:t>
      </w:r>
      <w:r>
        <w:t>and</w:t>
      </w:r>
      <w:r w:rsidRPr="003734F0">
        <w:t xml:space="preserve"> Land Tax Act 2010 </w:t>
      </w:r>
      <w:r w:rsidRPr="00FE2861">
        <w:t>(QLD)</w:t>
      </w:r>
      <w:r>
        <w:t>;</w:t>
      </w:r>
    </w:p>
    <w:p w14:paraId="12A9132D" w14:textId="77777777" w:rsidR="003734F0" w:rsidRDefault="003734F0">
      <w:pPr>
        <w:pStyle w:val="Heading4"/>
      </w:pPr>
      <w:r w:rsidRPr="003734F0">
        <w:t>Stamp Duties Act 1923</w:t>
      </w:r>
      <w:r w:rsidRPr="00FE2861">
        <w:t xml:space="preserve"> (SA)</w:t>
      </w:r>
      <w:r>
        <w:t>;</w:t>
      </w:r>
    </w:p>
    <w:p w14:paraId="7B5154ED" w14:textId="77777777" w:rsidR="003734F0" w:rsidRDefault="003734F0">
      <w:pPr>
        <w:pStyle w:val="Heading4"/>
      </w:pPr>
      <w:r w:rsidRPr="003734F0">
        <w:t>Land Tax Act 2004</w:t>
      </w:r>
      <w:r w:rsidRPr="00FE2861">
        <w:t xml:space="preserve"> (ACT)</w:t>
      </w:r>
      <w:r>
        <w:t>;</w:t>
      </w:r>
    </w:p>
    <w:p w14:paraId="7A33EF0C" w14:textId="77777777" w:rsidR="003734F0" w:rsidRDefault="003734F0">
      <w:pPr>
        <w:pStyle w:val="Heading4"/>
      </w:pPr>
      <w:r w:rsidRPr="003734F0">
        <w:t>Duties Act 2001</w:t>
      </w:r>
      <w:r w:rsidRPr="00FE2861">
        <w:t xml:space="preserve"> (TAS)</w:t>
      </w:r>
      <w:r>
        <w:t>; and</w:t>
      </w:r>
    </w:p>
    <w:p w14:paraId="35668F61" w14:textId="77777777" w:rsidR="003734F0" w:rsidRPr="00C31AC1" w:rsidRDefault="003734F0">
      <w:pPr>
        <w:pStyle w:val="Heading4"/>
      </w:pPr>
      <w:r w:rsidRPr="003734F0">
        <w:t>Duties Act 2008</w:t>
      </w:r>
      <w:r w:rsidRPr="00FE2861">
        <w:t xml:space="preserve"> (WA)</w:t>
      </w:r>
      <w:r>
        <w:t>;</w:t>
      </w:r>
      <w:r w:rsidRPr="00FE2861">
        <w:t xml:space="preserve"> </w:t>
      </w:r>
    </w:p>
    <w:p w14:paraId="3A9744FF" w14:textId="77777777" w:rsidR="003734F0" w:rsidRDefault="003734F0">
      <w:pPr>
        <w:pStyle w:val="Heading3"/>
      </w:pPr>
      <w:r>
        <w:t xml:space="preserve">a ‘foreign trustee’ as defined in </w:t>
      </w:r>
      <w:r w:rsidRPr="003734F0">
        <w:t xml:space="preserve">Duties Act 1997 </w:t>
      </w:r>
      <w:r w:rsidRPr="00FE2861">
        <w:t>(NSW)</w:t>
      </w:r>
      <w:r>
        <w:t>;</w:t>
      </w:r>
      <w:r w:rsidRPr="00FE2861">
        <w:t xml:space="preserve"> </w:t>
      </w:r>
    </w:p>
    <w:p w14:paraId="583EAC6C" w14:textId="77777777" w:rsidR="003734F0" w:rsidRDefault="003734F0">
      <w:pPr>
        <w:pStyle w:val="Heading3"/>
      </w:pPr>
      <w:r>
        <w:t xml:space="preserve">a trustee of a ‘foreign trust’ as defined in </w:t>
      </w:r>
      <w:r w:rsidRPr="003734F0">
        <w:t>Stamp Duties Act 1923</w:t>
      </w:r>
      <w:r w:rsidRPr="00FE2861">
        <w:t xml:space="preserve"> </w:t>
      </w:r>
      <w:r>
        <w:t>(SA);</w:t>
      </w:r>
      <w:r w:rsidRPr="00FE2861">
        <w:t xml:space="preserve"> </w:t>
      </w:r>
    </w:p>
    <w:p w14:paraId="77699781" w14:textId="77777777" w:rsidR="003734F0" w:rsidRDefault="003734F0">
      <w:pPr>
        <w:pStyle w:val="Heading3"/>
      </w:pPr>
      <w:r>
        <w:lastRenderedPageBreak/>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3734F0">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3734F0">
        <w:t>Duties Act 2000</w:t>
      </w:r>
      <w:r w:rsidRPr="00FE2861">
        <w:t xml:space="preserve"> </w:t>
      </w:r>
      <w:r>
        <w:t>(VIC); and</w:t>
      </w:r>
    </w:p>
    <w:p w14:paraId="1057312A" w14:textId="7C709470" w:rsidR="005B5AF2" w:rsidRDefault="003734F0">
      <w:pPr>
        <w:pStyle w:val="Heading3"/>
      </w:pPr>
      <w:r>
        <w:t xml:space="preserve">an ‘absentee person’ as defined in </w:t>
      </w:r>
      <w:r w:rsidRPr="003734F0">
        <w:t xml:space="preserve">Land Tax Act 2005 </w:t>
      </w:r>
      <w:r w:rsidRPr="00FE2861">
        <w:t>(VIC)</w:t>
      </w:r>
      <w:r w:rsidR="00511FF0">
        <w:t>.</w:t>
      </w:r>
    </w:p>
    <w:p w14:paraId="1EC3D0E6" w14:textId="77777777" w:rsidR="003734F0" w:rsidRPr="003734F0" w:rsidRDefault="003734F0" w:rsidP="00AC71E2">
      <w:pPr>
        <w:pStyle w:val="AEPTextL1"/>
      </w:pPr>
      <w:r w:rsidRPr="00AC71E2">
        <w:rPr>
          <w:rStyle w:val="AEPBold"/>
        </w:rPr>
        <w:t>Giftover Provision</w:t>
      </w:r>
      <w:r w:rsidRPr="003734F0">
        <w:t xml:space="preserve"> means, if an intended recipient of a gift under this document:</w:t>
      </w:r>
      <w:bookmarkStart w:id="125" w:name="_Ref527670546"/>
    </w:p>
    <w:p w14:paraId="64738CFB" w14:textId="4E6DC1E8" w:rsidR="003734F0" w:rsidRDefault="003734F0">
      <w:pPr>
        <w:pStyle w:val="Heading3"/>
        <w:numPr>
          <w:ilvl w:val="3"/>
          <w:numId w:val="17"/>
        </w:numPr>
      </w:pPr>
      <w:bookmarkStart w:id="126" w:name="_Ref83636146"/>
      <w:r>
        <w:t>dies before attaining a vested interest in that gift</w:t>
      </w:r>
      <w:r w:rsidR="001D4B13" w:rsidRPr="001D4B13">
        <w:t xml:space="preserve"> </w:t>
      </w:r>
      <w:r w:rsidR="001D4B13">
        <w:t>or does not receive the gift due to disclaimer</w:t>
      </w:r>
      <w:r w:rsidR="007F2508">
        <w:t xml:space="preserve"> or</w:t>
      </w:r>
      <w:r w:rsidR="001D4B13">
        <w:t xml:space="preserve"> disqualification</w:t>
      </w:r>
      <w:r>
        <w:t>; and</w:t>
      </w:r>
      <w:bookmarkEnd w:id="125"/>
      <w:bookmarkEnd w:id="126"/>
    </w:p>
    <w:p w14:paraId="3FF46694" w14:textId="77777777" w:rsidR="003734F0" w:rsidRDefault="003734F0">
      <w:pPr>
        <w:pStyle w:val="Heading3"/>
      </w:pPr>
      <w:bookmarkStart w:id="127" w:name="_Ref527670558"/>
      <w:r>
        <w:t>leaves Children who survive me for 30 days and reach the age of 21 years,</w:t>
      </w:r>
      <w:bookmarkEnd w:id="127"/>
    </w:p>
    <w:p w14:paraId="1E101D1A" w14:textId="5A91768C" w:rsidR="003734F0" w:rsidRPr="003734F0" w:rsidRDefault="003734F0" w:rsidP="00AC71E2">
      <w:pPr>
        <w:pStyle w:val="AEPTextL1"/>
      </w:pPr>
      <w:r>
        <w:t>then those Children</w:t>
      </w:r>
      <w:r w:rsidR="002B3D96" w:rsidRPr="002B3D96">
        <w:t xml:space="preserve"> </w:t>
      </w:r>
      <w:r w:rsidR="002B3D96">
        <w:t xml:space="preserve">who are living at the date </w:t>
      </w:r>
      <w:r w:rsidR="004A27F8">
        <w:t>of my death</w:t>
      </w:r>
      <w:r>
        <w:t xml:space="preserve"> (if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7121EE" w:rsidRPr="007121EE">
        <w:t>, upon them each attaining the age of 21 years</w:t>
      </w:r>
      <w:r>
        <w:t xml:space="preserve">. </w:t>
      </w:r>
    </w:p>
    <w:p w14:paraId="6B39200C" w14:textId="79F19BDB" w:rsidR="003734F0" w:rsidRPr="003734F0" w:rsidRDefault="003734F0" w:rsidP="00AC71E2">
      <w:pPr>
        <w:pStyle w:val="AEPTextL1"/>
      </w:pPr>
      <w:r>
        <w:t xml:space="preserve">For the avoidance of doubt, if the conditions in items </w:t>
      </w:r>
      <w:r w:rsidRPr="003734F0">
        <w:fldChar w:fldCharType="begin"/>
      </w:r>
      <w:r w:rsidRPr="003734F0">
        <w:instrText xml:space="preserve"> REF _Ref83636146 \r \h </w:instrText>
      </w:r>
      <w:r w:rsidRPr="003734F0">
        <w:fldChar w:fldCharType="separate"/>
      </w:r>
      <w:r w:rsidR="00EB1D79">
        <w:t>(a)</w:t>
      </w:r>
      <w:r w:rsidRPr="003734F0">
        <w:fldChar w:fldCharType="end"/>
      </w:r>
      <w:r w:rsidRPr="003734F0">
        <w:t xml:space="preserve"> and </w:t>
      </w:r>
      <w:r w:rsidRPr="003734F0">
        <w:fldChar w:fldCharType="begin"/>
      </w:r>
      <w:r w:rsidRPr="003734F0">
        <w:instrText xml:space="preserve"> REF _Ref527670558 \r \h </w:instrText>
      </w:r>
      <w:r w:rsidRPr="003734F0">
        <w:fldChar w:fldCharType="separate"/>
      </w:r>
      <w:r w:rsidR="00EB1D79">
        <w:t>(b)</w:t>
      </w:r>
      <w:r w:rsidRPr="003734F0">
        <w:fldChar w:fldCharType="end"/>
      </w:r>
      <w:r w:rsidRPr="003734F0">
        <w:t xml:space="preserve"> above are not satisfied, then that gift fails and does not pass to any of the recipient’s Grandchildren or Great-Grandchildren who may have survived me.</w:t>
      </w:r>
    </w:p>
    <w:p w14:paraId="098F4FA5" w14:textId="0B8F03A9" w:rsidR="003734F0" w:rsidRPr="003734F0" w:rsidRDefault="003734F0" w:rsidP="00AC71E2">
      <w:pPr>
        <w:pStyle w:val="AEPTextL1"/>
      </w:pPr>
      <w:r w:rsidRPr="00AC71E2">
        <w:rPr>
          <w:rStyle w:val="AEPBold"/>
        </w:rPr>
        <w:t>Governing Jurisdiction</w:t>
      </w:r>
      <w:r w:rsidRPr="003734F0">
        <w:t xml:space="preserve"> means the jurisdiction of the Trust determined pursuant to </w:t>
      </w:r>
      <w:r w:rsidR="00966873">
        <w:fldChar w:fldCharType="begin"/>
      </w:r>
      <w:r w:rsidR="00966873">
        <w:instrText xml:space="preserve"> REF _Ref121083844 \r \h </w:instrText>
      </w:r>
      <w:r w:rsidR="00966873">
        <w:fldChar w:fldCharType="separate"/>
      </w:r>
      <w:r w:rsidR="00EB1D79">
        <w:t>PART F</w:t>
      </w:r>
      <w:r w:rsidR="00966873">
        <w:fldChar w:fldCharType="end"/>
      </w:r>
      <w:r w:rsidRPr="003734F0">
        <w:t xml:space="preserve"> of this Will.</w:t>
      </w:r>
    </w:p>
    <w:p w14:paraId="59EF13FA" w14:textId="3F95857F" w:rsidR="003734F0" w:rsidRPr="003734F0" w:rsidRDefault="003734F0" w:rsidP="00AC71E2">
      <w:pPr>
        <w:pStyle w:val="AEPTextL1"/>
      </w:pPr>
      <w:r w:rsidRPr="00AC71E2">
        <w:rPr>
          <w:rStyle w:val="AEPBold"/>
        </w:rPr>
        <w:t>income</w:t>
      </w:r>
      <w:r w:rsidRPr="003734F0">
        <w:tab/>
      </w:r>
      <w:r w:rsidR="008F31CC">
        <w:t xml:space="preserve"> </w:t>
      </w:r>
      <w:r w:rsidRPr="003734F0">
        <w:t>has the ordinary meaning attributed to that term.</w:t>
      </w:r>
    </w:p>
    <w:p w14:paraId="43DE5003" w14:textId="77777777" w:rsidR="003734F0" w:rsidRPr="003734F0" w:rsidRDefault="003734F0" w:rsidP="00AC71E2">
      <w:pPr>
        <w:pStyle w:val="AEPTextL1"/>
      </w:pPr>
      <w:r w:rsidRPr="00AC71E2">
        <w:rPr>
          <w:rStyle w:val="AEPBold"/>
        </w:rPr>
        <w:t>Income Sources</w:t>
      </w:r>
      <w:r w:rsidRPr="003734F0">
        <w:t xml:space="preserve"> means the following classes of income:</w:t>
      </w:r>
    </w:p>
    <w:p w14:paraId="42B05609" w14:textId="77777777" w:rsidR="003734F0" w:rsidRDefault="003734F0">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01E17409" w14:textId="77777777" w:rsidR="003734F0" w:rsidRDefault="003734F0">
      <w:pPr>
        <w:pStyle w:val="Heading3"/>
      </w:pPr>
      <w:r>
        <w:t>a Capital Gain or a Net Capital Gain, or income derived from a Capital Gain or a Net Capital Gain or from any class of Capital Gain or Net Capital Gain;</w:t>
      </w:r>
    </w:p>
    <w:p w14:paraId="412D2BCD" w14:textId="77777777" w:rsidR="003734F0" w:rsidRDefault="003734F0">
      <w:pPr>
        <w:pStyle w:val="Heading3"/>
      </w:pPr>
      <w:r>
        <w:t>income such as interest, royalties or exempt income:</w:t>
      </w:r>
    </w:p>
    <w:p w14:paraId="7CF62998" w14:textId="77777777" w:rsidR="003734F0" w:rsidRDefault="003734F0">
      <w:pPr>
        <w:pStyle w:val="Heading4"/>
      </w:pPr>
      <w:r>
        <w:t>of any class; or</w:t>
      </w:r>
    </w:p>
    <w:p w14:paraId="0AA6A010" w14:textId="77777777" w:rsidR="003734F0" w:rsidRDefault="003734F0">
      <w:pPr>
        <w:pStyle w:val="Heading4"/>
      </w:pPr>
      <w:r>
        <w:t>derived from such income types;</w:t>
      </w:r>
    </w:p>
    <w:p w14:paraId="35573265" w14:textId="39BC8459" w:rsidR="003734F0" w:rsidRDefault="003734F0">
      <w:pPr>
        <w:pStyle w:val="Heading3"/>
      </w:pPr>
      <w:r>
        <w:t xml:space="preserve">income being income of any other class, source or description referred to in </w:t>
      </w:r>
      <w:r w:rsidR="00725C3D">
        <w:t>the Tax Act</w:t>
      </w:r>
      <w:r>
        <w:t xml:space="preserve"> or any other legislation; and</w:t>
      </w:r>
    </w:p>
    <w:p w14:paraId="6D352973" w14:textId="102E2E71" w:rsidR="003734F0" w:rsidRDefault="003734F0">
      <w:pPr>
        <w:pStyle w:val="Heading3"/>
      </w:pPr>
      <w:r>
        <w:t xml:space="preserve">income which under </w:t>
      </w:r>
      <w:r w:rsidR="00725C3D">
        <w:t>the Tax Act</w:t>
      </w:r>
      <w:r>
        <w:t xml:space="preserve"> has or gives rise to any other separately identifiable taxation consequence or benefit.</w:t>
      </w:r>
    </w:p>
    <w:p w14:paraId="2B841C09" w14:textId="77777777" w:rsidR="003734F0" w:rsidRPr="003734F0" w:rsidRDefault="003734F0" w:rsidP="00AC71E2">
      <w:pPr>
        <w:pStyle w:val="AEPTextL1"/>
      </w:pPr>
      <w:r w:rsidRPr="00AC71E2">
        <w:rPr>
          <w:rStyle w:val="AEPBold"/>
        </w:rPr>
        <w:t>Last Day of the Accounting Period</w:t>
      </w:r>
      <w:r w:rsidRPr="003734F0">
        <w:t xml:space="preserve"> means the last day of the Accounting Period or any later date permitted:</w:t>
      </w:r>
    </w:p>
    <w:p w14:paraId="06345778" w14:textId="56B84BF0" w:rsidR="003734F0" w:rsidRDefault="003734F0">
      <w:pPr>
        <w:pStyle w:val="Heading3"/>
        <w:numPr>
          <w:ilvl w:val="3"/>
          <w:numId w:val="19"/>
        </w:numPr>
      </w:pPr>
      <w:r>
        <w:t xml:space="preserve">under </w:t>
      </w:r>
      <w:r w:rsidR="00725C3D">
        <w:t>the Tax Act</w:t>
      </w:r>
      <w:r>
        <w:t>;</w:t>
      </w:r>
    </w:p>
    <w:p w14:paraId="210C540A" w14:textId="77461A70" w:rsidR="003734F0" w:rsidRDefault="003734F0">
      <w:pPr>
        <w:pStyle w:val="Heading3"/>
      </w:pPr>
      <w:r>
        <w:t xml:space="preserve">by the relevant statutory authorities charged with enforcing the requirements set out under </w:t>
      </w:r>
      <w:r w:rsidR="00725C3D">
        <w:t>the Tax Act</w:t>
      </w:r>
      <w:r>
        <w:t>; or</w:t>
      </w:r>
    </w:p>
    <w:p w14:paraId="7100B502" w14:textId="77777777" w:rsidR="003734F0" w:rsidRDefault="003734F0">
      <w:pPr>
        <w:pStyle w:val="Heading3"/>
      </w:pPr>
      <w:r>
        <w:t>at law,</w:t>
      </w:r>
    </w:p>
    <w:p w14:paraId="432D0277" w14:textId="57713C3D" w:rsidR="003734F0" w:rsidRPr="003734F0" w:rsidRDefault="003734F0" w:rsidP="00AC71E2">
      <w:pPr>
        <w:pStyle w:val="AEPTextL1"/>
      </w:pPr>
      <w:r>
        <w:t xml:space="preserve">by which the Trustee may make Beneficiaries presently entitled, within the meaning of </w:t>
      </w:r>
      <w:r w:rsidR="00725C3D">
        <w:t>the Tax Act</w:t>
      </w:r>
      <w:r>
        <w:t>, to the Distributable Income for that Accounting Period.</w:t>
      </w:r>
    </w:p>
    <w:p w14:paraId="79FFA935" w14:textId="77777777" w:rsidR="003734F0" w:rsidRPr="003734F0" w:rsidRDefault="003734F0" w:rsidP="00AC71E2">
      <w:pPr>
        <w:pStyle w:val="AEPTextL1"/>
      </w:pPr>
      <w:r w:rsidRPr="00AC71E2">
        <w:rPr>
          <w:rStyle w:val="AEPBold"/>
        </w:rPr>
        <w:t>Minor</w:t>
      </w:r>
      <w:r w:rsidRPr="003734F0">
        <w:t xml:space="preserve"> means a person who does not have legal capacity or who has not reached the age of 18 years.</w:t>
      </w:r>
    </w:p>
    <w:p w14:paraId="600B5601" w14:textId="77777777" w:rsidR="003734F0" w:rsidRPr="003734F0" w:rsidRDefault="003734F0" w:rsidP="00AC71E2">
      <w:pPr>
        <w:pStyle w:val="AEPTextL1"/>
      </w:pPr>
      <w:r w:rsidRPr="00AC71E2">
        <w:rPr>
          <w:rStyle w:val="AEPBold"/>
        </w:rPr>
        <w:lastRenderedPageBreak/>
        <w:t>Minute</w:t>
      </w:r>
      <w:r w:rsidRPr="003734F0">
        <w:t xml:space="preserve"> means:</w:t>
      </w:r>
    </w:p>
    <w:p w14:paraId="2DEF5907" w14:textId="77777777" w:rsidR="003734F0" w:rsidRDefault="003734F0">
      <w:pPr>
        <w:pStyle w:val="Heading3"/>
        <w:numPr>
          <w:ilvl w:val="3"/>
          <w:numId w:val="20"/>
        </w:numPr>
      </w:pPr>
      <w:r>
        <w:t>a written minute; or</w:t>
      </w:r>
    </w:p>
    <w:p w14:paraId="52373443" w14:textId="77777777" w:rsidR="003734F0" w:rsidRDefault="003734F0">
      <w:pPr>
        <w:pStyle w:val="Heading3"/>
      </w:pPr>
      <w:r>
        <w:t>if applicable, a decision of directors passed in accordance with the company’s constitution.</w:t>
      </w:r>
    </w:p>
    <w:p w14:paraId="2ADCDC90" w14:textId="2E20CC40" w:rsidR="003734F0" w:rsidRPr="003734F0" w:rsidRDefault="003734F0" w:rsidP="00AC71E2">
      <w:pPr>
        <w:pStyle w:val="AEPTextL1"/>
      </w:pPr>
      <w:r w:rsidRPr="00AC71E2">
        <w:rPr>
          <w:rStyle w:val="AEPBold"/>
        </w:rPr>
        <w:t>Net Capital Gain</w:t>
      </w:r>
      <w:r w:rsidRPr="003734F0">
        <w:t xml:space="preserve"> means an amount assessable as a net capital gain, as defined in </w:t>
      </w:r>
      <w:r w:rsidR="00725C3D">
        <w:t>the Tax Act</w:t>
      </w:r>
      <w:r w:rsidRPr="003734F0">
        <w:t>.</w:t>
      </w:r>
    </w:p>
    <w:p w14:paraId="76063B34" w14:textId="77777777" w:rsidR="003734F0" w:rsidRPr="003734F0" w:rsidRDefault="003734F0" w:rsidP="00AC71E2">
      <w:pPr>
        <w:pStyle w:val="AEPTextL1"/>
      </w:pPr>
      <w:r w:rsidRPr="00AC71E2">
        <w:rPr>
          <w:rStyle w:val="AEPBold"/>
        </w:rPr>
        <w:t>Net Trust Income</w:t>
      </w:r>
      <w:r w:rsidRPr="003734F0">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681A3140" w14:textId="17EFF9A4" w:rsidR="003734F0" w:rsidRPr="003734F0" w:rsidRDefault="003734F0" w:rsidP="00AC71E2">
      <w:pPr>
        <w:pStyle w:val="AEPTextL1"/>
      </w:pPr>
      <w:r w:rsidRPr="00CA76A5">
        <w:rPr/>
        <w:t>#</w:t>
      </w:r>
      <w:r w:rsidRPr="003734F0">
        <w:rPr/>
        <w:t>If TT starts in the first instance to benefit surviving spouse</w:t>
      </w:r>
      <w:r w:rsidRPr="003734F0">
        <w:t xml:space="preserve"> </w:t>
      </w:r>
      <w:r w:rsidRPr="00AC71E2">
        <w:rPr>
          <w:rStyle w:val="AEPBold"/>
        </w:rPr>
        <w:t>Nominated Beneficiary</w:t>
      </w:r>
      <w:r w:rsidRPr="003734F0">
        <w:t xml:space="preserve"> means </w:t>
      </w:r>
      <w:r w:rsidR="00392BF3" w:rsidRPr="00E14F26">
        <w:rPr/>
        <w:t>&lt;&lt; Matter.Relationships.Mrs.Name &gt;&gt;</w:t>
      </w:r>
      <w:r w:rsidRPr="003734F0">
        <w:t>.</w:t>
      </w:r>
      <w:r w:rsidR="00213F4C">
        <w:t xml:space="preserve"> </w:t>
      </w:r>
      <w:r w:rsidR="00213F4C" w:rsidRPr="00B264FB">
        <w:rPr/>
        <w:t>[#end]</w:t>
      </w:r>
    </w:p>
    <w:p w14:paraId="4FE04BBA" w14:textId="0D94E2CC" w:rsidR="003734F0" w:rsidRPr="003734F0" w:rsidRDefault="00F71085" w:rsidP="00AC71E2">
      <w:pPr>
        <w:pStyle w:val="AEPTextL1"/>
      </w:pPr>
      <w:r>
        <w:rPr/>
        <w:t>#</w:t>
      </w:r>
      <w:r w:rsidRPr="00CD397F">
        <w:rPr/>
        <w:t xml:space="preserve">If </w:t>
      </w:r>
      <w:r w:rsidRPr="007E7B43">
        <w:rPr/>
        <w:t>outright gift to spouse in first instance</w:t>
      </w:r>
      <w:r>
        <w:rPr/>
        <w:t xml:space="preserve"> i.e.</w:t>
      </w:r>
      <w:r w:rsidRPr="00CD397F">
        <w:rPr/>
        <w:t xml:space="preserve"> the TT starts after both spouses have died</w:t>
      </w:r>
      <w:r w:rsidDel="00F71085">
        <w:rPr/>
        <w:t xml:space="preserve"> </w:t>
      </w:r>
      <w:r w:rsidR="003734F0" w:rsidRPr="00AC71E2">
        <w:rPr>
          <w:rStyle w:val="AEPBold"/>
        </w:rPr>
        <w:t>Nominated Beneficiaries</w:t>
      </w:r>
      <w:r w:rsidR="003734F0" w:rsidRPr="003734F0">
        <w:t xml:space="preserve"> means my Children.</w:t>
      </w:r>
      <w:r w:rsidR="00213F4C">
        <w:t xml:space="preserve"> </w:t>
      </w:r>
      <w:r w:rsidR="00213F4C" w:rsidRPr="00B264FB">
        <w:rPr/>
        <w:t>[#end]</w:t>
      </w:r>
    </w:p>
    <w:p w14:paraId="6AC5F27D" w14:textId="79983350" w:rsidR="003734F0" w:rsidRPr="003734F0" w:rsidRDefault="003734F0" w:rsidP="00AC71E2">
      <w:pPr>
        <w:pStyle w:val="AEPTextL1"/>
      </w:pPr>
      <w:r w:rsidRPr="00CA3CFA">
        <w:rPr/>
        <w:t>#if TT is to benefit someone other than spouse or children:</w:t>
      </w:r>
      <w:r w:rsidRPr="003734F0">
        <w:t xml:space="preserve"> </w:t>
      </w:r>
      <w:r w:rsidR="00392BF3">
        <w:rPr>
          <w:b/>
          <w:bCs/>
        </w:rPr>
        <w:t>Nominated Beneficiary</w:t>
      </w:r>
      <w:r w:rsidRPr="003734F0">
        <w:t xml:space="preserve"> means </w:t>
      </w:r>
      <w:r w:rsidR="00392BF3" w:rsidRPr="00712E13">
        <w:rPr/>
        <w:t>&lt;&lt; Matter.CustomField.NominatedBeneficiaryTt1 &gt;&gt;</w:t>
      </w:r>
      <w:r w:rsidRPr="003734F0">
        <w:t>.</w:t>
      </w:r>
      <w:r w:rsidR="00213F4C">
        <w:t xml:space="preserve"> </w:t>
      </w:r>
      <w:r w:rsidR="00213F4C" w:rsidRPr="00B264FB">
        <w:rPr/>
        <w:t>[#end]</w:t>
      </w:r>
    </w:p>
    <w:p w14:paraId="46F49008" w14:textId="68D5730C" w:rsidR="003734F0" w:rsidRPr="003734F0" w:rsidRDefault="003734F0" w:rsidP="00AC71E2">
      <w:pPr>
        <w:pStyle w:val="AEPTextL1"/>
      </w:pPr>
      <w:r w:rsidRPr="00AC71E2">
        <w:rPr>
          <w:rStyle w:val="AEPBold"/>
        </w:rPr>
        <w:t>Perpetuity Period</w:t>
      </w:r>
      <w:r w:rsidRPr="003734F0">
        <w:t xml:space="preserve"> </w:t>
      </w:r>
      <w:r w:rsidR="00031A75" w:rsidRPr="003734F0">
        <w:t xml:space="preserve">means the longest period of time that a trust may exist without contravening the rule against perpetuities </w:t>
      </w:r>
      <w:r w:rsidR="00031A75" w:rsidRPr="00994527">
        <w:t>or exceeding the perpetuity period (as applicable) in</w:t>
      </w:r>
      <w:r w:rsidR="00031A75" w:rsidRPr="00917C6F">
        <w:t xml:space="preserve"> </w:t>
      </w:r>
      <w:r w:rsidR="00031A75" w:rsidRPr="003734F0">
        <w:t>the Governing Jurisdiction.</w:t>
      </w:r>
      <w:r w:rsidR="00031A75" w:rsidRPr="009B3A73">
        <w:t xml:space="preserve"> </w:t>
      </w:r>
      <w:r w:rsidR="00031A75">
        <w:t xml:space="preserve"> </w:t>
      </w:r>
      <w:r w:rsidR="00031A75" w:rsidRPr="00575593">
        <w:t xml:space="preserve">For clarity, if the time frame that a trust may exist without contravening the rule against perpetuities </w:t>
      </w:r>
      <w:r w:rsidR="00031A75" w:rsidRPr="00994527">
        <w:t>or exceeding the perpetuity period in</w:t>
      </w:r>
      <w:r w:rsidR="00031A75">
        <w:t xml:space="preserve"> </w:t>
      </w:r>
      <w:r w:rsidR="00031A75" w:rsidRPr="00575593">
        <w:t>the Governing Jurisdiction is extended or reduced, then this definition is automatically adjusted to match that new time frame</w:t>
      </w:r>
      <w:r w:rsidR="009B3A73" w:rsidRPr="00575593">
        <w:t>.</w:t>
      </w:r>
    </w:p>
    <w:p w14:paraId="2F466F07" w14:textId="77777777" w:rsidR="003734F0" w:rsidRPr="003734F0" w:rsidRDefault="003734F0" w:rsidP="00AC71E2">
      <w:pPr>
        <w:pStyle w:val="AEPTextL1"/>
      </w:pPr>
      <w:r w:rsidRPr="00AC71E2">
        <w:rPr>
          <w:rStyle w:val="AEPBold"/>
        </w:rPr>
        <w:t>Personal Belongings</w:t>
      </w:r>
      <w:r w:rsidRPr="003734F0">
        <w:t xml:space="preserve"> means:</w:t>
      </w:r>
    </w:p>
    <w:p w14:paraId="3C1E3D81" w14:textId="77777777" w:rsidR="003734F0" w:rsidRDefault="003734F0">
      <w:pPr>
        <w:pStyle w:val="Heading3"/>
        <w:numPr>
          <w:ilvl w:val="3"/>
          <w:numId w:val="21"/>
        </w:numPr>
      </w:pPr>
      <w:r>
        <w:t>my tangible personal property not otherwise specifically gifted under this Will located in my principal residence (including its garage, outbuildings and garden) at the date of my death;</w:t>
      </w:r>
    </w:p>
    <w:p w14:paraId="6F2A4F28" w14:textId="77777777" w:rsidR="003734F0" w:rsidRDefault="003734F0">
      <w:pPr>
        <w:pStyle w:val="Heading3"/>
      </w:pPr>
      <w:r>
        <w:t>motor vehicles;</w:t>
      </w:r>
    </w:p>
    <w:p w14:paraId="452BB4CE" w14:textId="77777777" w:rsidR="003734F0" w:rsidRDefault="003734F0">
      <w:pPr>
        <w:pStyle w:val="Heading3"/>
      </w:pPr>
      <w:r>
        <w:t>boats; and</w:t>
      </w:r>
    </w:p>
    <w:p w14:paraId="38C425AB" w14:textId="77777777" w:rsidR="003734F0" w:rsidRDefault="003734F0">
      <w:pPr>
        <w:pStyle w:val="Heading3"/>
      </w:pPr>
      <w:r>
        <w:t>Digital Assets and Digital Accounts (excluding bank accounts, cryptocurrency and non fungible tokens),</w:t>
      </w:r>
    </w:p>
    <w:p w14:paraId="57E5DB00" w14:textId="77777777" w:rsidR="003734F0" w:rsidRPr="003734F0" w:rsidRDefault="003734F0" w:rsidP="00AC71E2">
      <w:pPr>
        <w:pStyle w:val="AEPTextL1"/>
      </w:pPr>
      <w:r>
        <w:t xml:space="preserve">but </w:t>
      </w:r>
      <w:r w:rsidRPr="003734F0">
        <w:t>excluding:</w:t>
      </w:r>
    </w:p>
    <w:p w14:paraId="280F6C96" w14:textId="77777777" w:rsidR="003734F0" w:rsidRDefault="003734F0">
      <w:pPr>
        <w:pStyle w:val="Heading3"/>
      </w:pPr>
      <w:r>
        <w:t>Property used exclusively for business purposes;</w:t>
      </w:r>
    </w:p>
    <w:p w14:paraId="72C58B4F" w14:textId="77777777" w:rsidR="003734F0" w:rsidRDefault="003734F0">
      <w:pPr>
        <w:pStyle w:val="Heading3"/>
      </w:pPr>
      <w:r>
        <w:t>Digital Assets or Digital Accounts used primarily for business purposes;</w:t>
      </w:r>
    </w:p>
    <w:p w14:paraId="1F7E4738" w14:textId="77777777" w:rsidR="003734F0" w:rsidRDefault="003734F0">
      <w:pPr>
        <w:pStyle w:val="Heading3"/>
      </w:pPr>
      <w:r w:rsidRPr="006A5E74">
        <w:t>banknotes or coins (unless forming a collection made in pursuit of a hobby or for some other non-commercial purpose);</w:t>
      </w:r>
    </w:p>
    <w:p w14:paraId="4A7EEA03" w14:textId="5527641F" w:rsidR="003734F0" w:rsidRDefault="00971766">
      <w:pPr>
        <w:pStyle w:val="Heading3"/>
      </w:pPr>
      <w:r>
        <w:t>cryptocurrency</w:t>
      </w:r>
      <w:r w:rsidR="003734F0">
        <w:t>, non fungible tokens, digital currency and blockchain currency;</w:t>
      </w:r>
    </w:p>
    <w:p w14:paraId="01E4578D" w14:textId="77777777" w:rsidR="003734F0" w:rsidRDefault="003734F0">
      <w:pPr>
        <w:pStyle w:val="Heading3"/>
      </w:pPr>
      <w:r>
        <w:t>Property held as a pledge or other form of security;</w:t>
      </w:r>
    </w:p>
    <w:p w14:paraId="2FFF6343" w14:textId="77777777" w:rsidR="003734F0" w:rsidRDefault="003734F0">
      <w:pPr>
        <w:pStyle w:val="Heading3"/>
      </w:pPr>
      <w:r>
        <w:t xml:space="preserve">Property in which I have invested as a hedge against inflation or adverse currency movements and which is not an object of household, or personal, use, decoration or adornment; </w:t>
      </w:r>
    </w:p>
    <w:p w14:paraId="738FCD2B" w14:textId="77777777" w:rsidR="003734F0" w:rsidRDefault="003734F0">
      <w:pPr>
        <w:pStyle w:val="Heading3"/>
      </w:pPr>
      <w:r>
        <w:t>an interest in real property which for the purposes of this Will includes all fixtures and fittings normally included in the sale of any real estate such as blinds, curtains, light fittings and fixed floor coverings; and</w:t>
      </w:r>
    </w:p>
    <w:p w14:paraId="6EBED491" w14:textId="77777777" w:rsidR="003734F0" w:rsidRDefault="003734F0">
      <w:pPr>
        <w:pStyle w:val="Heading3"/>
      </w:pPr>
      <w:r>
        <w:t xml:space="preserve">fixtures and fittings normally sold with any real estate I own at the time of my death, such as blinds, curtains, light fittings.  </w:t>
      </w:r>
    </w:p>
    <w:p w14:paraId="0151F2BE" w14:textId="58CAA3CD" w:rsidR="00897B71" w:rsidRDefault="00106BC0" w:rsidP="002953D9">
      <w:pPr>
        <w:pStyle w:val="AEPTextL1"/>
        <w:ind w:left="0"/>
      </w:pPr>
      <w:r>
        <w:rPr/>
        <w:t>#</w:t>
      </w:r>
      <w:r w:rsidRPr="00CD397F">
        <w:rPr/>
        <w:t xml:space="preserve">If </w:t>
      </w:r>
      <w:r w:rsidRPr="007E7B43">
        <w:rPr/>
        <w:t>outright gift to spouse in first instance</w:t>
      </w:r>
      <w:r>
        <w:rPr/>
        <w:t xml:space="preserve"> (</w:t>
      </w:r>
      <w:r w:rsidRPr="00CD397F">
        <w:rPr/>
        <w:t>TT starts after both spouses have died</w:t>
      </w:r>
      <w:r>
        <w:rPr/>
        <w:t>)</w:t>
      </w:r>
      <w:r w:rsidRPr="00CD397F">
        <w:rPr/>
        <w:t xml:space="preserve"> i.e. Nominated Beneficiaries = children</w:t>
      </w:r>
      <w:r w:rsidDel="00106BC0">
        <w:rPr/>
        <w:t xml:space="preserve"> </w:t>
      </w:r>
    </w:p>
    <w:p w14:paraId="1FDA99D5" w14:textId="169C32B4" w:rsidR="003734F0" w:rsidRPr="003734F0" w:rsidRDefault="003734F0" w:rsidP="00EF2626">
      <w:pPr>
        <w:pStyle w:val="AEPTextL1"/>
      </w:pPr>
      <w:r w:rsidRPr="00387B7C">
        <w:rPr>
          <w:rStyle w:val="AEPBold"/>
        </w:rPr>
        <w:t>Primary Beneficiaries</w:t>
      </w:r>
      <w:r w:rsidRPr="003734F0">
        <w:t xml:space="preserve"> </w:t>
      </w:r>
      <w:r w:rsidRPr="00EF2626">
        <w:t>means</w:t>
      </w:r>
      <w:r w:rsidRPr="003734F0">
        <w:t xml:space="preserve"> the Nominated Beneficiaries and all of their:</w:t>
      </w:r>
    </w:p>
    <w:p w14:paraId="204C5127" w14:textId="77777777" w:rsidR="003734F0" w:rsidRDefault="003734F0">
      <w:pPr>
        <w:pStyle w:val="Heading3"/>
        <w:numPr>
          <w:ilvl w:val="3"/>
          <w:numId w:val="22"/>
        </w:numPr>
      </w:pPr>
      <w:r>
        <w:t xml:space="preserve">Children; </w:t>
      </w:r>
    </w:p>
    <w:p w14:paraId="2AD217AA" w14:textId="77777777" w:rsidR="003734F0" w:rsidRDefault="003734F0">
      <w:pPr>
        <w:pStyle w:val="Heading3"/>
      </w:pPr>
      <w:r>
        <w:lastRenderedPageBreak/>
        <w:t>Grandchildren; and</w:t>
      </w:r>
    </w:p>
    <w:p w14:paraId="58E2AE12" w14:textId="2F8C40E2" w:rsidR="003734F0" w:rsidRDefault="003734F0">
      <w:pPr>
        <w:pStyle w:val="Heading3"/>
      </w:pPr>
      <w:r>
        <w:t>Great-Grandchildren.</w:t>
      </w:r>
      <w:r w:rsidR="00213F4C">
        <w:t xml:space="preserve"> </w:t>
      </w:r>
      <w:r w:rsidR="00213F4C" w:rsidRPr="00B264FB">
        <w:rPr/>
        <w:t>[#end]</w:t>
      </w:r>
    </w:p>
    <w:p w14:paraId="160C262C" w14:textId="70FAD359" w:rsidR="00CD41C6" w:rsidRDefault="00CD41C6" w:rsidP="00CD41C6">
      <w:pPr>
        <w:pStyle w:val="AEPTextL0"/>
      </w:pPr>
      <w:r w:rsidRPr="00CA76A5">
        <w:rPr/>
        <w:t>#</w:t>
      </w:r>
      <w:r>
        <w:rPr/>
        <w:t xml:space="preserve">If the TT starts in the first instance i.e. </w:t>
      </w:r>
      <w:r w:rsidRPr="00CA76A5">
        <w:rPr/>
        <w:t xml:space="preserve">Nominated Beneficiary </w:t>
      </w:r>
      <w:r>
        <w:rPr/>
        <w:t>=</w:t>
      </w:r>
      <w:r w:rsidRPr="00CA76A5">
        <w:rPr/>
        <w:t xml:space="preserve"> spouse</w:t>
      </w:r>
      <w:r>
        <w:rPr/>
        <w:t>:</w:t>
      </w:r>
      <w:r>
        <w:t xml:space="preserve"> </w:t>
      </w:r>
    </w:p>
    <w:p w14:paraId="37F0B2C5" w14:textId="77777777" w:rsidR="003734F0" w:rsidRPr="003734F0" w:rsidRDefault="003734F0" w:rsidP="00387B7C">
      <w:pPr>
        <w:pStyle w:val="AEPTextL1"/>
      </w:pPr>
      <w:r w:rsidRPr="00387B7C">
        <w:rPr>
          <w:rStyle w:val="AEPBold"/>
        </w:rPr>
        <w:t>Primary Beneficiaries</w:t>
      </w:r>
      <w:r w:rsidRPr="003734F0">
        <w:t xml:space="preserve"> means the Nominated Beneficiary and all of my:</w:t>
      </w:r>
    </w:p>
    <w:p w14:paraId="2806FB2C" w14:textId="77777777" w:rsidR="003734F0" w:rsidRPr="00F13400" w:rsidRDefault="003734F0">
      <w:pPr>
        <w:pStyle w:val="Heading3"/>
        <w:numPr>
          <w:ilvl w:val="3"/>
          <w:numId w:val="23"/>
        </w:numPr>
      </w:pPr>
      <w:r w:rsidRPr="00F13400">
        <w:t xml:space="preserve">Children; </w:t>
      </w:r>
    </w:p>
    <w:p w14:paraId="2EDE8507" w14:textId="77777777" w:rsidR="003734F0" w:rsidRPr="00F13400" w:rsidRDefault="003734F0">
      <w:pPr>
        <w:pStyle w:val="Heading3"/>
      </w:pPr>
      <w:r w:rsidRPr="00F13400">
        <w:t>Grandchildren; and</w:t>
      </w:r>
    </w:p>
    <w:p w14:paraId="29A2204E" w14:textId="4159E91B" w:rsidR="003734F0" w:rsidRDefault="003734F0">
      <w:pPr>
        <w:pStyle w:val="Heading3"/>
      </w:pPr>
      <w:r w:rsidRPr="00F13400">
        <w:t>Great-Grandchildr</w:t>
      </w:r>
      <w:r>
        <w:t>en.</w:t>
      </w:r>
      <w:r w:rsidR="00213F4C">
        <w:t xml:space="preserve"> </w:t>
      </w:r>
      <w:r w:rsidR="00213F4C" w:rsidRPr="00B264FB">
        <w:rPr/>
        <w:t>[#end]</w:t>
      </w:r>
    </w:p>
    <w:p w14:paraId="4BBE241B" w14:textId="48009BE2" w:rsidR="003734F0" w:rsidRPr="003734F0" w:rsidRDefault="003734F0" w:rsidP="00387B7C">
      <w:pPr>
        <w:pStyle w:val="AEPTextL0"/>
        <w:rPr/>
      </w:pPr>
      <w:r>
        <w:rPr/>
        <w:t>[</w:t>
      </w:r>
      <w:r w:rsidRPr="003734F0">
        <w:rPr/>
        <w:t xml:space="preserve">#if </w:t>
      </w:r>
      <w:r w:rsidR="00CE1CD4">
        <w:rPr/>
        <w:t>the</w:t>
      </w:r>
      <w:r w:rsidR="00CE1CD4" w:rsidRPr="003734F0">
        <w:rPr/>
        <w:t xml:space="preserve"> </w:t>
      </w:r>
      <w:r w:rsidRPr="003734F0">
        <w:rPr/>
        <w:t>TT is to benefit someone other than spouse or children]</w:t>
      </w:r>
    </w:p>
    <w:p w14:paraId="587BFC7E" w14:textId="2CBED632" w:rsidR="003734F0" w:rsidRPr="003734F0" w:rsidRDefault="003734F0" w:rsidP="00387B7C">
      <w:pPr>
        <w:pStyle w:val="AEPTextL1"/>
      </w:pPr>
      <w:r w:rsidRPr="00387B7C">
        <w:rPr>
          <w:rStyle w:val="AEPBold"/>
        </w:rPr>
        <w:t>Primary Beneficiaries means</w:t>
      </w:r>
      <w:r w:rsidRPr="003734F0">
        <w:t xml:space="preserve"> the </w:t>
      </w:r>
      <w:r w:rsidR="0070464F">
        <w:t>Nominated Beneficiary</w:t>
      </w:r>
      <w:r w:rsidRPr="003734F0">
        <w:t xml:space="preserve"> </w:t>
      </w:r>
      <w:r w:rsidR="00263FA0">
        <w:t xml:space="preserve">and </w:t>
      </w:r>
      <w:r w:rsidRPr="003734F0">
        <w:t>all of their:</w:t>
      </w:r>
    </w:p>
    <w:p w14:paraId="27926210" w14:textId="77777777" w:rsidR="003734F0" w:rsidRPr="00F13400" w:rsidRDefault="003734F0">
      <w:pPr>
        <w:pStyle w:val="Heading3"/>
        <w:numPr>
          <w:ilvl w:val="3"/>
          <w:numId w:val="24"/>
        </w:numPr>
      </w:pPr>
      <w:r w:rsidRPr="00F13400">
        <w:t xml:space="preserve">Children; </w:t>
      </w:r>
    </w:p>
    <w:p w14:paraId="35C8D60E" w14:textId="77777777" w:rsidR="003734F0" w:rsidRPr="00F13400" w:rsidRDefault="003734F0">
      <w:pPr>
        <w:pStyle w:val="Heading3"/>
      </w:pPr>
      <w:r w:rsidRPr="00F13400">
        <w:t>Grandchildren; and</w:t>
      </w:r>
    </w:p>
    <w:p w14:paraId="74C8B38B" w14:textId="5BC0C36F" w:rsidR="003734F0" w:rsidRDefault="003734F0">
      <w:pPr>
        <w:pStyle w:val="Heading3"/>
      </w:pPr>
      <w:r w:rsidRPr="00F13400">
        <w:t>Great-Grandchildr</w:t>
      </w:r>
      <w:r>
        <w:t>en.</w:t>
      </w:r>
      <w:r w:rsidR="00213F4C">
        <w:t xml:space="preserve"> </w:t>
      </w:r>
      <w:r w:rsidR="00213F4C" w:rsidRPr="00B264FB">
        <w:rPr/>
        <w:t>[#end]</w:t>
      </w:r>
    </w:p>
    <w:p w14:paraId="529CE13E" w14:textId="77777777" w:rsidR="003734F0" w:rsidRPr="003734F0" w:rsidRDefault="003734F0" w:rsidP="00387B7C">
      <w:pPr>
        <w:pStyle w:val="AEPTextL1"/>
      </w:pPr>
      <w:r w:rsidRPr="00387B7C">
        <w:rPr>
          <w:rStyle w:val="AEPBold"/>
        </w:rPr>
        <w:t>Property</w:t>
      </w:r>
      <w:r w:rsidRPr="003734F0">
        <w:t xml:space="preserve"> means any real property or any form of personal property including:</w:t>
      </w:r>
    </w:p>
    <w:p w14:paraId="6779EA34" w14:textId="77777777" w:rsidR="003734F0" w:rsidRPr="000F4DDF" w:rsidRDefault="003734F0">
      <w:pPr>
        <w:pStyle w:val="Heading3"/>
        <w:numPr>
          <w:ilvl w:val="3"/>
          <w:numId w:val="25"/>
        </w:numPr>
      </w:pPr>
      <w:r>
        <w:t>intelle</w:t>
      </w:r>
      <w:r w:rsidRPr="000F4DDF">
        <w:t>ctual property; and</w:t>
      </w:r>
    </w:p>
    <w:p w14:paraId="4B1AAF32" w14:textId="77777777" w:rsidR="003734F0" w:rsidRDefault="003734F0">
      <w:pPr>
        <w:pStyle w:val="Heading3"/>
      </w:pPr>
      <w:r w:rsidRPr="000F4DDF">
        <w:t>shares, de</w:t>
      </w:r>
      <w:r>
        <w:t>bentures or securities of any company,</w:t>
      </w:r>
    </w:p>
    <w:p w14:paraId="59BFF6FE" w14:textId="77777777" w:rsidR="003734F0" w:rsidRPr="003734F0" w:rsidRDefault="003734F0" w:rsidP="00387B7C">
      <w:pPr>
        <w:pStyle w:val="AEPTextL1"/>
      </w:pPr>
      <w:r>
        <w:t>with or without deferred, restricted, qualified or special rights relating to them.</w:t>
      </w:r>
    </w:p>
    <w:p w14:paraId="34734258" w14:textId="77777777" w:rsidR="003734F0" w:rsidRPr="003734F0" w:rsidRDefault="003734F0" w:rsidP="00387B7C">
      <w:pPr>
        <w:pStyle w:val="AEPTextL1"/>
      </w:pPr>
      <w:r w:rsidRPr="00387B7C">
        <w:rPr>
          <w:rStyle w:val="AEPBold"/>
        </w:rPr>
        <w:t>Qualifying Jurisdiction</w:t>
      </w:r>
      <w:r w:rsidRPr="003734F0">
        <w:t xml:space="preserve"> is any jurisdiction which recognises trusts (as defined in the Hague Convention on the Law Applicable to Trusts and on their Recognition).</w:t>
      </w:r>
    </w:p>
    <w:p w14:paraId="44C4FC2A" w14:textId="5F4715EE" w:rsidR="003734F0" w:rsidRPr="003734F0" w:rsidRDefault="003734F0" w:rsidP="00387B7C">
      <w:pPr>
        <w:pStyle w:val="AEPTextL1"/>
      </w:pPr>
      <w:r w:rsidRPr="00387B7C">
        <w:rPr>
          <w:rStyle w:val="AEPBold"/>
        </w:rPr>
        <w:t>Residual Estate</w:t>
      </w:r>
      <w:r w:rsidR="00387B7C">
        <w:rPr>
          <w:rStyle w:val="AEPBold"/>
        </w:rPr>
        <w:t xml:space="preserve"> </w:t>
      </w:r>
      <w:r w:rsidRPr="003734F0">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540ABB10" w14:textId="77777777" w:rsidR="003734F0" w:rsidRPr="003734F0" w:rsidRDefault="003734F0" w:rsidP="00387B7C">
      <w:pPr>
        <w:pStyle w:val="AEPTextL1"/>
      </w:pPr>
      <w:r w:rsidRPr="00387B7C">
        <w:rPr>
          <w:rStyle w:val="AEPBold"/>
        </w:rPr>
        <w:t>Resolution</w:t>
      </w:r>
      <w:r w:rsidRPr="003734F0">
        <w:t xml:space="preserve"> means, either with or without retrospective effect, a:</w:t>
      </w:r>
    </w:p>
    <w:p w14:paraId="3AB72C8E" w14:textId="77777777" w:rsidR="003734F0" w:rsidRPr="000F4DDF" w:rsidRDefault="003734F0">
      <w:pPr>
        <w:pStyle w:val="Heading3"/>
        <w:numPr>
          <w:ilvl w:val="3"/>
          <w:numId w:val="26"/>
        </w:numPr>
      </w:pPr>
      <w:r w:rsidRPr="000F4DDF">
        <w:t>deed revocable or irrevocable;</w:t>
      </w:r>
    </w:p>
    <w:p w14:paraId="203511F7" w14:textId="77777777" w:rsidR="003734F0" w:rsidRPr="000F4DDF" w:rsidRDefault="003734F0">
      <w:pPr>
        <w:pStyle w:val="Heading3"/>
      </w:pPr>
      <w:r w:rsidRPr="000F4DDF">
        <w:t>memorandum in writing;</w:t>
      </w:r>
    </w:p>
    <w:p w14:paraId="2EFEE40F" w14:textId="77777777" w:rsidR="003734F0" w:rsidRPr="000F4DDF" w:rsidRDefault="003734F0">
      <w:pPr>
        <w:pStyle w:val="Heading3"/>
      </w:pPr>
      <w:r w:rsidRPr="000F4DDF">
        <w:t>Declaration; or</w:t>
      </w:r>
    </w:p>
    <w:p w14:paraId="037FD730" w14:textId="77777777" w:rsidR="003734F0" w:rsidRPr="000F4DDF" w:rsidRDefault="003734F0">
      <w:pPr>
        <w:pStyle w:val="Heading3"/>
      </w:pPr>
      <w:r w:rsidRPr="000F4DDF">
        <w:t>Minute.</w:t>
      </w:r>
    </w:p>
    <w:p w14:paraId="5A6F07B4" w14:textId="77777777" w:rsidR="003734F0" w:rsidRPr="003734F0" w:rsidRDefault="003734F0" w:rsidP="00387B7C">
      <w:pPr>
        <w:pStyle w:val="AEPTextL1"/>
      </w:pPr>
      <w:r w:rsidRPr="00387B7C">
        <w:rPr>
          <w:rStyle w:val="AEPBold"/>
        </w:rPr>
        <w:t>Secondary Beneficiaries</w:t>
      </w:r>
      <w:r w:rsidRPr="003734F0">
        <w:t xml:space="preserve"> means:</w:t>
      </w:r>
    </w:p>
    <w:p w14:paraId="7087783A" w14:textId="77777777" w:rsidR="003734F0" w:rsidRPr="000F4DDF" w:rsidRDefault="003734F0">
      <w:pPr>
        <w:pStyle w:val="Heading3"/>
        <w:numPr>
          <w:ilvl w:val="3"/>
          <w:numId w:val="27"/>
        </w:numPr>
      </w:pPr>
      <w:r w:rsidRPr="000F4DDF">
        <w:t>each of the following in relation to the Testator or a Primary Beneficiary:</w:t>
      </w:r>
    </w:p>
    <w:p w14:paraId="181C423B" w14:textId="77777777" w:rsidR="003734F0" w:rsidRPr="000F4DDF" w:rsidRDefault="003734F0">
      <w:pPr>
        <w:pStyle w:val="Heading4"/>
      </w:pPr>
      <w:r w:rsidRPr="000F4DDF">
        <w:t>any Children, Grandchildren or Great-Grandchildren;</w:t>
      </w:r>
      <w:r>
        <w:t xml:space="preserve"> and</w:t>
      </w:r>
    </w:p>
    <w:p w14:paraId="0F25A056" w14:textId="5A69085D" w:rsidR="003734F0" w:rsidRPr="000F4DDF" w:rsidRDefault="003734F0">
      <w:pPr>
        <w:pStyle w:val="Heading4"/>
      </w:pPr>
      <w:r w:rsidRPr="000F4DDF">
        <w:t>any sibling, niece, nephew, aunt, uncle or cousin;</w:t>
      </w:r>
    </w:p>
    <w:p w14:paraId="3184C0FC" w14:textId="77777777" w:rsidR="003734F0" w:rsidRPr="000F4DDF" w:rsidRDefault="003734F0">
      <w:pPr>
        <w:pStyle w:val="Heading3"/>
      </w:pPr>
      <w:r w:rsidRPr="000F4DDF">
        <w:t>each of the following in relation to the above-mentioned Secondary Beneficiaries:</w:t>
      </w:r>
    </w:p>
    <w:p w14:paraId="4CEC50CC" w14:textId="77777777" w:rsidR="003734F0" w:rsidRPr="000F4DDF" w:rsidRDefault="003734F0">
      <w:pPr>
        <w:pStyle w:val="Heading4"/>
      </w:pPr>
      <w:r w:rsidRPr="000F4DDF">
        <w:t>any Children; and</w:t>
      </w:r>
    </w:p>
    <w:p w14:paraId="20E4865E" w14:textId="77777777" w:rsidR="003734F0" w:rsidRPr="000F4DDF" w:rsidRDefault="003734F0">
      <w:pPr>
        <w:pStyle w:val="Heading4"/>
      </w:pPr>
      <w:r w:rsidRPr="000F4DDF">
        <w:t>any Grandchildren or Great-Grandchildren; and</w:t>
      </w:r>
    </w:p>
    <w:p w14:paraId="7A0378F8" w14:textId="77777777" w:rsidR="003734F0" w:rsidRPr="000F4DDF" w:rsidRDefault="003734F0">
      <w:pPr>
        <w:pStyle w:val="Heading3"/>
      </w:pPr>
      <w:r w:rsidRPr="000F4DDF">
        <w:t>any parent or grandparent of the Testator or a Nominated Beneficiary.</w:t>
      </w:r>
    </w:p>
    <w:p w14:paraId="7244C477" w14:textId="77777777" w:rsidR="003734F0" w:rsidRPr="003734F0" w:rsidRDefault="003734F0" w:rsidP="00387B7C">
      <w:pPr>
        <w:pStyle w:val="AEPTextL1"/>
      </w:pPr>
      <w:r w:rsidRPr="00387B7C">
        <w:rPr>
          <w:rStyle w:val="AEPBold"/>
        </w:rPr>
        <w:t>Spouse</w:t>
      </w:r>
      <w:r w:rsidRPr="003734F0">
        <w:t xml:space="preserve"> means in relation to any person:</w:t>
      </w:r>
    </w:p>
    <w:p w14:paraId="53320B88" w14:textId="77777777" w:rsidR="003734F0" w:rsidRPr="00407B81" w:rsidRDefault="003734F0">
      <w:pPr>
        <w:pStyle w:val="Heading3"/>
        <w:numPr>
          <w:ilvl w:val="3"/>
          <w:numId w:val="28"/>
        </w:numPr>
      </w:pPr>
      <w:r w:rsidRPr="00407B81">
        <w:t xml:space="preserve">a person that is legally married to that person at any time; or </w:t>
      </w:r>
    </w:p>
    <w:p w14:paraId="41F13573" w14:textId="77777777" w:rsidR="003734F0" w:rsidRPr="00407B81" w:rsidRDefault="003734F0">
      <w:pPr>
        <w:pStyle w:val="Heading3"/>
      </w:pPr>
      <w:r w:rsidRPr="00407B81">
        <w:t xml:space="preserve">any person who is a De Facto Partner of that person at any time, </w:t>
      </w:r>
    </w:p>
    <w:p w14:paraId="5D9C5CD5" w14:textId="77777777" w:rsidR="003734F0" w:rsidRPr="003734F0" w:rsidRDefault="003734F0" w:rsidP="00387B7C">
      <w:pPr>
        <w:pStyle w:val="AEPTextL1"/>
      </w:pPr>
      <w:r w:rsidRPr="003734F0">
        <w:lastRenderedPageBreak/>
        <w:t xml:space="preserve">and for clarity, includes a widow or widower. </w:t>
      </w:r>
    </w:p>
    <w:p w14:paraId="52A25256" w14:textId="77777777" w:rsidR="003734F0" w:rsidRPr="003734F0" w:rsidRDefault="003734F0" w:rsidP="00387B7C">
      <w:pPr>
        <w:pStyle w:val="AEPTextL1"/>
      </w:pPr>
      <w:r w:rsidRPr="00387B7C">
        <w:rPr>
          <w:rStyle w:val="AEPBold"/>
        </w:rPr>
        <w:t>Split Trust</w:t>
      </w:r>
      <w:r w:rsidRPr="003734F0">
        <w:t xml:space="preserve"> means any asset of the Trust Fund over which an Appointor has appointed a separate Trustee.</w:t>
      </w:r>
    </w:p>
    <w:p w14:paraId="383D89DB" w14:textId="77777777" w:rsidR="003734F0" w:rsidRPr="003734F0" w:rsidRDefault="003734F0" w:rsidP="00387B7C">
      <w:pPr>
        <w:pStyle w:val="AEPTextL1"/>
      </w:pPr>
      <w:r w:rsidRPr="00387B7C">
        <w:rPr>
          <w:rStyle w:val="AEPBold"/>
        </w:rPr>
        <w:t>Superannuation Death Benefits</w:t>
      </w:r>
      <w:r w:rsidRPr="003734F0">
        <w:t xml:space="preserve"> means any:</w:t>
      </w:r>
    </w:p>
    <w:p w14:paraId="2BDE5D84" w14:textId="77777777" w:rsidR="003734F0" w:rsidRPr="000F4DDF" w:rsidRDefault="003734F0">
      <w:pPr>
        <w:pStyle w:val="Heading3"/>
        <w:numPr>
          <w:ilvl w:val="3"/>
          <w:numId w:val="29"/>
        </w:numPr>
      </w:pPr>
      <w:r w:rsidRPr="000F4DDF">
        <w:t xml:space="preserve">entitlement as a member of a superannuation fund; or </w:t>
      </w:r>
    </w:p>
    <w:p w14:paraId="0CB66B52" w14:textId="77777777" w:rsidR="003734F0" w:rsidRPr="000F4DDF" w:rsidRDefault="003734F0">
      <w:pPr>
        <w:pStyle w:val="Heading3"/>
      </w:pPr>
      <w:r w:rsidRPr="000F4DDF">
        <w:t>amount payable under any policy of insurance taken out as part of my membership and entitlement of a superannuation fund,</w:t>
      </w:r>
    </w:p>
    <w:p w14:paraId="4D3FDE83" w14:textId="77777777" w:rsidR="003734F0" w:rsidRPr="003734F0" w:rsidRDefault="003734F0" w:rsidP="00387B7C">
      <w:pPr>
        <w:pStyle w:val="AEPTextL1"/>
      </w:pPr>
      <w:r>
        <w:t>arising from my death.</w:t>
      </w:r>
    </w:p>
    <w:p w14:paraId="1C9C355D" w14:textId="77777777" w:rsidR="00725C3D" w:rsidRPr="003734F0" w:rsidRDefault="00725C3D" w:rsidP="00725C3D">
      <w:pPr>
        <w:pStyle w:val="AEPTextL1"/>
      </w:pPr>
      <w:r>
        <w:rPr>
          <w:rStyle w:val="AEPBold"/>
        </w:rPr>
        <w:t xml:space="preserve">Tax </w:t>
      </w:r>
      <w:r w:rsidRPr="00AC71E2">
        <w:rPr>
          <w:rStyle w:val="AEPBold"/>
        </w:rPr>
        <w:t>Act</w:t>
      </w:r>
      <w:r w:rsidRPr="003734F0">
        <w:t xml:space="preserve"> means (as the context requires) either or both the Income Tax Assessment Act 1936 (Cth) and the Income Tax Assessment Act 1997 (Cth).</w:t>
      </w:r>
    </w:p>
    <w:p w14:paraId="26482A7F" w14:textId="3323A522" w:rsidR="003734F0" w:rsidRPr="003734F0" w:rsidRDefault="003734F0" w:rsidP="00387B7C">
      <w:pPr>
        <w:pStyle w:val="AEPTextL1"/>
      </w:pPr>
      <w:r w:rsidRPr="00387B7C">
        <w:rPr>
          <w:rStyle w:val="AEPBold"/>
        </w:rPr>
        <w:t>Tertiary Beneficiaries</w:t>
      </w:r>
      <w:r w:rsidRPr="003734F0">
        <w:t xml:space="preserve"> means:</w:t>
      </w:r>
    </w:p>
    <w:p w14:paraId="39931AFC" w14:textId="77777777" w:rsidR="003734F0" w:rsidRPr="000F4DDF" w:rsidRDefault="003734F0">
      <w:pPr>
        <w:pStyle w:val="Heading3"/>
        <w:numPr>
          <w:ilvl w:val="3"/>
          <w:numId w:val="30"/>
        </w:numPr>
      </w:pPr>
      <w:bookmarkStart w:id="128"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28"/>
    </w:p>
    <w:p w14:paraId="5B7F0F03" w14:textId="77777777" w:rsidR="003734F0" w:rsidRDefault="003734F0">
      <w:pPr>
        <w:pStyle w:val="Heading3"/>
      </w:pPr>
      <w:r w:rsidRPr="000F4DDF">
        <w:t>any compan</w:t>
      </w:r>
      <w:r>
        <w:t>y in existence on or before the Vesting Date in which:</w:t>
      </w:r>
    </w:p>
    <w:p w14:paraId="346FBB49" w14:textId="77777777" w:rsidR="003734F0" w:rsidRDefault="003734F0">
      <w:pPr>
        <w:pStyle w:val="Heading4"/>
      </w:pPr>
      <w:r w:rsidRPr="000F4DDF">
        <w:t>any individual Primary Beneficiary or Secondary Beneficiary is a director of;</w:t>
      </w:r>
    </w:p>
    <w:p w14:paraId="3D70A727" w14:textId="77777777" w:rsidR="003734F0" w:rsidRPr="000F4DDF" w:rsidRDefault="003734F0">
      <w:pPr>
        <w:pStyle w:val="Heading4"/>
      </w:pPr>
      <w:r w:rsidRPr="000F4DDF">
        <w:t xml:space="preserve">any one or more of the Primary Beneficiaries or Secondary Beneficiaries is a beneficial owner of shares of any type; </w:t>
      </w:r>
    </w:p>
    <w:p w14:paraId="25C94F86" w14:textId="0414D229" w:rsidR="003734F0" w:rsidRDefault="003734F0">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EB1D79">
        <w:t>(a)</w:t>
      </w:r>
      <w:r>
        <w:fldChar w:fldCharType="end"/>
      </w:r>
      <w:r w:rsidRPr="000F4DDF">
        <w:t xml:space="preserve"> of this definition; or</w:t>
      </w:r>
    </w:p>
    <w:p w14:paraId="36FC7EAE" w14:textId="77777777" w:rsidR="003734F0" w:rsidRPr="000F4DDF" w:rsidRDefault="003734F0">
      <w:pPr>
        <w:pStyle w:val="Heading4"/>
      </w:pPr>
      <w:r w:rsidRPr="000F4DDF">
        <w:t>the Trustee owns shares of any type;</w:t>
      </w:r>
    </w:p>
    <w:p w14:paraId="0F949921" w14:textId="77777777" w:rsidR="003734F0" w:rsidRPr="000F4DDF" w:rsidRDefault="003734F0">
      <w:pPr>
        <w:pStyle w:val="Heading3"/>
      </w:pPr>
      <w:r w:rsidRPr="000F4DDF">
        <w:t>any religious, charitable, educational (primary, secondary or tertiary) or benevolent institution that the Trustee appoints by Resolution;</w:t>
      </w:r>
    </w:p>
    <w:p w14:paraId="52C33824" w14:textId="7D105792" w:rsidR="003734F0" w:rsidRPr="000F4DDF" w:rsidRDefault="003734F0">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EB1D79">
        <w:t>(a)</w:t>
      </w:r>
      <w:r>
        <w:fldChar w:fldCharType="end"/>
      </w:r>
      <w:r w:rsidRPr="000F4DDF">
        <w:t xml:space="preserve"> of this definition; and</w:t>
      </w:r>
    </w:p>
    <w:p w14:paraId="264D9CEA" w14:textId="5970DCB5" w:rsidR="003734F0" w:rsidRPr="000F4DDF" w:rsidRDefault="003734F0">
      <w:pPr>
        <w:pStyle w:val="Heading3"/>
      </w:pPr>
      <w:r w:rsidRPr="000F4DDF">
        <w:t>the legal personal representatives of any of the Beneficiaries.</w:t>
      </w:r>
    </w:p>
    <w:p w14:paraId="0A897CB3" w14:textId="0FECCBB3" w:rsidR="003734F0" w:rsidRPr="00392BF3" w:rsidRDefault="003734F0" w:rsidP="00387B7C">
      <w:pPr>
        <w:pStyle w:val="AEPTextL1"/>
        <w:rPr>
          <w:b/>
          <w:bCs/>
        </w:rPr>
      </w:pPr>
      <w:r w:rsidRPr="00387B7C">
        <w:rPr>
          <w:rStyle w:val="AEPBold"/>
        </w:rPr>
        <w:t>Testator</w:t>
      </w:r>
      <w:r w:rsidRPr="003734F0">
        <w:t xml:space="preserve"> means </w:t>
      </w:r>
      <w:bookmarkStart w:id="129" w:name="_Hlk197259584"/>
      <w:r w:rsidR="00392BF3" w:rsidRPr="00392BF3">
        <w:rPr>
          <w:rStyle w:val="AEPBold"/>
          <w:b w:val="0"/>
          <w:bCs/>
        </w:rPr>
        <w:t>&lt;&lt; Matter.Relationships.Mr.Name &gt;&gt;</w:t>
      </w:r>
      <w:bookmarkEnd w:id="129"/>
      <w:r w:rsidRPr="00392BF3">
        <w:rPr>
          <w:b/>
          <w:bCs/>
        </w:rPr>
        <w:t>.</w:t>
      </w:r>
    </w:p>
    <w:p w14:paraId="5781A1A3" w14:textId="77777777" w:rsidR="003734F0" w:rsidRPr="003734F0" w:rsidRDefault="003734F0" w:rsidP="00387B7C">
      <w:pPr>
        <w:pStyle w:val="AEPTextL1"/>
      </w:pPr>
      <w:r w:rsidRPr="00387B7C">
        <w:rPr>
          <w:rStyle w:val="AEPBold"/>
        </w:rPr>
        <w:t>Trust</w:t>
      </w:r>
      <w:r w:rsidRPr="003734F0">
        <w:t xml:space="preserve"> means each testamentary trust created by this Will, known as:</w:t>
      </w:r>
    </w:p>
    <w:p w14:paraId="2322D66A" w14:textId="20DEE47D" w:rsidR="003734F0" w:rsidRDefault="00392BF3">
      <w:pPr>
        <w:pStyle w:val="Heading3"/>
        <w:numPr>
          <w:ilvl w:val="3"/>
          <w:numId w:val="31"/>
        </w:numPr>
      </w:pPr>
      <w:r w:rsidRPr="00392BF3">
        <w:rPr>
          <w:rStyle w:val="AEPBold"/>
          <w:b w:val="0"/>
          <w:bCs/>
        </w:rPr>
        <w:t>&lt;&lt; Matter.Relationships.Mr.Name &gt;&gt;</w:t>
      </w:r>
      <w:r w:rsidRPr="00BC26EB">
        <w:rPr>
          <w:rStyle w:val="AEPBold"/>
        </w:rPr>
        <w:t xml:space="preserve"> </w:t>
      </w:r>
      <w:r w:rsidR="003734F0">
        <w:t>Superannuation Death Benefits Trust (if applicable); and</w:t>
      </w:r>
    </w:p>
    <w:p w14:paraId="0A885F14" w14:textId="2D3A8C2A" w:rsidR="003734F0" w:rsidRDefault="00392BF3">
      <w:pPr>
        <w:pStyle w:val="Heading3"/>
      </w:pPr>
      <w:r w:rsidRPr="00392BF3">
        <w:rPr>
          <w:rStyle w:val="AEPBold"/>
          <w:b w:val="0"/>
          <w:bCs/>
        </w:rPr>
        <w:t>&lt;&lt; Matter.Relationships.Mr.Name &gt;&gt;</w:t>
      </w:r>
      <w:r w:rsidRPr="00BC26EB">
        <w:rPr>
          <w:rStyle w:val="AEPBold"/>
        </w:rPr>
        <w:t xml:space="preserve"> </w:t>
      </w:r>
      <w:r w:rsidR="003734F0" w:rsidRPr="00BC7D27">
        <w:t>Testamentary Trust.</w:t>
      </w:r>
    </w:p>
    <w:p w14:paraId="2CB42914" w14:textId="77777777" w:rsidR="003734F0" w:rsidRPr="003734F0" w:rsidRDefault="003734F0" w:rsidP="00387B7C">
      <w:pPr>
        <w:pStyle w:val="AEPTextL1"/>
      </w:pPr>
      <w:r w:rsidRPr="00387B7C">
        <w:rPr>
          <w:rStyle w:val="AEPBold"/>
        </w:rPr>
        <w:t>Trust Fund</w:t>
      </w:r>
      <w:r w:rsidRPr="003734F0">
        <w:t xml:space="preserve"> means in relation to the Trust:</w:t>
      </w:r>
    </w:p>
    <w:p w14:paraId="1698C18E" w14:textId="13F524BE" w:rsidR="003734F0" w:rsidRPr="000F4DDF" w:rsidRDefault="003734F0">
      <w:pPr>
        <w:pStyle w:val="Heading3"/>
        <w:numPr>
          <w:ilvl w:val="3"/>
          <w:numId w:val="32"/>
        </w:numPr>
      </w:pPr>
      <w:r w:rsidRPr="000F4DDF">
        <w:t xml:space="preserve">any gifts received by the Trust pursuant to </w:t>
      </w:r>
      <w:r w:rsidR="00966873">
        <w:fldChar w:fldCharType="begin"/>
      </w:r>
      <w:r w:rsidR="00966873">
        <w:instrText xml:space="preserve"> REF _Ref121083998 \r \h </w:instrText>
      </w:r>
      <w:r w:rsidR="00966873">
        <w:fldChar w:fldCharType="separate"/>
      </w:r>
      <w:r w:rsidR="00EB1D79">
        <w:t>PART B</w:t>
      </w:r>
      <w:r w:rsidR="00966873">
        <w:fldChar w:fldCharType="end"/>
      </w:r>
      <w:r w:rsidR="00966873">
        <w:t xml:space="preserve"> </w:t>
      </w:r>
      <w:r>
        <w:t xml:space="preserve">or </w:t>
      </w:r>
      <w:r w:rsidR="00966873">
        <w:fldChar w:fldCharType="begin"/>
      </w:r>
      <w:r w:rsidR="00966873">
        <w:instrText xml:space="preserve"> REF _Ref121084044 \r \h </w:instrText>
      </w:r>
      <w:r w:rsidR="00966873">
        <w:fldChar w:fldCharType="separate"/>
      </w:r>
      <w:r w:rsidR="00EB1D79">
        <w:t>PART C</w:t>
      </w:r>
      <w:r w:rsidR="00966873">
        <w:fldChar w:fldCharType="end"/>
      </w:r>
      <w:r>
        <w:t xml:space="preserve"> </w:t>
      </w:r>
      <w:r w:rsidRPr="000F4DDF">
        <w:t>of this Will;</w:t>
      </w:r>
    </w:p>
    <w:p w14:paraId="7D461D87" w14:textId="77777777" w:rsidR="003734F0" w:rsidRPr="000F4DDF" w:rsidRDefault="003734F0">
      <w:pPr>
        <w:pStyle w:val="Heading3"/>
      </w:pPr>
      <w:r w:rsidRPr="000F4DDF">
        <w:t>any other money or any Property any person gifts, transfers, assigns or vests to the Trustee or otherwise acquired by the Trustee to be held on the terms of this document;</w:t>
      </w:r>
    </w:p>
    <w:p w14:paraId="05E7C60C" w14:textId="77777777" w:rsidR="003734F0" w:rsidRPr="000F4DDF" w:rsidRDefault="003734F0">
      <w:pPr>
        <w:pStyle w:val="Heading3"/>
      </w:pPr>
      <w:r w:rsidRPr="000F4DDF">
        <w:t>the investments into which any money or Property may be converted under this document; and</w:t>
      </w:r>
    </w:p>
    <w:p w14:paraId="27A57388" w14:textId="77777777" w:rsidR="003734F0" w:rsidRPr="000F4DDF" w:rsidRDefault="003734F0">
      <w:pPr>
        <w:pStyle w:val="Heading3"/>
      </w:pPr>
      <w:r w:rsidRPr="000F4DDF">
        <w:t>any Distributable Income or Capital Gain accumulated by the Trustee under this document.</w:t>
      </w:r>
    </w:p>
    <w:p w14:paraId="114DF297" w14:textId="77777777" w:rsidR="003734F0" w:rsidRPr="003734F0" w:rsidRDefault="003734F0" w:rsidP="00387B7C">
      <w:pPr>
        <w:pStyle w:val="AEPTextL1"/>
      </w:pPr>
      <w:r w:rsidRPr="00387B7C">
        <w:rPr>
          <w:rStyle w:val="AEPBold"/>
        </w:rPr>
        <w:t>Trustee</w:t>
      </w:r>
      <w:r w:rsidRPr="003734F0">
        <w:t xml:space="preserve"> in relation to the Trust means:</w:t>
      </w:r>
    </w:p>
    <w:p w14:paraId="76603796" w14:textId="03FE68C4" w:rsidR="003734F0" w:rsidRPr="000F4DDF" w:rsidRDefault="00392BF3">
      <w:pPr>
        <w:pStyle w:val="Heading3"/>
        <w:numPr>
          <w:ilvl w:val="3"/>
          <w:numId w:val="33"/>
        </w:numPr>
      </w:pPr>
      <w:bookmarkStart w:id="130" w:name="_Hlk197259614"/>
      <w:r w:rsidRPr="00392BF3">
        <w:rPr/>
        <w:t>&lt;&lt; Matter.CustomField.InitialTrusteeTt1 &gt;&gt;</w:t>
      </w:r>
      <w:r w:rsidR="003734F0" w:rsidRPr="000F4DDF">
        <w:t>;</w:t>
      </w:r>
    </w:p>
    <w:bookmarkEnd w:id="130"/>
    <w:p w14:paraId="64416030" w14:textId="2974A673" w:rsidR="003734F0" w:rsidRPr="000F4DDF" w:rsidRDefault="003734F0">
      <w:pPr>
        <w:pStyle w:val="Heading3"/>
      </w:pPr>
      <w:r w:rsidRPr="000F4DDF">
        <w:t xml:space="preserve">if </w:t>
      </w:r>
      <w:r w:rsidR="00392BF3" w:rsidRPr="00392BF3">
        <w:rPr/>
        <w:t>&lt;&lt; Matter.CustomField.InitialTrusteeTt1 &gt;&gt;</w:t>
      </w:r>
      <w:r w:rsidRPr="000F4DDF">
        <w:t xml:space="preserve"> is unable </w:t>
      </w:r>
      <w:r w:rsidR="00D277C1">
        <w:t>or unwilling</w:t>
      </w:r>
      <w:r w:rsidR="00D277C1" w:rsidRPr="000F4DDF">
        <w:t xml:space="preserve"> </w:t>
      </w:r>
      <w:r w:rsidRPr="000F4DDF">
        <w:t>to act,</w:t>
      </w:r>
      <w:r>
        <w:t xml:space="preserve"> then</w:t>
      </w:r>
      <w:r w:rsidRPr="000F4DDF">
        <w:t xml:space="preserve"> </w:t>
      </w:r>
      <w:bookmarkStart w:id="131" w:name="_Hlk197259644"/>
      <w:r w:rsidR="00392BF3" w:rsidRPr="00392BF3">
        <w:rPr/>
        <w:t>&lt;&lt; Matter.CustomField.BackupTrusteeTt1 &gt;&gt;</w:t>
      </w:r>
      <w:bookmarkEnd w:id="131"/>
      <w:r w:rsidRPr="000F4DDF">
        <w:t>;</w:t>
      </w:r>
    </w:p>
    <w:p w14:paraId="3B140474" w14:textId="4B117EA4" w:rsidR="003734F0" w:rsidRPr="000F4DDF" w:rsidRDefault="003734F0">
      <w:pPr>
        <w:pStyle w:val="Heading3"/>
      </w:pPr>
      <w:r w:rsidRPr="000F4DDF">
        <w:lastRenderedPageBreak/>
        <w:t xml:space="preserve">if </w:t>
      </w:r>
      <w:r w:rsidR="00392BF3" w:rsidRPr="00392BF3">
        <w:rPr/>
        <w:t>&lt;&lt; Matter.CustomField.BackupTrusteeTt1 &gt;&gt;</w:t>
      </w:r>
      <w:r w:rsidRPr="000F4DDF">
        <w:t xml:space="preserve"> is unable </w:t>
      </w:r>
      <w:r w:rsidR="00D277C1">
        <w:t>or unwilling</w:t>
      </w:r>
      <w:r w:rsidR="00D277C1" w:rsidRPr="000F4DDF">
        <w:t xml:space="preserve"> </w:t>
      </w:r>
      <w:r w:rsidRPr="000F4DDF">
        <w:t xml:space="preserve">to act, </w:t>
      </w:r>
      <w:r>
        <w:t xml:space="preserve">then </w:t>
      </w:r>
      <w:bookmarkStart w:id="132" w:name="_Hlk197259669"/>
      <w:r w:rsidR="00392BF3" w:rsidRPr="00392BF3">
        <w:rPr/>
        <w:t>&lt;&lt; Matter.CustomField.FurtherBackupTrusteeTt1 &gt;&gt;</w:t>
      </w:r>
      <w:bookmarkEnd w:id="132"/>
      <w:r w:rsidRPr="000F4DDF">
        <w:t xml:space="preserve">; or </w:t>
      </w:r>
    </w:p>
    <w:p w14:paraId="09FBA904" w14:textId="77777777" w:rsidR="003734F0" w:rsidRDefault="003734F0">
      <w:pPr>
        <w:pStyle w:val="Heading3"/>
      </w:pPr>
      <w:r>
        <w:t>any other person nominated as the trustee, either in substitution for or in addition to them.</w:t>
      </w:r>
    </w:p>
    <w:p w14:paraId="168FADE3" w14:textId="77777777" w:rsidR="003734F0" w:rsidRPr="003734F0" w:rsidRDefault="003734F0" w:rsidP="00387B7C">
      <w:pPr>
        <w:pStyle w:val="AEPTextL1"/>
      </w:pPr>
      <w:r w:rsidRPr="00387B7C">
        <w:rPr>
          <w:rStyle w:val="AEPBold"/>
        </w:rPr>
        <w:t>Trustee Conditions</w:t>
      </w:r>
      <w:r w:rsidRPr="003734F0">
        <w:t xml:space="preserve"> means the conditions set out in any legislation regulating trusts in the Governing Jurisdiction, except that:</w:t>
      </w:r>
    </w:p>
    <w:p w14:paraId="210E901E" w14:textId="77777777" w:rsidR="003734F0" w:rsidRDefault="003734F0">
      <w:pPr>
        <w:pStyle w:val="Heading3"/>
        <w:numPr>
          <w:ilvl w:val="3"/>
          <w:numId w:val="34"/>
        </w:numPr>
      </w:pPr>
      <w:r w:rsidRPr="00BC7D27">
        <w:t>a sole trustee may act and a retiring trustee is fully discharged even where only one trustee remains after the retirement</w:t>
      </w:r>
      <w:r>
        <w:t>; and</w:t>
      </w:r>
    </w:p>
    <w:p w14:paraId="46BBA0A5" w14:textId="77777777" w:rsidR="003734F0" w:rsidRPr="006A5E74" w:rsidRDefault="003734F0">
      <w:pPr>
        <w:pStyle w:val="Heading3"/>
      </w:pPr>
      <w:r w:rsidRPr="00332EFA">
        <w:t>it</w:t>
      </w:r>
      <w:r w:rsidRPr="003734F0">
        <w:t xml:space="preserve"> is not necessary for the Resolution to be registered for the retirement, appointment or replacement of the trustee to be effective.</w:t>
      </w:r>
    </w:p>
    <w:p w14:paraId="270EBA4D" w14:textId="77777777" w:rsidR="003734F0" w:rsidRPr="003734F0" w:rsidRDefault="003734F0" w:rsidP="00387B7C">
      <w:pPr>
        <w:pStyle w:val="AEPTextL1"/>
      </w:pPr>
      <w:r w:rsidRPr="00387B7C">
        <w:rPr>
          <w:rStyle w:val="AEPBold"/>
        </w:rPr>
        <w:t>Undistributed Capital</w:t>
      </w:r>
      <w:r w:rsidRPr="003734F0">
        <w:t xml:space="preserve"> means any part of the Capital of the Trust Fund for which the Trustee has not made a determination by the Default Time. </w:t>
      </w:r>
    </w:p>
    <w:p w14:paraId="7B0DE613" w14:textId="77777777" w:rsidR="003734F0" w:rsidRPr="003734F0" w:rsidRDefault="003734F0" w:rsidP="00387B7C">
      <w:pPr>
        <w:pStyle w:val="AEPTextL1"/>
      </w:pPr>
      <w:r w:rsidRPr="00387B7C">
        <w:rPr>
          <w:rStyle w:val="AEPBold"/>
        </w:rPr>
        <w:t>Undistributed Income</w:t>
      </w:r>
      <w:r w:rsidRPr="003734F0">
        <w:t xml:space="preserve"> means any part of the Distributable Income for which the Trustee has not made a determination by the Default Time.</w:t>
      </w:r>
    </w:p>
    <w:p w14:paraId="5F405964" w14:textId="77777777" w:rsidR="003734F0" w:rsidRPr="003734F0" w:rsidRDefault="003734F0" w:rsidP="00387B7C">
      <w:pPr>
        <w:pStyle w:val="AEPTextL1"/>
      </w:pPr>
      <w:r w:rsidRPr="00387B7C">
        <w:rPr>
          <w:rStyle w:val="AEPBold"/>
        </w:rPr>
        <w:t>Vesting Date</w:t>
      </w:r>
      <w:r w:rsidRPr="003734F0">
        <w:t xml:space="preserve"> means:</w:t>
      </w:r>
      <w:bookmarkStart w:id="133" w:name="_Ref527668992"/>
    </w:p>
    <w:p w14:paraId="4B53BE15" w14:textId="77777777" w:rsidR="003734F0" w:rsidRDefault="003734F0">
      <w:pPr>
        <w:pStyle w:val="Heading3"/>
        <w:numPr>
          <w:ilvl w:val="3"/>
          <w:numId w:val="35"/>
        </w:numPr>
      </w:pPr>
      <w:bookmarkStart w:id="134" w:name="_Ref83636907"/>
      <w:r>
        <w:t>the day upon which the Perpetuity Period, starting on the date of my death, expires;</w:t>
      </w:r>
      <w:bookmarkEnd w:id="133"/>
      <w:bookmarkEnd w:id="134"/>
      <w:r>
        <w:t xml:space="preserve"> </w:t>
      </w:r>
    </w:p>
    <w:p w14:paraId="66B00205" w14:textId="1A4DED4B" w:rsidR="003734F0" w:rsidRDefault="003734F0">
      <w:pPr>
        <w:pStyle w:val="Heading3"/>
      </w:pPr>
      <w:r>
        <w:t xml:space="preserve">whatever day earlier than the date in </w:t>
      </w:r>
      <w:r>
        <w:fldChar w:fldCharType="begin"/>
      </w:r>
      <w:r>
        <w:instrText xml:space="preserve"> REF _Ref83636907 \r \h </w:instrText>
      </w:r>
      <w:r>
        <w:fldChar w:fldCharType="separate"/>
      </w:r>
      <w:r w:rsidR="00EB1D79">
        <w:t>(a)</w:t>
      </w:r>
      <w:r>
        <w:fldChar w:fldCharType="end"/>
      </w:r>
      <w:r>
        <w:t xml:space="preserve"> above that the Trustee may in its absolute discretion appoint by Resolution to be the vesting date; or</w:t>
      </w:r>
    </w:p>
    <w:p w14:paraId="094A6438" w14:textId="77777777" w:rsidR="003734F0" w:rsidRDefault="003734F0">
      <w:pPr>
        <w:pStyle w:val="Heading3"/>
      </w:pPr>
      <w:r>
        <w:t>if the Governing Jurisdiction does not prescribe a Perpetuity Period then whatever day the Trustee may in its absolute discretion appoint by Resolution to be the vesting date.</w:t>
      </w:r>
    </w:p>
    <w:p w14:paraId="05F36920" w14:textId="77777777" w:rsidR="003734F0" w:rsidRPr="003734F0" w:rsidRDefault="003734F0" w:rsidP="00387B7C">
      <w:pPr>
        <w:pStyle w:val="AEPTextL1"/>
      </w:pPr>
      <w:r w:rsidRPr="00387B7C">
        <w:rPr>
          <w:rStyle w:val="AEPBold"/>
        </w:rPr>
        <w:t>Will</w:t>
      </w:r>
      <w:r w:rsidRPr="003734F0">
        <w:t xml:space="preserve"> means this document and any subsequent variation or codicil.</w:t>
      </w:r>
    </w:p>
    <w:p w14:paraId="6614AD9D" w14:textId="77777777" w:rsidR="003734F0" w:rsidRPr="003734F0" w:rsidRDefault="003734F0" w:rsidP="00387B7C">
      <w:pPr>
        <w:pStyle w:val="AEPCentred"/>
      </w:pPr>
      <w:r w:rsidRPr="003734F0">
        <w:t>* THE REMAINDER OF THIS PAGE HAS BEEN INTENTIONALLY LEFT BLANK *</w:t>
      </w:r>
    </w:p>
    <w:p w14:paraId="42555AB1" w14:textId="77777777" w:rsidR="003734F0" w:rsidRPr="003734F0" w:rsidRDefault="003734F0" w:rsidP="003734F0">
      <w:r w:rsidRPr="003734F0">
        <w:br w:type="page"/>
      </w:r>
    </w:p>
    <w:p w14:paraId="5F851F67" w14:textId="2D6891CC" w:rsidR="003734F0" w:rsidRPr="003734F0" w:rsidRDefault="003734F0">
      <w:pPr>
        <w:pStyle w:val="AEPPart"/>
      </w:pPr>
      <w:bookmarkStart w:id="135" w:name="_Toc389476436"/>
      <w:bookmarkEnd w:id="119"/>
      <w:bookmarkEnd w:id="120"/>
      <w:bookmarkEnd w:id="121"/>
      <w:r w:rsidRPr="003734F0">
        <w:lastRenderedPageBreak/>
        <w:t>: EXECUTION</w:t>
      </w:r>
      <w:bookmarkEnd w:id="135"/>
    </w:p>
    <w:p w14:paraId="111289DD" w14:textId="77777777" w:rsidR="003734F0" w:rsidRPr="003734F0" w:rsidRDefault="003734F0" w:rsidP="003734F0"/>
    <w:p w14:paraId="0F3F95CA" w14:textId="3B2D5DA7" w:rsidR="003734F0" w:rsidRPr="003734F0" w:rsidRDefault="003734F0" w:rsidP="006A50F2">
      <w:pPr>
        <w:pStyle w:val="AEPTextL0"/>
      </w:pPr>
      <w:r w:rsidRPr="003734F0">
        <w:t xml:space="preserve">    Executed by </w:t>
      </w:r>
      <w:bookmarkStart w:id="136" w:name="_Hlk197259686"/>
      <w:r w:rsidR="00392BF3" w:rsidRPr="00392BF3">
        <w:rPr>
          <w:rStyle w:val="AEPBold"/>
          <w:b w:val="0"/>
          <w:bCs/>
        </w:rPr>
        <w:t>&lt;&lt; Matter.Relationships.Mr.Name &gt;&gt;</w:t>
      </w:r>
      <w:r w:rsidR="00392BF3" w:rsidRPr="00BC26EB">
        <w:rPr>
          <w:rStyle w:val="AEPBold"/>
        </w:rPr>
        <w:t xml:space="preserve"> </w:t>
      </w:r>
      <w:bookmarkEnd w:id="136"/>
      <w:r w:rsidRPr="003734F0">
        <w:t xml:space="preserve">on _______________________________ </w:t>
      </w:r>
    </w:p>
    <w:p w14:paraId="15622A32" w14:textId="77777777" w:rsidR="003734F0" w:rsidRPr="003734F0" w:rsidRDefault="003734F0" w:rsidP="006A50F2">
      <w:pPr>
        <w:pStyle w:val="AEPTextL0"/>
      </w:pPr>
    </w:p>
    <w:tbl>
      <w:tblPr>
        <w:tblW w:w="8931" w:type="dxa"/>
        <w:tblInd w:w="108" w:type="dxa"/>
        <w:tblLayout w:type="fixed"/>
        <w:tblLook w:val="04A0" w:firstRow="1" w:lastRow="0" w:firstColumn="1" w:lastColumn="0" w:noHBand="0" w:noVBand="1"/>
      </w:tblPr>
      <w:tblGrid>
        <w:gridCol w:w="4678"/>
        <w:gridCol w:w="4253"/>
      </w:tblGrid>
      <w:tr w:rsidR="003734F0" w:rsidRPr="00364BB4" w14:paraId="1278E993" w14:textId="77777777" w:rsidTr="00D344C0">
        <w:tc>
          <w:tcPr>
            <w:tcW w:w="4678" w:type="dxa"/>
            <w:tcBorders>
              <w:right w:val="single" w:sz="4" w:space="0" w:color="auto"/>
            </w:tcBorders>
          </w:tcPr>
          <w:p w14:paraId="71F98266" w14:textId="11FCCB76" w:rsidR="003734F0" w:rsidRPr="003734F0" w:rsidRDefault="003734F0" w:rsidP="006A50F2">
            <w:pPr>
              <w:pStyle w:val="AEPTextL0"/>
            </w:pPr>
            <w:r w:rsidRPr="003734F0">
              <w:t xml:space="preserve">Signed by </w:t>
            </w:r>
            <w:r w:rsidR="00392BF3" w:rsidRPr="00392BF3">
              <w:rPr>
                <w:rStyle w:val="AEPBold"/>
                <w:b w:val="0"/>
                <w:bCs/>
              </w:rPr>
              <w:t>&lt;&lt; Matter.Relationships.Mr.Name &gt;&gt;</w:t>
            </w:r>
            <w:r w:rsidR="00392BF3" w:rsidRPr="00BC26EB">
              <w:rPr>
                <w:rStyle w:val="AEPBold"/>
              </w:rPr>
              <w:t xml:space="preserve"> </w:t>
            </w:r>
            <w:r w:rsidRPr="003734F0">
              <w:t xml:space="preserve"> 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0C0C72C7" w14:textId="77777777" w:rsidR="003734F0" w:rsidRPr="003734F0" w:rsidRDefault="003734F0" w:rsidP="006A50F2">
            <w:pPr>
              <w:pStyle w:val="AEPTextL0"/>
            </w:pPr>
          </w:p>
          <w:p w14:paraId="549BE92D" w14:textId="77777777" w:rsidR="003734F0" w:rsidRPr="003734F0" w:rsidRDefault="003734F0" w:rsidP="006A50F2">
            <w:pPr>
              <w:pStyle w:val="AEPTextL0"/>
            </w:pPr>
          </w:p>
          <w:p w14:paraId="7C4D359E" w14:textId="77777777" w:rsidR="003734F0" w:rsidRPr="003734F0" w:rsidRDefault="003734F0" w:rsidP="006A50F2">
            <w:pPr>
              <w:pStyle w:val="AEPTextL0"/>
            </w:pPr>
          </w:p>
          <w:p w14:paraId="09AE40AF" w14:textId="77777777" w:rsidR="003734F0" w:rsidRPr="003734F0" w:rsidRDefault="003734F0" w:rsidP="006A50F2">
            <w:pPr>
              <w:pStyle w:val="AEPTextL0"/>
            </w:pPr>
          </w:p>
          <w:p w14:paraId="7CF428ED" w14:textId="77777777" w:rsidR="003734F0" w:rsidRPr="003734F0" w:rsidRDefault="003734F0" w:rsidP="006A50F2">
            <w:pPr>
              <w:pStyle w:val="AEPTextL0"/>
            </w:pPr>
          </w:p>
          <w:p w14:paraId="3DD30482" w14:textId="77777777" w:rsidR="003734F0" w:rsidRPr="003734F0" w:rsidRDefault="003734F0" w:rsidP="006A50F2">
            <w:pPr>
              <w:pStyle w:val="AEPTextL0"/>
            </w:pPr>
            <w:r w:rsidRPr="003734F0">
              <w:t>____________________________</w:t>
            </w:r>
          </w:p>
          <w:p w14:paraId="6360C52B" w14:textId="77777777" w:rsidR="003734F0" w:rsidRPr="003734F0" w:rsidRDefault="003734F0" w:rsidP="006A50F2">
            <w:pPr>
              <w:pStyle w:val="AEPTextL0"/>
            </w:pPr>
            <w:r w:rsidRPr="003734F0">
              <w:t xml:space="preserve">Signature of </w:t>
            </w:r>
            <w:r w:rsidRPr="00587574">
              <w:rPr>
                <w:rStyle w:val="AEPBold"/>
              </w:rPr>
              <w:t>Testator</w:t>
            </w:r>
          </w:p>
        </w:tc>
      </w:tr>
    </w:tbl>
    <w:p w14:paraId="43A575E8" w14:textId="77777777" w:rsidR="003734F0" w:rsidRPr="003734F0" w:rsidRDefault="003734F0" w:rsidP="006A50F2">
      <w:pPr>
        <w:pStyle w:val="AEPTextL0"/>
      </w:pPr>
    </w:p>
    <w:p w14:paraId="1D328D64" w14:textId="77777777" w:rsidR="003734F0" w:rsidRPr="003734F0" w:rsidRDefault="003734F0" w:rsidP="006A50F2">
      <w:pPr>
        <w:pStyle w:val="AEPTextL0"/>
      </w:pPr>
    </w:p>
    <w:tbl>
      <w:tblPr>
        <w:tblW w:w="9039" w:type="dxa"/>
        <w:tblLayout w:type="fixed"/>
        <w:tblLook w:val="04A0" w:firstRow="1" w:lastRow="0" w:firstColumn="1" w:lastColumn="0" w:noHBand="0" w:noVBand="1"/>
      </w:tblPr>
      <w:tblGrid>
        <w:gridCol w:w="4786"/>
        <w:gridCol w:w="4253"/>
      </w:tblGrid>
      <w:tr w:rsidR="003734F0" w:rsidRPr="006A5E74" w14:paraId="251A7F60" w14:textId="77777777" w:rsidTr="00D344C0">
        <w:trPr>
          <w:trHeight w:val="968"/>
        </w:trPr>
        <w:tc>
          <w:tcPr>
            <w:tcW w:w="4786" w:type="dxa"/>
            <w:vMerge w:val="restart"/>
            <w:tcBorders>
              <w:right w:val="single" w:sz="4" w:space="0" w:color="auto"/>
            </w:tcBorders>
          </w:tcPr>
          <w:p w14:paraId="3766FE9C" w14:textId="77777777" w:rsidR="003734F0" w:rsidRPr="006A5E74" w:rsidRDefault="003734F0" w:rsidP="006A50F2">
            <w:pPr>
              <w:pStyle w:val="AEPTextL0"/>
            </w:pPr>
          </w:p>
          <w:p w14:paraId="054272E1" w14:textId="77777777" w:rsidR="003734F0" w:rsidRPr="003734F0" w:rsidRDefault="003734F0" w:rsidP="006A50F2">
            <w:pPr>
              <w:pStyle w:val="AEPTextL0"/>
            </w:pPr>
            <w:r w:rsidRPr="006A5E74">
              <w:t>_______________________________</w:t>
            </w:r>
            <w:r w:rsidRPr="006A5E74">
              <w:br/>
              <w:t xml:space="preserve"> Full Name of First Witness:</w:t>
            </w:r>
          </w:p>
          <w:p w14:paraId="613DCACC" w14:textId="77777777" w:rsidR="003734F0" w:rsidRDefault="003734F0" w:rsidP="006A50F2">
            <w:pPr>
              <w:pStyle w:val="AEPTextL0"/>
            </w:pPr>
          </w:p>
          <w:p w14:paraId="1A99E2A2" w14:textId="77777777" w:rsidR="003734F0" w:rsidRPr="003734F0" w:rsidRDefault="003734F0" w:rsidP="006A50F2">
            <w:pPr>
              <w:pStyle w:val="AEPTextL0"/>
            </w:pPr>
            <w:r w:rsidRPr="006A5E74">
              <w:t>_______________________________</w:t>
            </w:r>
          </w:p>
          <w:p w14:paraId="1C981142" w14:textId="77777777" w:rsidR="003734F0" w:rsidRPr="003734F0" w:rsidRDefault="003734F0" w:rsidP="006A50F2">
            <w:pPr>
              <w:pStyle w:val="AEPTextL0"/>
            </w:pPr>
            <w:r w:rsidRPr="006A5E74">
              <w:t xml:space="preserve"> Address of First Witness:</w:t>
            </w:r>
          </w:p>
          <w:p w14:paraId="10DAD17E" w14:textId="77777777" w:rsidR="003734F0" w:rsidRPr="003734F0" w:rsidRDefault="003734F0" w:rsidP="006A50F2">
            <w:pPr>
              <w:pStyle w:val="AEPTextL0"/>
            </w:pPr>
            <w:r w:rsidRPr="006A5E74">
              <w:t>_______________________________</w:t>
            </w:r>
            <w:r w:rsidRPr="003734F0">
              <w:br/>
              <w:t>Occupation of First Witness:</w:t>
            </w:r>
          </w:p>
          <w:p w14:paraId="35A39150" w14:textId="77777777" w:rsidR="003734F0" w:rsidRDefault="003734F0" w:rsidP="006A50F2">
            <w:pPr>
              <w:pStyle w:val="AEPTextL0"/>
            </w:pPr>
          </w:p>
          <w:p w14:paraId="2D683526" w14:textId="77777777" w:rsidR="003734F0" w:rsidRPr="006A5E74" w:rsidRDefault="003734F0" w:rsidP="006A50F2">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1CBBF9C" w14:textId="77777777" w:rsidR="003734F0" w:rsidRPr="006A5E74" w:rsidRDefault="003734F0" w:rsidP="006A50F2">
            <w:pPr>
              <w:pStyle w:val="AEPTextL0"/>
            </w:pPr>
          </w:p>
          <w:p w14:paraId="50827E1E" w14:textId="77777777" w:rsidR="003734F0" w:rsidRPr="006A5E74" w:rsidRDefault="003734F0" w:rsidP="006A50F2">
            <w:pPr>
              <w:pStyle w:val="AEPTextL0"/>
            </w:pPr>
          </w:p>
          <w:p w14:paraId="392D1273" w14:textId="77777777" w:rsidR="003734F0" w:rsidRPr="006A5E74" w:rsidRDefault="003734F0" w:rsidP="006A50F2">
            <w:pPr>
              <w:pStyle w:val="AEPTextL0"/>
            </w:pPr>
          </w:p>
          <w:p w14:paraId="11299F8B" w14:textId="77777777" w:rsidR="003734F0" w:rsidRPr="006A5E74" w:rsidRDefault="003734F0" w:rsidP="006A50F2">
            <w:pPr>
              <w:pStyle w:val="AEPTextL0"/>
            </w:pPr>
          </w:p>
          <w:p w14:paraId="04DA6234" w14:textId="77777777" w:rsidR="003734F0" w:rsidRPr="006A5E74" w:rsidRDefault="003734F0" w:rsidP="006A50F2">
            <w:pPr>
              <w:pStyle w:val="AEPTextL0"/>
            </w:pPr>
          </w:p>
          <w:p w14:paraId="48F61C0A" w14:textId="77777777" w:rsidR="003734F0" w:rsidRPr="006A5E74" w:rsidRDefault="003734F0" w:rsidP="006A50F2">
            <w:pPr>
              <w:pStyle w:val="AEPTextL0"/>
            </w:pPr>
          </w:p>
          <w:p w14:paraId="249E797C" w14:textId="77777777" w:rsidR="003734F0" w:rsidRPr="003734F0" w:rsidRDefault="003734F0" w:rsidP="006A50F2">
            <w:pPr>
              <w:pStyle w:val="AEPTextL0"/>
            </w:pPr>
            <w:r w:rsidRPr="006A5E74">
              <w:t>____________________________</w:t>
            </w:r>
          </w:p>
          <w:p w14:paraId="6EA75952" w14:textId="77777777" w:rsidR="003734F0" w:rsidRPr="003734F0" w:rsidRDefault="003734F0" w:rsidP="006A50F2">
            <w:pPr>
              <w:pStyle w:val="AEPTextL0"/>
            </w:pPr>
            <w:r w:rsidRPr="006A5E74">
              <w:t>Signature of First Witness</w:t>
            </w:r>
          </w:p>
        </w:tc>
      </w:tr>
      <w:tr w:rsidR="003734F0" w:rsidRPr="006A5E74" w14:paraId="4DBCFAE2" w14:textId="77777777" w:rsidTr="00D344C0">
        <w:trPr>
          <w:trHeight w:val="253"/>
        </w:trPr>
        <w:tc>
          <w:tcPr>
            <w:tcW w:w="4786" w:type="dxa"/>
            <w:vMerge/>
          </w:tcPr>
          <w:p w14:paraId="04953E9A" w14:textId="77777777" w:rsidR="003734F0" w:rsidRPr="006A5E74" w:rsidRDefault="003734F0" w:rsidP="006A50F2">
            <w:pPr>
              <w:pStyle w:val="AEPTextL0"/>
            </w:pPr>
          </w:p>
        </w:tc>
        <w:tc>
          <w:tcPr>
            <w:tcW w:w="4253" w:type="dxa"/>
            <w:tcBorders>
              <w:top w:val="single" w:sz="4" w:space="0" w:color="auto"/>
            </w:tcBorders>
            <w:vAlign w:val="bottom"/>
          </w:tcPr>
          <w:p w14:paraId="6C8F3A50" w14:textId="77777777" w:rsidR="003734F0" w:rsidRPr="006A5E74" w:rsidRDefault="003734F0" w:rsidP="006A50F2">
            <w:pPr>
              <w:pStyle w:val="AEPTextL0"/>
            </w:pPr>
          </w:p>
        </w:tc>
      </w:tr>
      <w:tr w:rsidR="003734F0" w:rsidRPr="006A5E74" w14:paraId="2A3619B8" w14:textId="77777777" w:rsidTr="00D344C0">
        <w:trPr>
          <w:trHeight w:val="3714"/>
        </w:trPr>
        <w:tc>
          <w:tcPr>
            <w:tcW w:w="4786" w:type="dxa"/>
            <w:tcBorders>
              <w:right w:val="single" w:sz="4" w:space="0" w:color="auto"/>
            </w:tcBorders>
          </w:tcPr>
          <w:p w14:paraId="65F198A0" w14:textId="77777777" w:rsidR="003734F0" w:rsidRDefault="003734F0" w:rsidP="006A50F2">
            <w:pPr>
              <w:pStyle w:val="AEPTextL0"/>
            </w:pPr>
          </w:p>
          <w:p w14:paraId="00791AE1" w14:textId="77777777" w:rsidR="003734F0" w:rsidRPr="006A5E74" w:rsidRDefault="003734F0" w:rsidP="006A50F2">
            <w:pPr>
              <w:pStyle w:val="AEPTextL0"/>
            </w:pPr>
          </w:p>
          <w:p w14:paraId="4108DAAB" w14:textId="77777777" w:rsidR="003734F0" w:rsidRPr="003734F0" w:rsidRDefault="003734F0" w:rsidP="006A50F2">
            <w:pPr>
              <w:pStyle w:val="AEPTextL0"/>
            </w:pPr>
            <w:r w:rsidRPr="006A5E74">
              <w:t>_______________________________</w:t>
            </w:r>
            <w:r w:rsidRPr="006A5E74">
              <w:br/>
              <w:t xml:space="preserve"> Full Name of </w:t>
            </w:r>
            <w:r w:rsidRPr="003734F0">
              <w:t>Second Witness:</w:t>
            </w:r>
          </w:p>
          <w:p w14:paraId="0BB99D0E" w14:textId="77777777" w:rsidR="003734F0" w:rsidRDefault="003734F0" w:rsidP="006A50F2">
            <w:pPr>
              <w:pStyle w:val="AEPTextL0"/>
            </w:pPr>
          </w:p>
          <w:p w14:paraId="6ACAD33D" w14:textId="77777777" w:rsidR="003734F0" w:rsidRPr="003734F0" w:rsidRDefault="003734F0" w:rsidP="006A50F2">
            <w:pPr>
              <w:pStyle w:val="AEPTextL0"/>
            </w:pPr>
            <w:r w:rsidRPr="006A5E74">
              <w:t>_______________________________</w:t>
            </w:r>
          </w:p>
          <w:p w14:paraId="0216AAFF" w14:textId="77777777" w:rsidR="003734F0" w:rsidRPr="003734F0" w:rsidRDefault="003734F0" w:rsidP="006A50F2">
            <w:pPr>
              <w:pStyle w:val="AEPTextL0"/>
            </w:pPr>
            <w:r w:rsidRPr="006A5E74">
              <w:t xml:space="preserve"> Address of </w:t>
            </w:r>
            <w:r w:rsidRPr="003734F0">
              <w:t>Second Witness:</w:t>
            </w:r>
          </w:p>
          <w:p w14:paraId="3AAAB867" w14:textId="77777777" w:rsidR="003734F0" w:rsidRPr="003734F0" w:rsidRDefault="003734F0" w:rsidP="006A50F2">
            <w:pPr>
              <w:pStyle w:val="AEPTextL0"/>
            </w:pPr>
            <w:r w:rsidRPr="006A5E74">
              <w:t>_______________________________</w:t>
            </w:r>
            <w:r w:rsidRPr="003734F0">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2711100" w14:textId="77777777" w:rsidR="003734F0" w:rsidRPr="003734F0" w:rsidRDefault="003734F0" w:rsidP="006A50F2">
            <w:pPr>
              <w:pStyle w:val="AEPTextL0"/>
            </w:pPr>
            <w:r w:rsidRPr="006A5E74">
              <w:t>____________________________</w:t>
            </w:r>
          </w:p>
          <w:p w14:paraId="06A605B8" w14:textId="77777777" w:rsidR="003734F0" w:rsidRPr="003734F0" w:rsidRDefault="003734F0" w:rsidP="006A50F2">
            <w:pPr>
              <w:pStyle w:val="AEPTextL0"/>
            </w:pPr>
            <w:r w:rsidRPr="006A5E74">
              <w:t xml:space="preserve">Signature of </w:t>
            </w:r>
            <w:r w:rsidRPr="003734F0">
              <w:t>Second Witness</w:t>
            </w:r>
          </w:p>
        </w:tc>
      </w:tr>
    </w:tbl>
    <w:p w14:paraId="4C7E342A" w14:textId="77777777" w:rsidR="00E977A1" w:rsidRPr="00C37586" w:rsidRDefault="00E977A1" w:rsidP="00B25568">
      <w:pPr>
        <w:pStyle w:val="AEPTextL0"/>
      </w:pPr>
    </w:p>
    <w:sectPr w:rsidR="00E977A1" w:rsidRPr="00C37586" w:rsidSect="001816B3">
      <w:headerReference w:type="even" r:id="rId17"/>
      <w:headerReference w:type="default" r:id="rId18"/>
      <w:footerReference w:type="even" r:id="rId19"/>
      <w:footerReference w:type="default" r:id="rId20"/>
      <w:headerReference w:type="first" r:id="rId21"/>
      <w:footerReference w:type="first" r:id="rId22"/>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8144" w14:textId="77777777" w:rsidR="007F0378" w:rsidRDefault="007F0378" w:rsidP="004E32C0">
      <w:r>
        <w:separator/>
      </w:r>
    </w:p>
    <w:p w14:paraId="6277DCE7" w14:textId="77777777" w:rsidR="007F0378" w:rsidRDefault="007F0378"/>
  </w:endnote>
  <w:endnote w:type="continuationSeparator" w:id="0">
    <w:p w14:paraId="78913B89" w14:textId="77777777" w:rsidR="007F0378" w:rsidRDefault="007F0378" w:rsidP="004E32C0">
      <w:r>
        <w:continuationSeparator/>
      </w:r>
    </w:p>
    <w:p w14:paraId="76A5DC85" w14:textId="77777777" w:rsidR="007F0378" w:rsidRDefault="007F03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B646" w14:textId="77777777" w:rsidR="002A3ECE" w:rsidRPr="002A3ECE" w:rsidRDefault="002A3ECE" w:rsidP="002A3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A84C" w14:textId="77777777" w:rsidR="00F863FA" w:rsidRPr="002A3ECE" w:rsidRDefault="00F863FA" w:rsidP="002A3E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12BC" w14:textId="523081DC" w:rsidR="00C37586" w:rsidRPr="002A3ECE" w:rsidRDefault="00C37586" w:rsidP="002A3E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40B" w14:textId="77777777" w:rsidR="00D31583" w:rsidRPr="002A3ECE" w:rsidRDefault="00D31583" w:rsidP="002A3E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3875"/>
      <w:docPartObj>
        <w:docPartGallery w:val="Page Numbers (Bottom of Page)"/>
        <w:docPartUnique/>
      </w:docPartObj>
    </w:sdtPr>
    <w:sdtEndPr>
      <w:rPr>
        <w:noProof/>
      </w:rPr>
    </w:sdtEndPr>
    <w:sdtContent>
      <w:p w14:paraId="06E5334D" w14:textId="19740D62" w:rsidR="00D31583" w:rsidRPr="002A3ECE" w:rsidRDefault="002A3ECE" w:rsidP="002A3E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7774" w14:textId="179BE80A" w:rsidR="00D31583" w:rsidRPr="002A3ECE" w:rsidRDefault="00D31583" w:rsidP="002A3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AC5D" w14:textId="77777777" w:rsidR="007F0378" w:rsidRDefault="007F0378" w:rsidP="004E32C0">
      <w:r>
        <w:separator/>
      </w:r>
    </w:p>
    <w:p w14:paraId="11FD4986" w14:textId="77777777" w:rsidR="007F0378" w:rsidRDefault="007F0378"/>
  </w:footnote>
  <w:footnote w:type="continuationSeparator" w:id="0">
    <w:p w14:paraId="6AC4D9D0" w14:textId="77777777" w:rsidR="007F0378" w:rsidRDefault="007F0378" w:rsidP="004E32C0">
      <w:r>
        <w:continuationSeparator/>
      </w:r>
    </w:p>
    <w:p w14:paraId="1CE4E245" w14:textId="77777777" w:rsidR="007F0378" w:rsidRDefault="007F03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ACD8" w14:textId="77777777" w:rsidR="002A3ECE" w:rsidRPr="002A3ECE" w:rsidRDefault="002A3ECE" w:rsidP="002A3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ACC2" w14:textId="77777777" w:rsidR="00C37586" w:rsidRPr="002A3ECE" w:rsidRDefault="00C37586" w:rsidP="002A3E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F772" w14:textId="77777777" w:rsidR="002A3ECE" w:rsidRPr="002A3ECE" w:rsidRDefault="002A3ECE" w:rsidP="002A3E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F23" w14:textId="77777777" w:rsidR="00D31583" w:rsidRPr="002A3ECE" w:rsidRDefault="00D31583" w:rsidP="002A3EC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1B41" w14:textId="77777777" w:rsidR="00D31583" w:rsidRPr="002A3ECE" w:rsidRDefault="00D31583" w:rsidP="002A3E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BCA7" w14:textId="77777777" w:rsidR="00D31583" w:rsidRPr="002A3ECE" w:rsidRDefault="00D31583" w:rsidP="002A3E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5E7C4F9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811970644">
    <w:abstractNumId w:val="3"/>
  </w:num>
  <w:num w:numId="2" w16cid:durableId="672414566">
    <w:abstractNumId w:val="0"/>
  </w:num>
  <w:num w:numId="3" w16cid:durableId="1772049521">
    <w:abstractNumId w:val="1"/>
  </w:num>
  <w:num w:numId="4" w16cid:durableId="715399500">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393087396">
    <w:abstractNumId w:val="2"/>
  </w:num>
  <w:num w:numId="6" w16cid:durableId="1629554999">
    <w:abstractNumId w:val="4"/>
  </w:num>
  <w:num w:numId="7" w16cid:durableId="125351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789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4013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4579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5137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24644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2306637">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4" w16cid:durableId="121021866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13347261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7906610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185900273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473455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3807904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34166042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253176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17002136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42435173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834289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71330763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6981177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75348102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27351786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6917623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2218683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04433029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74969175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1955793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6471253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78427754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3839383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12539898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38" w16cid:durableId="19590694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45274515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BC7A19"/>
    <w:rsid w:val="000002CD"/>
    <w:rsid w:val="000004E5"/>
    <w:rsid w:val="00000D92"/>
    <w:rsid w:val="0000195D"/>
    <w:rsid w:val="00003464"/>
    <w:rsid w:val="000039A3"/>
    <w:rsid w:val="00003C02"/>
    <w:rsid w:val="00004B06"/>
    <w:rsid w:val="00004B83"/>
    <w:rsid w:val="00004F8A"/>
    <w:rsid w:val="00005272"/>
    <w:rsid w:val="00006229"/>
    <w:rsid w:val="00007432"/>
    <w:rsid w:val="0001076F"/>
    <w:rsid w:val="000107DF"/>
    <w:rsid w:val="0001135B"/>
    <w:rsid w:val="000115C7"/>
    <w:rsid w:val="0001191E"/>
    <w:rsid w:val="00011EC7"/>
    <w:rsid w:val="00012504"/>
    <w:rsid w:val="00015B13"/>
    <w:rsid w:val="00015E1C"/>
    <w:rsid w:val="00017B1F"/>
    <w:rsid w:val="00017E8F"/>
    <w:rsid w:val="00021129"/>
    <w:rsid w:val="0002360A"/>
    <w:rsid w:val="000242D7"/>
    <w:rsid w:val="00025C63"/>
    <w:rsid w:val="0002617B"/>
    <w:rsid w:val="000310D2"/>
    <w:rsid w:val="00031A45"/>
    <w:rsid w:val="00031A7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4E14"/>
    <w:rsid w:val="000451C5"/>
    <w:rsid w:val="00045465"/>
    <w:rsid w:val="00045667"/>
    <w:rsid w:val="00047DDB"/>
    <w:rsid w:val="00050526"/>
    <w:rsid w:val="0005083D"/>
    <w:rsid w:val="00051205"/>
    <w:rsid w:val="000512E3"/>
    <w:rsid w:val="0005385A"/>
    <w:rsid w:val="000543B9"/>
    <w:rsid w:val="000550BE"/>
    <w:rsid w:val="00055547"/>
    <w:rsid w:val="00056C29"/>
    <w:rsid w:val="00057692"/>
    <w:rsid w:val="00057B15"/>
    <w:rsid w:val="000601F5"/>
    <w:rsid w:val="00060533"/>
    <w:rsid w:val="00060DC1"/>
    <w:rsid w:val="00062BB1"/>
    <w:rsid w:val="00063EFE"/>
    <w:rsid w:val="0006412B"/>
    <w:rsid w:val="00064F54"/>
    <w:rsid w:val="00066221"/>
    <w:rsid w:val="00070B2E"/>
    <w:rsid w:val="00072D21"/>
    <w:rsid w:val="000738ED"/>
    <w:rsid w:val="0007447D"/>
    <w:rsid w:val="000751E6"/>
    <w:rsid w:val="000773A5"/>
    <w:rsid w:val="000778F8"/>
    <w:rsid w:val="00080573"/>
    <w:rsid w:val="000810D5"/>
    <w:rsid w:val="000877A0"/>
    <w:rsid w:val="000927B7"/>
    <w:rsid w:val="00092DF1"/>
    <w:rsid w:val="000935ED"/>
    <w:rsid w:val="00094AEA"/>
    <w:rsid w:val="000953BE"/>
    <w:rsid w:val="00096158"/>
    <w:rsid w:val="00096B9A"/>
    <w:rsid w:val="000A034A"/>
    <w:rsid w:val="000A0809"/>
    <w:rsid w:val="000A0BD5"/>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69E"/>
    <w:rsid w:val="000C0C1E"/>
    <w:rsid w:val="000C0F3E"/>
    <w:rsid w:val="000C1C89"/>
    <w:rsid w:val="000C1C8C"/>
    <w:rsid w:val="000C3F40"/>
    <w:rsid w:val="000C59E6"/>
    <w:rsid w:val="000C5ECE"/>
    <w:rsid w:val="000C651E"/>
    <w:rsid w:val="000C67AA"/>
    <w:rsid w:val="000D0335"/>
    <w:rsid w:val="000D2954"/>
    <w:rsid w:val="000D351E"/>
    <w:rsid w:val="000D354D"/>
    <w:rsid w:val="000D4036"/>
    <w:rsid w:val="000D4714"/>
    <w:rsid w:val="000D57B3"/>
    <w:rsid w:val="000D5964"/>
    <w:rsid w:val="000D613F"/>
    <w:rsid w:val="000D6712"/>
    <w:rsid w:val="000D70FE"/>
    <w:rsid w:val="000E0E90"/>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2D2"/>
    <w:rsid w:val="00101D3B"/>
    <w:rsid w:val="00101D84"/>
    <w:rsid w:val="001047A5"/>
    <w:rsid w:val="00105305"/>
    <w:rsid w:val="0010634C"/>
    <w:rsid w:val="00106BC0"/>
    <w:rsid w:val="00107847"/>
    <w:rsid w:val="00110E0B"/>
    <w:rsid w:val="00116AB6"/>
    <w:rsid w:val="00117556"/>
    <w:rsid w:val="0011755A"/>
    <w:rsid w:val="0012200D"/>
    <w:rsid w:val="001229ED"/>
    <w:rsid w:val="00122BAD"/>
    <w:rsid w:val="00123155"/>
    <w:rsid w:val="00123858"/>
    <w:rsid w:val="0012508B"/>
    <w:rsid w:val="00125C8D"/>
    <w:rsid w:val="001307B9"/>
    <w:rsid w:val="00133071"/>
    <w:rsid w:val="00134816"/>
    <w:rsid w:val="00134F40"/>
    <w:rsid w:val="001361C5"/>
    <w:rsid w:val="001369BE"/>
    <w:rsid w:val="0013784F"/>
    <w:rsid w:val="001419EC"/>
    <w:rsid w:val="001424A2"/>
    <w:rsid w:val="0014305D"/>
    <w:rsid w:val="0014425D"/>
    <w:rsid w:val="00144354"/>
    <w:rsid w:val="00145095"/>
    <w:rsid w:val="0014571C"/>
    <w:rsid w:val="001469A9"/>
    <w:rsid w:val="00146A2C"/>
    <w:rsid w:val="00147995"/>
    <w:rsid w:val="00153AF7"/>
    <w:rsid w:val="00154A94"/>
    <w:rsid w:val="001555DE"/>
    <w:rsid w:val="00155B67"/>
    <w:rsid w:val="00160D18"/>
    <w:rsid w:val="00161D79"/>
    <w:rsid w:val="00167FA7"/>
    <w:rsid w:val="00171220"/>
    <w:rsid w:val="00171256"/>
    <w:rsid w:val="001734A3"/>
    <w:rsid w:val="0017531C"/>
    <w:rsid w:val="001758A1"/>
    <w:rsid w:val="0017596E"/>
    <w:rsid w:val="00177955"/>
    <w:rsid w:val="00180306"/>
    <w:rsid w:val="001803A1"/>
    <w:rsid w:val="001812D1"/>
    <w:rsid w:val="001816B3"/>
    <w:rsid w:val="001819EF"/>
    <w:rsid w:val="00182BEF"/>
    <w:rsid w:val="00183039"/>
    <w:rsid w:val="00184E3C"/>
    <w:rsid w:val="00186544"/>
    <w:rsid w:val="00186A29"/>
    <w:rsid w:val="00186AB3"/>
    <w:rsid w:val="001875F3"/>
    <w:rsid w:val="00187EF6"/>
    <w:rsid w:val="00190463"/>
    <w:rsid w:val="00191238"/>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4509"/>
    <w:rsid w:val="001A5294"/>
    <w:rsid w:val="001A5C09"/>
    <w:rsid w:val="001A5E61"/>
    <w:rsid w:val="001A6E94"/>
    <w:rsid w:val="001A7606"/>
    <w:rsid w:val="001A7E90"/>
    <w:rsid w:val="001B07BB"/>
    <w:rsid w:val="001B0929"/>
    <w:rsid w:val="001B2043"/>
    <w:rsid w:val="001B25EB"/>
    <w:rsid w:val="001B3139"/>
    <w:rsid w:val="001B5FA7"/>
    <w:rsid w:val="001C0E54"/>
    <w:rsid w:val="001C14EB"/>
    <w:rsid w:val="001C16A9"/>
    <w:rsid w:val="001C3337"/>
    <w:rsid w:val="001C44AF"/>
    <w:rsid w:val="001C4A11"/>
    <w:rsid w:val="001C5DD6"/>
    <w:rsid w:val="001C5E65"/>
    <w:rsid w:val="001C61FB"/>
    <w:rsid w:val="001D098F"/>
    <w:rsid w:val="001D20D8"/>
    <w:rsid w:val="001D2E16"/>
    <w:rsid w:val="001D4A35"/>
    <w:rsid w:val="001D4B13"/>
    <w:rsid w:val="001D4B45"/>
    <w:rsid w:val="001D4FE2"/>
    <w:rsid w:val="001D5241"/>
    <w:rsid w:val="001D57FF"/>
    <w:rsid w:val="001D586B"/>
    <w:rsid w:val="001D6597"/>
    <w:rsid w:val="001E0B98"/>
    <w:rsid w:val="001E1250"/>
    <w:rsid w:val="001E2980"/>
    <w:rsid w:val="001E326E"/>
    <w:rsid w:val="001E56BE"/>
    <w:rsid w:val="001E7A54"/>
    <w:rsid w:val="001E7B6F"/>
    <w:rsid w:val="001F046F"/>
    <w:rsid w:val="001F33DB"/>
    <w:rsid w:val="001F38B5"/>
    <w:rsid w:val="001F3BE6"/>
    <w:rsid w:val="001F4A28"/>
    <w:rsid w:val="001F53BD"/>
    <w:rsid w:val="001F5FC3"/>
    <w:rsid w:val="001F61E0"/>
    <w:rsid w:val="00201439"/>
    <w:rsid w:val="002028AF"/>
    <w:rsid w:val="00203C79"/>
    <w:rsid w:val="002044F4"/>
    <w:rsid w:val="002060AC"/>
    <w:rsid w:val="002073D1"/>
    <w:rsid w:val="00211434"/>
    <w:rsid w:val="002123DD"/>
    <w:rsid w:val="00213EAE"/>
    <w:rsid w:val="00213F4C"/>
    <w:rsid w:val="00215240"/>
    <w:rsid w:val="00215726"/>
    <w:rsid w:val="00217FCE"/>
    <w:rsid w:val="002225C2"/>
    <w:rsid w:val="00222873"/>
    <w:rsid w:val="00224556"/>
    <w:rsid w:val="00225807"/>
    <w:rsid w:val="00225D99"/>
    <w:rsid w:val="00226493"/>
    <w:rsid w:val="0022746E"/>
    <w:rsid w:val="002312AB"/>
    <w:rsid w:val="00232D4B"/>
    <w:rsid w:val="0023641D"/>
    <w:rsid w:val="002364BA"/>
    <w:rsid w:val="0024114D"/>
    <w:rsid w:val="002414CC"/>
    <w:rsid w:val="00243123"/>
    <w:rsid w:val="00243897"/>
    <w:rsid w:val="00243D42"/>
    <w:rsid w:val="002445FF"/>
    <w:rsid w:val="002446BD"/>
    <w:rsid w:val="00244CDD"/>
    <w:rsid w:val="002460AF"/>
    <w:rsid w:val="00247E27"/>
    <w:rsid w:val="00247F18"/>
    <w:rsid w:val="002513D4"/>
    <w:rsid w:val="00252498"/>
    <w:rsid w:val="0025467C"/>
    <w:rsid w:val="0025547F"/>
    <w:rsid w:val="00256E92"/>
    <w:rsid w:val="0026172F"/>
    <w:rsid w:val="00261B1C"/>
    <w:rsid w:val="00262341"/>
    <w:rsid w:val="002625CC"/>
    <w:rsid w:val="00262765"/>
    <w:rsid w:val="00262B2B"/>
    <w:rsid w:val="00263099"/>
    <w:rsid w:val="00263BF8"/>
    <w:rsid w:val="00263FA0"/>
    <w:rsid w:val="00264FE7"/>
    <w:rsid w:val="002659C7"/>
    <w:rsid w:val="00266745"/>
    <w:rsid w:val="002703B1"/>
    <w:rsid w:val="00270E5A"/>
    <w:rsid w:val="0027410A"/>
    <w:rsid w:val="00275DF8"/>
    <w:rsid w:val="002762A1"/>
    <w:rsid w:val="002762C1"/>
    <w:rsid w:val="00277123"/>
    <w:rsid w:val="00277554"/>
    <w:rsid w:val="00280EA1"/>
    <w:rsid w:val="00280EDC"/>
    <w:rsid w:val="002813BB"/>
    <w:rsid w:val="00281991"/>
    <w:rsid w:val="00283EA8"/>
    <w:rsid w:val="0028417E"/>
    <w:rsid w:val="0028433E"/>
    <w:rsid w:val="00284FF5"/>
    <w:rsid w:val="00286E97"/>
    <w:rsid w:val="00290582"/>
    <w:rsid w:val="00291461"/>
    <w:rsid w:val="00291C40"/>
    <w:rsid w:val="002923FD"/>
    <w:rsid w:val="00293275"/>
    <w:rsid w:val="002953D9"/>
    <w:rsid w:val="00295AC9"/>
    <w:rsid w:val="00296D63"/>
    <w:rsid w:val="002A0BCA"/>
    <w:rsid w:val="002A346A"/>
    <w:rsid w:val="002A3ECE"/>
    <w:rsid w:val="002A4288"/>
    <w:rsid w:val="002A7771"/>
    <w:rsid w:val="002A7F27"/>
    <w:rsid w:val="002B04F7"/>
    <w:rsid w:val="002B069B"/>
    <w:rsid w:val="002B0E4D"/>
    <w:rsid w:val="002B1A60"/>
    <w:rsid w:val="002B286D"/>
    <w:rsid w:val="002B36A8"/>
    <w:rsid w:val="002B39D3"/>
    <w:rsid w:val="002B3D96"/>
    <w:rsid w:val="002B42B6"/>
    <w:rsid w:val="002B4DA9"/>
    <w:rsid w:val="002B4EB0"/>
    <w:rsid w:val="002C2563"/>
    <w:rsid w:val="002C544B"/>
    <w:rsid w:val="002C6331"/>
    <w:rsid w:val="002C6760"/>
    <w:rsid w:val="002C695A"/>
    <w:rsid w:val="002D2183"/>
    <w:rsid w:val="002D326F"/>
    <w:rsid w:val="002D3385"/>
    <w:rsid w:val="002D3C70"/>
    <w:rsid w:val="002D46BE"/>
    <w:rsid w:val="002D4E52"/>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F1E"/>
    <w:rsid w:val="002F3182"/>
    <w:rsid w:val="002F33D6"/>
    <w:rsid w:val="002F4570"/>
    <w:rsid w:val="002F56C7"/>
    <w:rsid w:val="002F5DCC"/>
    <w:rsid w:val="002F5F15"/>
    <w:rsid w:val="002F7E39"/>
    <w:rsid w:val="00301368"/>
    <w:rsid w:val="00303DB9"/>
    <w:rsid w:val="00305CE2"/>
    <w:rsid w:val="003069CF"/>
    <w:rsid w:val="00307E7E"/>
    <w:rsid w:val="0031031E"/>
    <w:rsid w:val="003105EF"/>
    <w:rsid w:val="003107F7"/>
    <w:rsid w:val="00311B77"/>
    <w:rsid w:val="00311BA2"/>
    <w:rsid w:val="00313E4B"/>
    <w:rsid w:val="003146CF"/>
    <w:rsid w:val="00315E7A"/>
    <w:rsid w:val="00317126"/>
    <w:rsid w:val="00321C82"/>
    <w:rsid w:val="00321FB3"/>
    <w:rsid w:val="00322291"/>
    <w:rsid w:val="00322BF6"/>
    <w:rsid w:val="00324167"/>
    <w:rsid w:val="00324637"/>
    <w:rsid w:val="0032545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1E25"/>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70C4D"/>
    <w:rsid w:val="00371676"/>
    <w:rsid w:val="003716BD"/>
    <w:rsid w:val="003730DF"/>
    <w:rsid w:val="003734F0"/>
    <w:rsid w:val="00374695"/>
    <w:rsid w:val="003748E2"/>
    <w:rsid w:val="003753D7"/>
    <w:rsid w:val="003754EE"/>
    <w:rsid w:val="00377132"/>
    <w:rsid w:val="00380E7C"/>
    <w:rsid w:val="00381E1A"/>
    <w:rsid w:val="00384845"/>
    <w:rsid w:val="00385070"/>
    <w:rsid w:val="003863E8"/>
    <w:rsid w:val="003874B8"/>
    <w:rsid w:val="00387B7C"/>
    <w:rsid w:val="00390258"/>
    <w:rsid w:val="00390422"/>
    <w:rsid w:val="003913DF"/>
    <w:rsid w:val="00392165"/>
    <w:rsid w:val="00392BF3"/>
    <w:rsid w:val="003936ED"/>
    <w:rsid w:val="00393983"/>
    <w:rsid w:val="00394D76"/>
    <w:rsid w:val="003958AA"/>
    <w:rsid w:val="00395DF7"/>
    <w:rsid w:val="00395F02"/>
    <w:rsid w:val="0039736A"/>
    <w:rsid w:val="00397540"/>
    <w:rsid w:val="00397645"/>
    <w:rsid w:val="00397937"/>
    <w:rsid w:val="003A2B3D"/>
    <w:rsid w:val="003A2BE3"/>
    <w:rsid w:val="003A2CEC"/>
    <w:rsid w:val="003A38A7"/>
    <w:rsid w:val="003A3B44"/>
    <w:rsid w:val="003A3B63"/>
    <w:rsid w:val="003A51E3"/>
    <w:rsid w:val="003A6389"/>
    <w:rsid w:val="003A6B22"/>
    <w:rsid w:val="003B1AF9"/>
    <w:rsid w:val="003B2628"/>
    <w:rsid w:val="003B3485"/>
    <w:rsid w:val="003B350B"/>
    <w:rsid w:val="003B6F3F"/>
    <w:rsid w:val="003C0B46"/>
    <w:rsid w:val="003C160E"/>
    <w:rsid w:val="003C2428"/>
    <w:rsid w:val="003C48BD"/>
    <w:rsid w:val="003C4987"/>
    <w:rsid w:val="003C5EC2"/>
    <w:rsid w:val="003C651E"/>
    <w:rsid w:val="003C721C"/>
    <w:rsid w:val="003D04F5"/>
    <w:rsid w:val="003D07E1"/>
    <w:rsid w:val="003D14E6"/>
    <w:rsid w:val="003D18B6"/>
    <w:rsid w:val="003D1B25"/>
    <w:rsid w:val="003D6D08"/>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211C"/>
    <w:rsid w:val="004123FC"/>
    <w:rsid w:val="0041260A"/>
    <w:rsid w:val="00413353"/>
    <w:rsid w:val="00415245"/>
    <w:rsid w:val="00415630"/>
    <w:rsid w:val="0042025B"/>
    <w:rsid w:val="004211D7"/>
    <w:rsid w:val="004212B5"/>
    <w:rsid w:val="00421AE2"/>
    <w:rsid w:val="004232E5"/>
    <w:rsid w:val="004257B0"/>
    <w:rsid w:val="004303FF"/>
    <w:rsid w:val="0043087A"/>
    <w:rsid w:val="00430A01"/>
    <w:rsid w:val="00431E81"/>
    <w:rsid w:val="00431E9B"/>
    <w:rsid w:val="0043435C"/>
    <w:rsid w:val="00434FAF"/>
    <w:rsid w:val="00435A04"/>
    <w:rsid w:val="0043756D"/>
    <w:rsid w:val="004378F4"/>
    <w:rsid w:val="00437CC9"/>
    <w:rsid w:val="00440483"/>
    <w:rsid w:val="004418D6"/>
    <w:rsid w:val="00441A2A"/>
    <w:rsid w:val="004448E7"/>
    <w:rsid w:val="0044547C"/>
    <w:rsid w:val="004468CF"/>
    <w:rsid w:val="00446A02"/>
    <w:rsid w:val="00447619"/>
    <w:rsid w:val="004505B5"/>
    <w:rsid w:val="00452C0C"/>
    <w:rsid w:val="00452EE4"/>
    <w:rsid w:val="00453D18"/>
    <w:rsid w:val="004553AA"/>
    <w:rsid w:val="00455543"/>
    <w:rsid w:val="0045656D"/>
    <w:rsid w:val="00460AE0"/>
    <w:rsid w:val="00462165"/>
    <w:rsid w:val="004625B6"/>
    <w:rsid w:val="00463798"/>
    <w:rsid w:val="004641E1"/>
    <w:rsid w:val="0046469E"/>
    <w:rsid w:val="00464E2C"/>
    <w:rsid w:val="00466626"/>
    <w:rsid w:val="004673C0"/>
    <w:rsid w:val="004701F2"/>
    <w:rsid w:val="004702AC"/>
    <w:rsid w:val="0047083F"/>
    <w:rsid w:val="004712FA"/>
    <w:rsid w:val="00472569"/>
    <w:rsid w:val="00473EE5"/>
    <w:rsid w:val="00475097"/>
    <w:rsid w:val="00475CD7"/>
    <w:rsid w:val="00475F66"/>
    <w:rsid w:val="00476241"/>
    <w:rsid w:val="00476998"/>
    <w:rsid w:val="00477AA4"/>
    <w:rsid w:val="00477E26"/>
    <w:rsid w:val="00480ACF"/>
    <w:rsid w:val="00480E94"/>
    <w:rsid w:val="0048196C"/>
    <w:rsid w:val="004819DB"/>
    <w:rsid w:val="00482E55"/>
    <w:rsid w:val="0048349B"/>
    <w:rsid w:val="00485A6A"/>
    <w:rsid w:val="00486E85"/>
    <w:rsid w:val="00487A7D"/>
    <w:rsid w:val="0049159F"/>
    <w:rsid w:val="00491ACC"/>
    <w:rsid w:val="00492CC6"/>
    <w:rsid w:val="00492DDB"/>
    <w:rsid w:val="0049362D"/>
    <w:rsid w:val="00494654"/>
    <w:rsid w:val="0049514C"/>
    <w:rsid w:val="00496A1A"/>
    <w:rsid w:val="00496B55"/>
    <w:rsid w:val="00497D7B"/>
    <w:rsid w:val="004A11AB"/>
    <w:rsid w:val="004A26BC"/>
    <w:rsid w:val="004A26EF"/>
    <w:rsid w:val="004A27F8"/>
    <w:rsid w:val="004A374F"/>
    <w:rsid w:val="004A39CF"/>
    <w:rsid w:val="004A39FB"/>
    <w:rsid w:val="004A4374"/>
    <w:rsid w:val="004A60D1"/>
    <w:rsid w:val="004B27F8"/>
    <w:rsid w:val="004B3BDD"/>
    <w:rsid w:val="004B3BE9"/>
    <w:rsid w:val="004B5A7E"/>
    <w:rsid w:val="004B797B"/>
    <w:rsid w:val="004C255B"/>
    <w:rsid w:val="004C61FE"/>
    <w:rsid w:val="004D1ABC"/>
    <w:rsid w:val="004D2356"/>
    <w:rsid w:val="004D261E"/>
    <w:rsid w:val="004D297F"/>
    <w:rsid w:val="004D2CD6"/>
    <w:rsid w:val="004D30F8"/>
    <w:rsid w:val="004D38C3"/>
    <w:rsid w:val="004D39AD"/>
    <w:rsid w:val="004D58F7"/>
    <w:rsid w:val="004D7FBA"/>
    <w:rsid w:val="004E0606"/>
    <w:rsid w:val="004E119A"/>
    <w:rsid w:val="004E2437"/>
    <w:rsid w:val="004E26D3"/>
    <w:rsid w:val="004E32C0"/>
    <w:rsid w:val="004E3737"/>
    <w:rsid w:val="004E3F63"/>
    <w:rsid w:val="004E4790"/>
    <w:rsid w:val="004E4A1D"/>
    <w:rsid w:val="004E4D95"/>
    <w:rsid w:val="004E6121"/>
    <w:rsid w:val="004E6196"/>
    <w:rsid w:val="004F0B72"/>
    <w:rsid w:val="004F1B38"/>
    <w:rsid w:val="004F20BF"/>
    <w:rsid w:val="004F22F8"/>
    <w:rsid w:val="004F3120"/>
    <w:rsid w:val="004F40ED"/>
    <w:rsid w:val="004F56C4"/>
    <w:rsid w:val="004F675D"/>
    <w:rsid w:val="004F7DFC"/>
    <w:rsid w:val="0050012C"/>
    <w:rsid w:val="0050096E"/>
    <w:rsid w:val="005048DF"/>
    <w:rsid w:val="00504AFC"/>
    <w:rsid w:val="00504D3E"/>
    <w:rsid w:val="00506111"/>
    <w:rsid w:val="005067F6"/>
    <w:rsid w:val="00506F46"/>
    <w:rsid w:val="00511FF0"/>
    <w:rsid w:val="00514B13"/>
    <w:rsid w:val="005151A4"/>
    <w:rsid w:val="00516350"/>
    <w:rsid w:val="005201CB"/>
    <w:rsid w:val="005221FC"/>
    <w:rsid w:val="00523934"/>
    <w:rsid w:val="0052458F"/>
    <w:rsid w:val="00524BF2"/>
    <w:rsid w:val="005254D5"/>
    <w:rsid w:val="00526146"/>
    <w:rsid w:val="0053052D"/>
    <w:rsid w:val="005316EE"/>
    <w:rsid w:val="00531F31"/>
    <w:rsid w:val="005320B1"/>
    <w:rsid w:val="00532286"/>
    <w:rsid w:val="00533405"/>
    <w:rsid w:val="00534597"/>
    <w:rsid w:val="005358A4"/>
    <w:rsid w:val="00536A72"/>
    <w:rsid w:val="00540449"/>
    <w:rsid w:val="0054143F"/>
    <w:rsid w:val="00541930"/>
    <w:rsid w:val="00541EDE"/>
    <w:rsid w:val="005431E3"/>
    <w:rsid w:val="00544338"/>
    <w:rsid w:val="0054438D"/>
    <w:rsid w:val="005465FB"/>
    <w:rsid w:val="005512F7"/>
    <w:rsid w:val="00551AA5"/>
    <w:rsid w:val="005522EC"/>
    <w:rsid w:val="00552EA3"/>
    <w:rsid w:val="00552F07"/>
    <w:rsid w:val="00553E70"/>
    <w:rsid w:val="0055470D"/>
    <w:rsid w:val="00554C03"/>
    <w:rsid w:val="00555755"/>
    <w:rsid w:val="005564C9"/>
    <w:rsid w:val="00556B43"/>
    <w:rsid w:val="00557542"/>
    <w:rsid w:val="0056129A"/>
    <w:rsid w:val="00562B44"/>
    <w:rsid w:val="00564AEA"/>
    <w:rsid w:val="00565A5C"/>
    <w:rsid w:val="00567DE6"/>
    <w:rsid w:val="00573077"/>
    <w:rsid w:val="00574F31"/>
    <w:rsid w:val="005754ED"/>
    <w:rsid w:val="00580C95"/>
    <w:rsid w:val="005813AC"/>
    <w:rsid w:val="005818EF"/>
    <w:rsid w:val="00583168"/>
    <w:rsid w:val="00583A9F"/>
    <w:rsid w:val="00583FD7"/>
    <w:rsid w:val="00587574"/>
    <w:rsid w:val="005915A8"/>
    <w:rsid w:val="00591AAD"/>
    <w:rsid w:val="00592DFC"/>
    <w:rsid w:val="0059437E"/>
    <w:rsid w:val="0059508C"/>
    <w:rsid w:val="0059731D"/>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AF2"/>
    <w:rsid w:val="005B5E9D"/>
    <w:rsid w:val="005B7237"/>
    <w:rsid w:val="005B7FC7"/>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0DAF"/>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3373"/>
    <w:rsid w:val="006048F1"/>
    <w:rsid w:val="006049B3"/>
    <w:rsid w:val="00605880"/>
    <w:rsid w:val="00606661"/>
    <w:rsid w:val="006066AF"/>
    <w:rsid w:val="00607220"/>
    <w:rsid w:val="006073D8"/>
    <w:rsid w:val="006079F0"/>
    <w:rsid w:val="00610DB1"/>
    <w:rsid w:val="0061315B"/>
    <w:rsid w:val="00613C2E"/>
    <w:rsid w:val="00613E34"/>
    <w:rsid w:val="00615180"/>
    <w:rsid w:val="00617173"/>
    <w:rsid w:val="00620A11"/>
    <w:rsid w:val="00620C22"/>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1F80"/>
    <w:rsid w:val="006424DF"/>
    <w:rsid w:val="006425D4"/>
    <w:rsid w:val="00642C71"/>
    <w:rsid w:val="00643078"/>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0F2"/>
    <w:rsid w:val="006A5E92"/>
    <w:rsid w:val="006A67BE"/>
    <w:rsid w:val="006A7C3C"/>
    <w:rsid w:val="006B0F56"/>
    <w:rsid w:val="006B2901"/>
    <w:rsid w:val="006B3C9C"/>
    <w:rsid w:val="006B4BAA"/>
    <w:rsid w:val="006B509A"/>
    <w:rsid w:val="006B5D7B"/>
    <w:rsid w:val="006B5F36"/>
    <w:rsid w:val="006B6204"/>
    <w:rsid w:val="006C2553"/>
    <w:rsid w:val="006C29C4"/>
    <w:rsid w:val="006C3EA2"/>
    <w:rsid w:val="006C4C89"/>
    <w:rsid w:val="006C4F59"/>
    <w:rsid w:val="006C5684"/>
    <w:rsid w:val="006C5748"/>
    <w:rsid w:val="006C5B49"/>
    <w:rsid w:val="006C6D62"/>
    <w:rsid w:val="006C71A1"/>
    <w:rsid w:val="006C73AB"/>
    <w:rsid w:val="006D077F"/>
    <w:rsid w:val="006D15BF"/>
    <w:rsid w:val="006D4B63"/>
    <w:rsid w:val="006D6673"/>
    <w:rsid w:val="006D6BC9"/>
    <w:rsid w:val="006E2105"/>
    <w:rsid w:val="006E31E3"/>
    <w:rsid w:val="006E40DB"/>
    <w:rsid w:val="006E4C61"/>
    <w:rsid w:val="006E6288"/>
    <w:rsid w:val="006E65F8"/>
    <w:rsid w:val="006E69CE"/>
    <w:rsid w:val="006E7785"/>
    <w:rsid w:val="006E7C5B"/>
    <w:rsid w:val="006F016F"/>
    <w:rsid w:val="006F04B5"/>
    <w:rsid w:val="006F1B65"/>
    <w:rsid w:val="006F2E0F"/>
    <w:rsid w:val="006F7539"/>
    <w:rsid w:val="00700588"/>
    <w:rsid w:val="00701B60"/>
    <w:rsid w:val="0070330B"/>
    <w:rsid w:val="00703E6D"/>
    <w:rsid w:val="0070411B"/>
    <w:rsid w:val="007041ED"/>
    <w:rsid w:val="007044FB"/>
    <w:rsid w:val="0070464F"/>
    <w:rsid w:val="0070481F"/>
    <w:rsid w:val="00705CA0"/>
    <w:rsid w:val="00707572"/>
    <w:rsid w:val="00707A1A"/>
    <w:rsid w:val="007103FB"/>
    <w:rsid w:val="00710C77"/>
    <w:rsid w:val="00711744"/>
    <w:rsid w:val="007121EE"/>
    <w:rsid w:val="0071240A"/>
    <w:rsid w:val="0071256D"/>
    <w:rsid w:val="00712E13"/>
    <w:rsid w:val="007130FB"/>
    <w:rsid w:val="007133DA"/>
    <w:rsid w:val="007145F4"/>
    <w:rsid w:val="00714FC1"/>
    <w:rsid w:val="00715A3A"/>
    <w:rsid w:val="0072024A"/>
    <w:rsid w:val="0072312F"/>
    <w:rsid w:val="00724599"/>
    <w:rsid w:val="00725C3D"/>
    <w:rsid w:val="007278F0"/>
    <w:rsid w:val="00731E27"/>
    <w:rsid w:val="00732102"/>
    <w:rsid w:val="00732BF8"/>
    <w:rsid w:val="00733F3B"/>
    <w:rsid w:val="00735760"/>
    <w:rsid w:val="007378AE"/>
    <w:rsid w:val="0074015A"/>
    <w:rsid w:val="00740A8B"/>
    <w:rsid w:val="00742A47"/>
    <w:rsid w:val="0074423A"/>
    <w:rsid w:val="0074443C"/>
    <w:rsid w:val="00744DE1"/>
    <w:rsid w:val="00744F81"/>
    <w:rsid w:val="00745D37"/>
    <w:rsid w:val="00746B69"/>
    <w:rsid w:val="007470C3"/>
    <w:rsid w:val="00747591"/>
    <w:rsid w:val="007504B4"/>
    <w:rsid w:val="007511C5"/>
    <w:rsid w:val="007518A6"/>
    <w:rsid w:val="00751D50"/>
    <w:rsid w:val="007521F4"/>
    <w:rsid w:val="00752A8C"/>
    <w:rsid w:val="0075301A"/>
    <w:rsid w:val="00757F55"/>
    <w:rsid w:val="007609BA"/>
    <w:rsid w:val="007609D7"/>
    <w:rsid w:val="00760CB8"/>
    <w:rsid w:val="00762FB3"/>
    <w:rsid w:val="007665C4"/>
    <w:rsid w:val="007669D5"/>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3E3"/>
    <w:rsid w:val="00783593"/>
    <w:rsid w:val="0078369B"/>
    <w:rsid w:val="007836A5"/>
    <w:rsid w:val="00783AB5"/>
    <w:rsid w:val="00784EE1"/>
    <w:rsid w:val="00787F91"/>
    <w:rsid w:val="007901C9"/>
    <w:rsid w:val="0079073E"/>
    <w:rsid w:val="00790762"/>
    <w:rsid w:val="007910C7"/>
    <w:rsid w:val="00793BAB"/>
    <w:rsid w:val="00793F08"/>
    <w:rsid w:val="00794E80"/>
    <w:rsid w:val="00795EF4"/>
    <w:rsid w:val="00796BBD"/>
    <w:rsid w:val="007A049C"/>
    <w:rsid w:val="007A0D49"/>
    <w:rsid w:val="007A4732"/>
    <w:rsid w:val="007A51FA"/>
    <w:rsid w:val="007A55D8"/>
    <w:rsid w:val="007A5DBE"/>
    <w:rsid w:val="007A708F"/>
    <w:rsid w:val="007A7289"/>
    <w:rsid w:val="007A79A1"/>
    <w:rsid w:val="007B0950"/>
    <w:rsid w:val="007B11E6"/>
    <w:rsid w:val="007B13B0"/>
    <w:rsid w:val="007B2067"/>
    <w:rsid w:val="007B21BA"/>
    <w:rsid w:val="007B418C"/>
    <w:rsid w:val="007B425E"/>
    <w:rsid w:val="007B66B7"/>
    <w:rsid w:val="007B73C9"/>
    <w:rsid w:val="007C0454"/>
    <w:rsid w:val="007C04B1"/>
    <w:rsid w:val="007C323E"/>
    <w:rsid w:val="007C4759"/>
    <w:rsid w:val="007C4FB4"/>
    <w:rsid w:val="007C6C70"/>
    <w:rsid w:val="007C7B17"/>
    <w:rsid w:val="007D1253"/>
    <w:rsid w:val="007D3747"/>
    <w:rsid w:val="007D4B25"/>
    <w:rsid w:val="007D4CD8"/>
    <w:rsid w:val="007D5891"/>
    <w:rsid w:val="007D5D52"/>
    <w:rsid w:val="007D7871"/>
    <w:rsid w:val="007E0BC0"/>
    <w:rsid w:val="007E1340"/>
    <w:rsid w:val="007E1883"/>
    <w:rsid w:val="007E18A7"/>
    <w:rsid w:val="007E4E62"/>
    <w:rsid w:val="007E5537"/>
    <w:rsid w:val="007E5E62"/>
    <w:rsid w:val="007E70ED"/>
    <w:rsid w:val="007F0378"/>
    <w:rsid w:val="007F1D87"/>
    <w:rsid w:val="007F2508"/>
    <w:rsid w:val="007F31EF"/>
    <w:rsid w:val="007F4DB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17E98"/>
    <w:rsid w:val="00820688"/>
    <w:rsid w:val="008211B2"/>
    <w:rsid w:val="00822056"/>
    <w:rsid w:val="0082296E"/>
    <w:rsid w:val="00823CAD"/>
    <w:rsid w:val="008247FA"/>
    <w:rsid w:val="0082642D"/>
    <w:rsid w:val="00826B3E"/>
    <w:rsid w:val="008276A7"/>
    <w:rsid w:val="00830B48"/>
    <w:rsid w:val="0083182E"/>
    <w:rsid w:val="00831AA1"/>
    <w:rsid w:val="008325E4"/>
    <w:rsid w:val="00832AEE"/>
    <w:rsid w:val="00833E7F"/>
    <w:rsid w:val="00834906"/>
    <w:rsid w:val="00835218"/>
    <w:rsid w:val="00835901"/>
    <w:rsid w:val="00836726"/>
    <w:rsid w:val="0083684C"/>
    <w:rsid w:val="008368CC"/>
    <w:rsid w:val="00836A71"/>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6E99"/>
    <w:rsid w:val="008571CF"/>
    <w:rsid w:val="008576AD"/>
    <w:rsid w:val="008608B2"/>
    <w:rsid w:val="00861103"/>
    <w:rsid w:val="00862648"/>
    <w:rsid w:val="00862BEF"/>
    <w:rsid w:val="00863B99"/>
    <w:rsid w:val="00866DB7"/>
    <w:rsid w:val="00867748"/>
    <w:rsid w:val="00867983"/>
    <w:rsid w:val="00867A9A"/>
    <w:rsid w:val="0087096D"/>
    <w:rsid w:val="0087209E"/>
    <w:rsid w:val="00872FC0"/>
    <w:rsid w:val="008736F9"/>
    <w:rsid w:val="00873FB0"/>
    <w:rsid w:val="00874817"/>
    <w:rsid w:val="00875C34"/>
    <w:rsid w:val="00877255"/>
    <w:rsid w:val="0088111F"/>
    <w:rsid w:val="00881B80"/>
    <w:rsid w:val="008839B4"/>
    <w:rsid w:val="00885232"/>
    <w:rsid w:val="008853F6"/>
    <w:rsid w:val="008871DC"/>
    <w:rsid w:val="00887BF1"/>
    <w:rsid w:val="00891A50"/>
    <w:rsid w:val="00891D2E"/>
    <w:rsid w:val="00892263"/>
    <w:rsid w:val="00892858"/>
    <w:rsid w:val="00893396"/>
    <w:rsid w:val="0089399D"/>
    <w:rsid w:val="008941D8"/>
    <w:rsid w:val="008945ED"/>
    <w:rsid w:val="00895184"/>
    <w:rsid w:val="00895839"/>
    <w:rsid w:val="00896966"/>
    <w:rsid w:val="008969B9"/>
    <w:rsid w:val="0089741F"/>
    <w:rsid w:val="00897B71"/>
    <w:rsid w:val="008A010B"/>
    <w:rsid w:val="008A1334"/>
    <w:rsid w:val="008A1558"/>
    <w:rsid w:val="008A5336"/>
    <w:rsid w:val="008A5E40"/>
    <w:rsid w:val="008A6D4A"/>
    <w:rsid w:val="008A6EBF"/>
    <w:rsid w:val="008A7676"/>
    <w:rsid w:val="008A7B7C"/>
    <w:rsid w:val="008B0624"/>
    <w:rsid w:val="008B0F44"/>
    <w:rsid w:val="008B11F4"/>
    <w:rsid w:val="008B2414"/>
    <w:rsid w:val="008B269E"/>
    <w:rsid w:val="008B39B8"/>
    <w:rsid w:val="008B3D06"/>
    <w:rsid w:val="008B4028"/>
    <w:rsid w:val="008B4749"/>
    <w:rsid w:val="008B6F67"/>
    <w:rsid w:val="008B7814"/>
    <w:rsid w:val="008B7A1D"/>
    <w:rsid w:val="008C0C2A"/>
    <w:rsid w:val="008C1D4E"/>
    <w:rsid w:val="008C45A3"/>
    <w:rsid w:val="008C5FD7"/>
    <w:rsid w:val="008C6D5E"/>
    <w:rsid w:val="008D123C"/>
    <w:rsid w:val="008D26EF"/>
    <w:rsid w:val="008D44FA"/>
    <w:rsid w:val="008D56BD"/>
    <w:rsid w:val="008D61CA"/>
    <w:rsid w:val="008D75D6"/>
    <w:rsid w:val="008D7D22"/>
    <w:rsid w:val="008E015B"/>
    <w:rsid w:val="008E0F78"/>
    <w:rsid w:val="008E22EC"/>
    <w:rsid w:val="008E2810"/>
    <w:rsid w:val="008E2A5B"/>
    <w:rsid w:val="008E2CAC"/>
    <w:rsid w:val="008E6ABD"/>
    <w:rsid w:val="008E70FA"/>
    <w:rsid w:val="008E7AD4"/>
    <w:rsid w:val="008F1B8F"/>
    <w:rsid w:val="008F30EA"/>
    <w:rsid w:val="008F31CC"/>
    <w:rsid w:val="008F4470"/>
    <w:rsid w:val="008F5421"/>
    <w:rsid w:val="008F5FDE"/>
    <w:rsid w:val="0090167D"/>
    <w:rsid w:val="00901782"/>
    <w:rsid w:val="00901E14"/>
    <w:rsid w:val="009022FA"/>
    <w:rsid w:val="00904446"/>
    <w:rsid w:val="00905E23"/>
    <w:rsid w:val="0090729A"/>
    <w:rsid w:val="009073D2"/>
    <w:rsid w:val="00910ECA"/>
    <w:rsid w:val="00911026"/>
    <w:rsid w:val="009116AE"/>
    <w:rsid w:val="00911B6D"/>
    <w:rsid w:val="009140FC"/>
    <w:rsid w:val="009143F1"/>
    <w:rsid w:val="0091596C"/>
    <w:rsid w:val="00915EAF"/>
    <w:rsid w:val="009170A6"/>
    <w:rsid w:val="0092006D"/>
    <w:rsid w:val="009202D1"/>
    <w:rsid w:val="00921377"/>
    <w:rsid w:val="00921B9D"/>
    <w:rsid w:val="00923F05"/>
    <w:rsid w:val="009246C2"/>
    <w:rsid w:val="00925601"/>
    <w:rsid w:val="00926128"/>
    <w:rsid w:val="0092670C"/>
    <w:rsid w:val="00927735"/>
    <w:rsid w:val="0092778A"/>
    <w:rsid w:val="00931727"/>
    <w:rsid w:val="009319DA"/>
    <w:rsid w:val="00932485"/>
    <w:rsid w:val="0093350A"/>
    <w:rsid w:val="00933583"/>
    <w:rsid w:val="00933C49"/>
    <w:rsid w:val="009370EF"/>
    <w:rsid w:val="00937AC4"/>
    <w:rsid w:val="0094064F"/>
    <w:rsid w:val="00940782"/>
    <w:rsid w:val="009425F3"/>
    <w:rsid w:val="009441C5"/>
    <w:rsid w:val="00945392"/>
    <w:rsid w:val="0094585B"/>
    <w:rsid w:val="009465C2"/>
    <w:rsid w:val="00953480"/>
    <w:rsid w:val="0095393D"/>
    <w:rsid w:val="00954345"/>
    <w:rsid w:val="00954491"/>
    <w:rsid w:val="009549DC"/>
    <w:rsid w:val="0095507A"/>
    <w:rsid w:val="0095607F"/>
    <w:rsid w:val="0095791C"/>
    <w:rsid w:val="00960331"/>
    <w:rsid w:val="00960591"/>
    <w:rsid w:val="00960B7C"/>
    <w:rsid w:val="009640C3"/>
    <w:rsid w:val="009646D8"/>
    <w:rsid w:val="00964BA9"/>
    <w:rsid w:val="00964CA1"/>
    <w:rsid w:val="00965553"/>
    <w:rsid w:val="009658DD"/>
    <w:rsid w:val="00965ABE"/>
    <w:rsid w:val="00966873"/>
    <w:rsid w:val="00971766"/>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6B4"/>
    <w:rsid w:val="009A0614"/>
    <w:rsid w:val="009A2958"/>
    <w:rsid w:val="009A3206"/>
    <w:rsid w:val="009A350A"/>
    <w:rsid w:val="009A7A73"/>
    <w:rsid w:val="009B066C"/>
    <w:rsid w:val="009B08FA"/>
    <w:rsid w:val="009B3799"/>
    <w:rsid w:val="009B3A73"/>
    <w:rsid w:val="009B4AC1"/>
    <w:rsid w:val="009B4CA9"/>
    <w:rsid w:val="009B58BD"/>
    <w:rsid w:val="009B622A"/>
    <w:rsid w:val="009B76E4"/>
    <w:rsid w:val="009C245E"/>
    <w:rsid w:val="009C35B4"/>
    <w:rsid w:val="009C3BA4"/>
    <w:rsid w:val="009C4B89"/>
    <w:rsid w:val="009C4BDD"/>
    <w:rsid w:val="009C5F5F"/>
    <w:rsid w:val="009C6D66"/>
    <w:rsid w:val="009C7A9C"/>
    <w:rsid w:val="009D0B23"/>
    <w:rsid w:val="009D1A55"/>
    <w:rsid w:val="009D267E"/>
    <w:rsid w:val="009D32FE"/>
    <w:rsid w:val="009D36B3"/>
    <w:rsid w:val="009D6653"/>
    <w:rsid w:val="009D76FA"/>
    <w:rsid w:val="009D7985"/>
    <w:rsid w:val="009E080F"/>
    <w:rsid w:val="009E0EFD"/>
    <w:rsid w:val="009E37F8"/>
    <w:rsid w:val="009E3946"/>
    <w:rsid w:val="009E3CCC"/>
    <w:rsid w:val="009E4620"/>
    <w:rsid w:val="009E4EC6"/>
    <w:rsid w:val="009E65C1"/>
    <w:rsid w:val="009E7812"/>
    <w:rsid w:val="009F056B"/>
    <w:rsid w:val="009F0785"/>
    <w:rsid w:val="009F1A50"/>
    <w:rsid w:val="009F2B99"/>
    <w:rsid w:val="009F3038"/>
    <w:rsid w:val="009F4341"/>
    <w:rsid w:val="009F5C3C"/>
    <w:rsid w:val="009F65F7"/>
    <w:rsid w:val="00A002CB"/>
    <w:rsid w:val="00A00626"/>
    <w:rsid w:val="00A02115"/>
    <w:rsid w:val="00A02CDF"/>
    <w:rsid w:val="00A0395C"/>
    <w:rsid w:val="00A056BA"/>
    <w:rsid w:val="00A05728"/>
    <w:rsid w:val="00A07974"/>
    <w:rsid w:val="00A10D2F"/>
    <w:rsid w:val="00A1217F"/>
    <w:rsid w:val="00A1373E"/>
    <w:rsid w:val="00A13B17"/>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643"/>
    <w:rsid w:val="00A36B1B"/>
    <w:rsid w:val="00A416FF"/>
    <w:rsid w:val="00A42D9B"/>
    <w:rsid w:val="00A43397"/>
    <w:rsid w:val="00A437D2"/>
    <w:rsid w:val="00A44E5B"/>
    <w:rsid w:val="00A456F4"/>
    <w:rsid w:val="00A45A0D"/>
    <w:rsid w:val="00A4764A"/>
    <w:rsid w:val="00A47A96"/>
    <w:rsid w:val="00A47E33"/>
    <w:rsid w:val="00A47E93"/>
    <w:rsid w:val="00A50223"/>
    <w:rsid w:val="00A506F5"/>
    <w:rsid w:val="00A567F3"/>
    <w:rsid w:val="00A571CA"/>
    <w:rsid w:val="00A57E94"/>
    <w:rsid w:val="00A6204D"/>
    <w:rsid w:val="00A62D32"/>
    <w:rsid w:val="00A63437"/>
    <w:rsid w:val="00A63A3F"/>
    <w:rsid w:val="00A64D0A"/>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057"/>
    <w:rsid w:val="00A92668"/>
    <w:rsid w:val="00A930C7"/>
    <w:rsid w:val="00A93C18"/>
    <w:rsid w:val="00A943CA"/>
    <w:rsid w:val="00A955C7"/>
    <w:rsid w:val="00AA2B6D"/>
    <w:rsid w:val="00AA3403"/>
    <w:rsid w:val="00AA37F5"/>
    <w:rsid w:val="00AA561A"/>
    <w:rsid w:val="00AA5768"/>
    <w:rsid w:val="00AA684C"/>
    <w:rsid w:val="00AB069A"/>
    <w:rsid w:val="00AB10A2"/>
    <w:rsid w:val="00AB1E5F"/>
    <w:rsid w:val="00AB2B30"/>
    <w:rsid w:val="00AB3941"/>
    <w:rsid w:val="00AB39C5"/>
    <w:rsid w:val="00AB3E0A"/>
    <w:rsid w:val="00AB4438"/>
    <w:rsid w:val="00AB4B5D"/>
    <w:rsid w:val="00AB700D"/>
    <w:rsid w:val="00AB7F77"/>
    <w:rsid w:val="00AC0E18"/>
    <w:rsid w:val="00AC0FCF"/>
    <w:rsid w:val="00AC25C0"/>
    <w:rsid w:val="00AC2C4F"/>
    <w:rsid w:val="00AC455A"/>
    <w:rsid w:val="00AC4F26"/>
    <w:rsid w:val="00AC50D2"/>
    <w:rsid w:val="00AC539B"/>
    <w:rsid w:val="00AC6A5C"/>
    <w:rsid w:val="00AC6D61"/>
    <w:rsid w:val="00AC71E2"/>
    <w:rsid w:val="00AC78FB"/>
    <w:rsid w:val="00AD21B3"/>
    <w:rsid w:val="00AD2226"/>
    <w:rsid w:val="00AD28FD"/>
    <w:rsid w:val="00AD2D1E"/>
    <w:rsid w:val="00AD37BB"/>
    <w:rsid w:val="00AD3E7F"/>
    <w:rsid w:val="00AD47B1"/>
    <w:rsid w:val="00AD4F68"/>
    <w:rsid w:val="00AD5123"/>
    <w:rsid w:val="00AD64C1"/>
    <w:rsid w:val="00AD6B54"/>
    <w:rsid w:val="00AD6DDB"/>
    <w:rsid w:val="00AD717A"/>
    <w:rsid w:val="00AE071C"/>
    <w:rsid w:val="00AE28BA"/>
    <w:rsid w:val="00AE4B9F"/>
    <w:rsid w:val="00AE586D"/>
    <w:rsid w:val="00AE7064"/>
    <w:rsid w:val="00AF15A9"/>
    <w:rsid w:val="00AF17FF"/>
    <w:rsid w:val="00AF1F67"/>
    <w:rsid w:val="00AF3161"/>
    <w:rsid w:val="00AF38EC"/>
    <w:rsid w:val="00AF51B7"/>
    <w:rsid w:val="00AF705E"/>
    <w:rsid w:val="00AF79BF"/>
    <w:rsid w:val="00B00240"/>
    <w:rsid w:val="00B00361"/>
    <w:rsid w:val="00B00751"/>
    <w:rsid w:val="00B0187D"/>
    <w:rsid w:val="00B01C4B"/>
    <w:rsid w:val="00B03221"/>
    <w:rsid w:val="00B03B10"/>
    <w:rsid w:val="00B03D76"/>
    <w:rsid w:val="00B0407D"/>
    <w:rsid w:val="00B058AA"/>
    <w:rsid w:val="00B06414"/>
    <w:rsid w:val="00B06D77"/>
    <w:rsid w:val="00B077F0"/>
    <w:rsid w:val="00B10E48"/>
    <w:rsid w:val="00B10EFC"/>
    <w:rsid w:val="00B11C5D"/>
    <w:rsid w:val="00B15971"/>
    <w:rsid w:val="00B159D4"/>
    <w:rsid w:val="00B15BD8"/>
    <w:rsid w:val="00B15FD0"/>
    <w:rsid w:val="00B1628F"/>
    <w:rsid w:val="00B178CB"/>
    <w:rsid w:val="00B203F6"/>
    <w:rsid w:val="00B224C5"/>
    <w:rsid w:val="00B22999"/>
    <w:rsid w:val="00B22D59"/>
    <w:rsid w:val="00B25568"/>
    <w:rsid w:val="00B264FB"/>
    <w:rsid w:val="00B30899"/>
    <w:rsid w:val="00B317C4"/>
    <w:rsid w:val="00B3256E"/>
    <w:rsid w:val="00B327C0"/>
    <w:rsid w:val="00B341A9"/>
    <w:rsid w:val="00B341D2"/>
    <w:rsid w:val="00B35A53"/>
    <w:rsid w:val="00B35AE1"/>
    <w:rsid w:val="00B36878"/>
    <w:rsid w:val="00B36D7D"/>
    <w:rsid w:val="00B36DE5"/>
    <w:rsid w:val="00B40BDC"/>
    <w:rsid w:val="00B421C2"/>
    <w:rsid w:val="00B42672"/>
    <w:rsid w:val="00B438BA"/>
    <w:rsid w:val="00B44C7E"/>
    <w:rsid w:val="00B4566A"/>
    <w:rsid w:val="00B47FCA"/>
    <w:rsid w:val="00B52A48"/>
    <w:rsid w:val="00B545D7"/>
    <w:rsid w:val="00B54E5C"/>
    <w:rsid w:val="00B566F0"/>
    <w:rsid w:val="00B63E11"/>
    <w:rsid w:val="00B64146"/>
    <w:rsid w:val="00B643AE"/>
    <w:rsid w:val="00B64842"/>
    <w:rsid w:val="00B6593A"/>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45A"/>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1C9"/>
    <w:rsid w:val="00BA573C"/>
    <w:rsid w:val="00BA5904"/>
    <w:rsid w:val="00BA59BC"/>
    <w:rsid w:val="00BA7ECC"/>
    <w:rsid w:val="00BB21A7"/>
    <w:rsid w:val="00BB2601"/>
    <w:rsid w:val="00BB52C9"/>
    <w:rsid w:val="00BB6C6D"/>
    <w:rsid w:val="00BB7930"/>
    <w:rsid w:val="00BC031B"/>
    <w:rsid w:val="00BC25F6"/>
    <w:rsid w:val="00BC26EB"/>
    <w:rsid w:val="00BC27D3"/>
    <w:rsid w:val="00BC2E56"/>
    <w:rsid w:val="00BC3484"/>
    <w:rsid w:val="00BC506F"/>
    <w:rsid w:val="00BC57BF"/>
    <w:rsid w:val="00BC61C7"/>
    <w:rsid w:val="00BC6D27"/>
    <w:rsid w:val="00BC6F1A"/>
    <w:rsid w:val="00BC6F7B"/>
    <w:rsid w:val="00BC7A19"/>
    <w:rsid w:val="00BC7DD9"/>
    <w:rsid w:val="00BD1E82"/>
    <w:rsid w:val="00BD39A3"/>
    <w:rsid w:val="00BD4EEB"/>
    <w:rsid w:val="00BD527E"/>
    <w:rsid w:val="00BD56EC"/>
    <w:rsid w:val="00BD5A75"/>
    <w:rsid w:val="00BD6360"/>
    <w:rsid w:val="00BD63DC"/>
    <w:rsid w:val="00BD7150"/>
    <w:rsid w:val="00BD7254"/>
    <w:rsid w:val="00BD76CB"/>
    <w:rsid w:val="00BD7CC2"/>
    <w:rsid w:val="00BD7DD0"/>
    <w:rsid w:val="00BE19F9"/>
    <w:rsid w:val="00BE3ADD"/>
    <w:rsid w:val="00BE782D"/>
    <w:rsid w:val="00BE7D47"/>
    <w:rsid w:val="00BF0B83"/>
    <w:rsid w:val="00BF2E97"/>
    <w:rsid w:val="00BF3C55"/>
    <w:rsid w:val="00BF526C"/>
    <w:rsid w:val="00BF537D"/>
    <w:rsid w:val="00BF70D9"/>
    <w:rsid w:val="00BF7B78"/>
    <w:rsid w:val="00C003FF"/>
    <w:rsid w:val="00C0085D"/>
    <w:rsid w:val="00C00ECB"/>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012"/>
    <w:rsid w:val="00C161C1"/>
    <w:rsid w:val="00C16453"/>
    <w:rsid w:val="00C20761"/>
    <w:rsid w:val="00C212D9"/>
    <w:rsid w:val="00C227FA"/>
    <w:rsid w:val="00C2423D"/>
    <w:rsid w:val="00C2448F"/>
    <w:rsid w:val="00C24A71"/>
    <w:rsid w:val="00C25AAB"/>
    <w:rsid w:val="00C27347"/>
    <w:rsid w:val="00C30FC0"/>
    <w:rsid w:val="00C317EE"/>
    <w:rsid w:val="00C33974"/>
    <w:rsid w:val="00C35734"/>
    <w:rsid w:val="00C35BDB"/>
    <w:rsid w:val="00C3606E"/>
    <w:rsid w:val="00C36292"/>
    <w:rsid w:val="00C36726"/>
    <w:rsid w:val="00C37519"/>
    <w:rsid w:val="00C37586"/>
    <w:rsid w:val="00C406A7"/>
    <w:rsid w:val="00C40E06"/>
    <w:rsid w:val="00C40ECF"/>
    <w:rsid w:val="00C40EEA"/>
    <w:rsid w:val="00C43565"/>
    <w:rsid w:val="00C43A51"/>
    <w:rsid w:val="00C44234"/>
    <w:rsid w:val="00C46050"/>
    <w:rsid w:val="00C46A5C"/>
    <w:rsid w:val="00C51473"/>
    <w:rsid w:val="00C516E0"/>
    <w:rsid w:val="00C52ABA"/>
    <w:rsid w:val="00C549C0"/>
    <w:rsid w:val="00C57CC6"/>
    <w:rsid w:val="00C57E25"/>
    <w:rsid w:val="00C6008F"/>
    <w:rsid w:val="00C607F9"/>
    <w:rsid w:val="00C60F49"/>
    <w:rsid w:val="00C6398C"/>
    <w:rsid w:val="00C65FC4"/>
    <w:rsid w:val="00C661B5"/>
    <w:rsid w:val="00C663A3"/>
    <w:rsid w:val="00C66795"/>
    <w:rsid w:val="00C66B76"/>
    <w:rsid w:val="00C677F5"/>
    <w:rsid w:val="00C71F0F"/>
    <w:rsid w:val="00C7283A"/>
    <w:rsid w:val="00C738EA"/>
    <w:rsid w:val="00C75CB0"/>
    <w:rsid w:val="00C75FA9"/>
    <w:rsid w:val="00C77CB9"/>
    <w:rsid w:val="00C80797"/>
    <w:rsid w:val="00C80D3D"/>
    <w:rsid w:val="00C80DA2"/>
    <w:rsid w:val="00C835C3"/>
    <w:rsid w:val="00C83EB2"/>
    <w:rsid w:val="00C86193"/>
    <w:rsid w:val="00C8705E"/>
    <w:rsid w:val="00C9080C"/>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D2B"/>
    <w:rsid w:val="00CB0894"/>
    <w:rsid w:val="00CB1C10"/>
    <w:rsid w:val="00CB2596"/>
    <w:rsid w:val="00CB30D9"/>
    <w:rsid w:val="00CB356A"/>
    <w:rsid w:val="00CB5F34"/>
    <w:rsid w:val="00CB5FD5"/>
    <w:rsid w:val="00CB6D4C"/>
    <w:rsid w:val="00CB72D4"/>
    <w:rsid w:val="00CB7ADE"/>
    <w:rsid w:val="00CC0078"/>
    <w:rsid w:val="00CC0B8B"/>
    <w:rsid w:val="00CC1528"/>
    <w:rsid w:val="00CC28CB"/>
    <w:rsid w:val="00CC2CFC"/>
    <w:rsid w:val="00CC31B9"/>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41C6"/>
    <w:rsid w:val="00CD5891"/>
    <w:rsid w:val="00CD5CF6"/>
    <w:rsid w:val="00CD6BE0"/>
    <w:rsid w:val="00CD6F79"/>
    <w:rsid w:val="00CE07FD"/>
    <w:rsid w:val="00CE0B91"/>
    <w:rsid w:val="00CE12C7"/>
    <w:rsid w:val="00CE1934"/>
    <w:rsid w:val="00CE1CD4"/>
    <w:rsid w:val="00CE3FD5"/>
    <w:rsid w:val="00CE5D5F"/>
    <w:rsid w:val="00CE61D0"/>
    <w:rsid w:val="00CE6F1B"/>
    <w:rsid w:val="00CF00A1"/>
    <w:rsid w:val="00CF0C9E"/>
    <w:rsid w:val="00CF122B"/>
    <w:rsid w:val="00CF16E5"/>
    <w:rsid w:val="00CF3CE1"/>
    <w:rsid w:val="00CF49DD"/>
    <w:rsid w:val="00CF600C"/>
    <w:rsid w:val="00CF7692"/>
    <w:rsid w:val="00CF7988"/>
    <w:rsid w:val="00D02D39"/>
    <w:rsid w:val="00D0395C"/>
    <w:rsid w:val="00D04F83"/>
    <w:rsid w:val="00D061F7"/>
    <w:rsid w:val="00D06400"/>
    <w:rsid w:val="00D06FE4"/>
    <w:rsid w:val="00D072D6"/>
    <w:rsid w:val="00D102EF"/>
    <w:rsid w:val="00D10342"/>
    <w:rsid w:val="00D10626"/>
    <w:rsid w:val="00D10F92"/>
    <w:rsid w:val="00D11DB8"/>
    <w:rsid w:val="00D124C2"/>
    <w:rsid w:val="00D12D4C"/>
    <w:rsid w:val="00D13581"/>
    <w:rsid w:val="00D13EDF"/>
    <w:rsid w:val="00D13FB7"/>
    <w:rsid w:val="00D17CCC"/>
    <w:rsid w:val="00D234BA"/>
    <w:rsid w:val="00D23B68"/>
    <w:rsid w:val="00D242A7"/>
    <w:rsid w:val="00D243C0"/>
    <w:rsid w:val="00D243C8"/>
    <w:rsid w:val="00D25270"/>
    <w:rsid w:val="00D26E51"/>
    <w:rsid w:val="00D277C1"/>
    <w:rsid w:val="00D27FCE"/>
    <w:rsid w:val="00D30944"/>
    <w:rsid w:val="00D31583"/>
    <w:rsid w:val="00D3184B"/>
    <w:rsid w:val="00D31B5C"/>
    <w:rsid w:val="00D35BDA"/>
    <w:rsid w:val="00D404F3"/>
    <w:rsid w:val="00D4077F"/>
    <w:rsid w:val="00D41815"/>
    <w:rsid w:val="00D41DC7"/>
    <w:rsid w:val="00D42223"/>
    <w:rsid w:val="00D436C0"/>
    <w:rsid w:val="00D447D3"/>
    <w:rsid w:val="00D44D6D"/>
    <w:rsid w:val="00D46532"/>
    <w:rsid w:val="00D46DB6"/>
    <w:rsid w:val="00D476AA"/>
    <w:rsid w:val="00D478FF"/>
    <w:rsid w:val="00D479CF"/>
    <w:rsid w:val="00D47C04"/>
    <w:rsid w:val="00D5097E"/>
    <w:rsid w:val="00D50D7B"/>
    <w:rsid w:val="00D5173D"/>
    <w:rsid w:val="00D520B5"/>
    <w:rsid w:val="00D53BFD"/>
    <w:rsid w:val="00D553D8"/>
    <w:rsid w:val="00D56A16"/>
    <w:rsid w:val="00D56E6E"/>
    <w:rsid w:val="00D56EAA"/>
    <w:rsid w:val="00D60757"/>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6657"/>
    <w:rsid w:val="00D96889"/>
    <w:rsid w:val="00D97D53"/>
    <w:rsid w:val="00DA1CAD"/>
    <w:rsid w:val="00DA23BB"/>
    <w:rsid w:val="00DA2B9E"/>
    <w:rsid w:val="00DA2BEB"/>
    <w:rsid w:val="00DA2CFB"/>
    <w:rsid w:val="00DA2D95"/>
    <w:rsid w:val="00DA2F0D"/>
    <w:rsid w:val="00DA3234"/>
    <w:rsid w:val="00DA3EC2"/>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686"/>
    <w:rsid w:val="00DD7EBA"/>
    <w:rsid w:val="00DE10F4"/>
    <w:rsid w:val="00DE2330"/>
    <w:rsid w:val="00DE27CF"/>
    <w:rsid w:val="00DE2B47"/>
    <w:rsid w:val="00DE35BA"/>
    <w:rsid w:val="00DE43F5"/>
    <w:rsid w:val="00DE4983"/>
    <w:rsid w:val="00DE773D"/>
    <w:rsid w:val="00DE7A90"/>
    <w:rsid w:val="00DF06CD"/>
    <w:rsid w:val="00DF1FF7"/>
    <w:rsid w:val="00DF4FD0"/>
    <w:rsid w:val="00DF56F5"/>
    <w:rsid w:val="00DF5BB4"/>
    <w:rsid w:val="00DF6C3B"/>
    <w:rsid w:val="00DF6C7F"/>
    <w:rsid w:val="00E00411"/>
    <w:rsid w:val="00E007B5"/>
    <w:rsid w:val="00E01662"/>
    <w:rsid w:val="00E021C9"/>
    <w:rsid w:val="00E03C82"/>
    <w:rsid w:val="00E04C68"/>
    <w:rsid w:val="00E05651"/>
    <w:rsid w:val="00E05666"/>
    <w:rsid w:val="00E06C3F"/>
    <w:rsid w:val="00E07619"/>
    <w:rsid w:val="00E07EFA"/>
    <w:rsid w:val="00E07FDD"/>
    <w:rsid w:val="00E10BC6"/>
    <w:rsid w:val="00E125CC"/>
    <w:rsid w:val="00E12709"/>
    <w:rsid w:val="00E131D1"/>
    <w:rsid w:val="00E132F8"/>
    <w:rsid w:val="00E13705"/>
    <w:rsid w:val="00E141AF"/>
    <w:rsid w:val="00E142A9"/>
    <w:rsid w:val="00E1465F"/>
    <w:rsid w:val="00E1493B"/>
    <w:rsid w:val="00E14C15"/>
    <w:rsid w:val="00E14F26"/>
    <w:rsid w:val="00E17A35"/>
    <w:rsid w:val="00E17DB7"/>
    <w:rsid w:val="00E20688"/>
    <w:rsid w:val="00E22801"/>
    <w:rsid w:val="00E23AD3"/>
    <w:rsid w:val="00E26622"/>
    <w:rsid w:val="00E26DD2"/>
    <w:rsid w:val="00E26EA9"/>
    <w:rsid w:val="00E27DA7"/>
    <w:rsid w:val="00E3067E"/>
    <w:rsid w:val="00E30713"/>
    <w:rsid w:val="00E307CA"/>
    <w:rsid w:val="00E31723"/>
    <w:rsid w:val="00E31CFE"/>
    <w:rsid w:val="00E3292C"/>
    <w:rsid w:val="00E32E73"/>
    <w:rsid w:val="00E33492"/>
    <w:rsid w:val="00E34600"/>
    <w:rsid w:val="00E36D41"/>
    <w:rsid w:val="00E373E6"/>
    <w:rsid w:val="00E420EE"/>
    <w:rsid w:val="00E42746"/>
    <w:rsid w:val="00E447F2"/>
    <w:rsid w:val="00E4503D"/>
    <w:rsid w:val="00E45FA1"/>
    <w:rsid w:val="00E47EBA"/>
    <w:rsid w:val="00E50148"/>
    <w:rsid w:val="00E5126D"/>
    <w:rsid w:val="00E52D5B"/>
    <w:rsid w:val="00E5439A"/>
    <w:rsid w:val="00E54B3F"/>
    <w:rsid w:val="00E55799"/>
    <w:rsid w:val="00E557F3"/>
    <w:rsid w:val="00E56488"/>
    <w:rsid w:val="00E56632"/>
    <w:rsid w:val="00E57241"/>
    <w:rsid w:val="00E57D97"/>
    <w:rsid w:val="00E605A8"/>
    <w:rsid w:val="00E61004"/>
    <w:rsid w:val="00E610A8"/>
    <w:rsid w:val="00E6188F"/>
    <w:rsid w:val="00E625BE"/>
    <w:rsid w:val="00E62BCA"/>
    <w:rsid w:val="00E636CD"/>
    <w:rsid w:val="00E64257"/>
    <w:rsid w:val="00E6481E"/>
    <w:rsid w:val="00E67528"/>
    <w:rsid w:val="00E67C75"/>
    <w:rsid w:val="00E70D3C"/>
    <w:rsid w:val="00E726FD"/>
    <w:rsid w:val="00E739FD"/>
    <w:rsid w:val="00E74195"/>
    <w:rsid w:val="00E76D82"/>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7A1"/>
    <w:rsid w:val="00E97BA2"/>
    <w:rsid w:val="00EA25B3"/>
    <w:rsid w:val="00EA2E93"/>
    <w:rsid w:val="00EA3167"/>
    <w:rsid w:val="00EA3412"/>
    <w:rsid w:val="00EA3EB7"/>
    <w:rsid w:val="00EA6D50"/>
    <w:rsid w:val="00EA7CC7"/>
    <w:rsid w:val="00EB079C"/>
    <w:rsid w:val="00EB1D79"/>
    <w:rsid w:val="00EB2340"/>
    <w:rsid w:val="00EB2B8E"/>
    <w:rsid w:val="00EB3E40"/>
    <w:rsid w:val="00EB4111"/>
    <w:rsid w:val="00EB565B"/>
    <w:rsid w:val="00EC0C38"/>
    <w:rsid w:val="00EC119E"/>
    <w:rsid w:val="00EC1C6D"/>
    <w:rsid w:val="00EC5552"/>
    <w:rsid w:val="00EC5BD4"/>
    <w:rsid w:val="00EC68CD"/>
    <w:rsid w:val="00EC7E69"/>
    <w:rsid w:val="00ED0065"/>
    <w:rsid w:val="00ED00D8"/>
    <w:rsid w:val="00ED03E5"/>
    <w:rsid w:val="00ED3168"/>
    <w:rsid w:val="00ED4508"/>
    <w:rsid w:val="00EE1545"/>
    <w:rsid w:val="00EE2042"/>
    <w:rsid w:val="00EE2546"/>
    <w:rsid w:val="00EE2C0E"/>
    <w:rsid w:val="00EE4211"/>
    <w:rsid w:val="00EE4255"/>
    <w:rsid w:val="00EE54D4"/>
    <w:rsid w:val="00EE60D3"/>
    <w:rsid w:val="00EE61BE"/>
    <w:rsid w:val="00EE7B77"/>
    <w:rsid w:val="00EE7DF2"/>
    <w:rsid w:val="00EF1FD7"/>
    <w:rsid w:val="00EF2626"/>
    <w:rsid w:val="00EF3164"/>
    <w:rsid w:val="00EF4F9A"/>
    <w:rsid w:val="00EF5107"/>
    <w:rsid w:val="00EF519B"/>
    <w:rsid w:val="00EF5FC3"/>
    <w:rsid w:val="00EF780F"/>
    <w:rsid w:val="00F00517"/>
    <w:rsid w:val="00F01306"/>
    <w:rsid w:val="00F01452"/>
    <w:rsid w:val="00F0188A"/>
    <w:rsid w:val="00F01AB2"/>
    <w:rsid w:val="00F0292D"/>
    <w:rsid w:val="00F03E6E"/>
    <w:rsid w:val="00F04B15"/>
    <w:rsid w:val="00F05CD3"/>
    <w:rsid w:val="00F07FB2"/>
    <w:rsid w:val="00F11845"/>
    <w:rsid w:val="00F12BB7"/>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40373"/>
    <w:rsid w:val="00F43D31"/>
    <w:rsid w:val="00F45682"/>
    <w:rsid w:val="00F45CDF"/>
    <w:rsid w:val="00F4668B"/>
    <w:rsid w:val="00F47CF0"/>
    <w:rsid w:val="00F504DB"/>
    <w:rsid w:val="00F51004"/>
    <w:rsid w:val="00F51122"/>
    <w:rsid w:val="00F51720"/>
    <w:rsid w:val="00F528C9"/>
    <w:rsid w:val="00F53ACC"/>
    <w:rsid w:val="00F54B26"/>
    <w:rsid w:val="00F557FE"/>
    <w:rsid w:val="00F63A4D"/>
    <w:rsid w:val="00F65254"/>
    <w:rsid w:val="00F71085"/>
    <w:rsid w:val="00F733F7"/>
    <w:rsid w:val="00F75BD8"/>
    <w:rsid w:val="00F75ECF"/>
    <w:rsid w:val="00F76874"/>
    <w:rsid w:val="00F80D42"/>
    <w:rsid w:val="00F81BD4"/>
    <w:rsid w:val="00F81F1D"/>
    <w:rsid w:val="00F82511"/>
    <w:rsid w:val="00F83601"/>
    <w:rsid w:val="00F83D1D"/>
    <w:rsid w:val="00F856E0"/>
    <w:rsid w:val="00F863FA"/>
    <w:rsid w:val="00F87017"/>
    <w:rsid w:val="00F8749A"/>
    <w:rsid w:val="00F91808"/>
    <w:rsid w:val="00F956CB"/>
    <w:rsid w:val="00F97F1C"/>
    <w:rsid w:val="00FA03B0"/>
    <w:rsid w:val="00FA1AEA"/>
    <w:rsid w:val="00FA3E90"/>
    <w:rsid w:val="00FA43C7"/>
    <w:rsid w:val="00FA4E49"/>
    <w:rsid w:val="00FA5539"/>
    <w:rsid w:val="00FA55BE"/>
    <w:rsid w:val="00FA6233"/>
    <w:rsid w:val="00FA6531"/>
    <w:rsid w:val="00FB04A8"/>
    <w:rsid w:val="00FB0E2B"/>
    <w:rsid w:val="00FB0F4F"/>
    <w:rsid w:val="00FB1818"/>
    <w:rsid w:val="00FB1FF9"/>
    <w:rsid w:val="00FB22AD"/>
    <w:rsid w:val="00FB32BC"/>
    <w:rsid w:val="00FB48B3"/>
    <w:rsid w:val="00FB4A0F"/>
    <w:rsid w:val="00FB6977"/>
    <w:rsid w:val="00FB7E90"/>
    <w:rsid w:val="00FC1E55"/>
    <w:rsid w:val="00FC3BFF"/>
    <w:rsid w:val="00FC75DA"/>
    <w:rsid w:val="00FC7E32"/>
    <w:rsid w:val="00FD1160"/>
    <w:rsid w:val="00FD11EF"/>
    <w:rsid w:val="00FD157B"/>
    <w:rsid w:val="00FD1860"/>
    <w:rsid w:val="00FD4C8D"/>
    <w:rsid w:val="00FD7036"/>
    <w:rsid w:val="00FD7A7F"/>
    <w:rsid w:val="00FE0651"/>
    <w:rsid w:val="00FE2B44"/>
    <w:rsid w:val="00FE2C86"/>
    <w:rsid w:val="00FE2E8C"/>
    <w:rsid w:val="00FE3406"/>
    <w:rsid w:val="00FE48E3"/>
    <w:rsid w:val="00FE4C74"/>
    <w:rsid w:val="00FF1417"/>
    <w:rsid w:val="00FF15AD"/>
    <w:rsid w:val="00FF2154"/>
    <w:rsid w:val="00FF382A"/>
    <w:rsid w:val="00FF44F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4F4EE"/>
  <w15:chartTrackingRefBased/>
  <w15:docId w15:val="{44326C45-C92A-4045-BA9C-27076FE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43435C"/>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6B3C9C"/>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6B3C9C"/>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6B3C9C"/>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43435C"/>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6B3C9C"/>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6B3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B3C9C"/>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6B3C9C"/>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sz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6B3C9C"/>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6B3C9C"/>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6B3C9C"/>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6B3C9C"/>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6B3C9C"/>
    <w:rPr>
      <w:rFonts w:eastAsiaTheme="minorEastAsia" w:cs="Times New Roman"/>
      <w:b/>
      <w:bCs/>
      <w:sz w:val="20"/>
      <w:szCs w:val="20"/>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3734F0"/>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3734F0"/>
    <w:pPr>
      <w:keepLines/>
      <w:tabs>
        <w:tab w:val="left" w:pos="660"/>
        <w:tab w:val="right" w:leader="dot" w:pos="9016"/>
      </w:tabs>
      <w:ind w:left="216"/>
    </w:pPr>
    <w:rPr>
      <w:rFonts w:ascii="Calibri" w:eastAsiaTheme="minorHAnsi" w:hAnsi="Calibri" w:cstheme="minorBidi"/>
      <w:smallCaps/>
      <w:noProof/>
      <w:sz w:val="20"/>
      <w:szCs w:val="20"/>
      <w:lang w:eastAsia="en-AU"/>
    </w:rPr>
  </w:style>
  <w:style w:type="character" w:customStyle="1" w:styleId="normaltextrun">
    <w:name w:val="normaltextrun"/>
    <w:basedOn w:val="DefaultParagraphFont"/>
    <w:rsid w:val="009D36B3"/>
  </w:style>
  <w:style w:type="paragraph" w:customStyle="1" w:styleId="AEPTextL2">
    <w:name w:val="AEP Text (L2)"/>
    <w:basedOn w:val="AEPTextL1"/>
    <w:qFormat/>
    <w:rsid w:val="00742A47"/>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28AF86F2-6D41-411D-B2E9-7440446EC75F}"/>
</file>

<file path=customXml/itemProps4.xml><?xml version="1.0" encoding="utf-8"?>
<ds:datastoreItem xmlns:ds="http://schemas.openxmlformats.org/officeDocument/2006/customXml" ds:itemID="{AA51E29F-3161-4092-ADD9-6EB924FD0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26</TotalTime>
  <Pages>39</Pages>
  <Words>15863</Words>
  <Characters>90425</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50</cp:revision>
  <dcterms:created xsi:type="dcterms:W3CDTF">2025-05-05T03:21:00Z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