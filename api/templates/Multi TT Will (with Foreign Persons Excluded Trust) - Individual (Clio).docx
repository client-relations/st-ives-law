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D5D" w14:textId="77777777" w:rsidR="00C37586" w:rsidRPr="0042000E" w:rsidRDefault="00C37586" w:rsidP="0042000E">
      <w:pPr>
        <w:pStyle w:val="AEPTextL0"/>
      </w:pPr>
    </w:p>
    <w:p w14:paraId="0A718C87" w14:textId="77777777" w:rsidR="00C37586" w:rsidRPr="0042000E" w:rsidRDefault="00C37586" w:rsidP="0042000E">
      <w:pPr>
        <w:pStyle w:val="AEPTextL0"/>
      </w:pPr>
    </w:p>
    <w:p w14:paraId="4128BA56" w14:textId="77777777" w:rsidR="00C37586" w:rsidRPr="0042000E" w:rsidRDefault="00C37586" w:rsidP="0042000E">
      <w:pPr>
        <w:pStyle w:val="AEPTextL0"/>
      </w:pPr>
    </w:p>
    <w:p w14:paraId="52813DEC" w14:textId="77777777" w:rsidR="00C37586" w:rsidRPr="0042000E" w:rsidRDefault="00C37586" w:rsidP="0042000E">
      <w:pPr>
        <w:pStyle w:val="AEPTextL0"/>
      </w:pPr>
    </w:p>
    <w:p w14:paraId="433167EB" w14:textId="77777777" w:rsidR="00C37586" w:rsidRPr="0042000E" w:rsidRDefault="00C37586" w:rsidP="0042000E">
      <w:pPr>
        <w:pStyle w:val="AEPTextL0"/>
      </w:pPr>
    </w:p>
    <w:p w14:paraId="596C6C66" w14:textId="77777777" w:rsidR="00C37586" w:rsidRPr="0042000E" w:rsidRDefault="00C37586" w:rsidP="0042000E">
      <w:pPr>
        <w:pStyle w:val="AEPTextL0"/>
      </w:pPr>
    </w:p>
    <w:p w14:paraId="2F877094" w14:textId="77777777" w:rsidR="00C37586" w:rsidRPr="0042000E" w:rsidRDefault="00C37586" w:rsidP="0042000E">
      <w:pPr>
        <w:pStyle w:val="AEPTextL0"/>
      </w:pPr>
    </w:p>
    <w:p w14:paraId="79F6AA57" w14:textId="77777777" w:rsidR="00C37586" w:rsidRPr="0042000E" w:rsidRDefault="00C37586" w:rsidP="0042000E">
      <w:pPr>
        <w:pStyle w:val="AEPTextL0"/>
      </w:pPr>
    </w:p>
    <w:p w14:paraId="06F1BDE0" w14:textId="77777777" w:rsidR="00C37586" w:rsidRPr="0042000E" w:rsidRDefault="00C37586" w:rsidP="0042000E">
      <w:pPr>
        <w:pStyle w:val="AEPTextL0"/>
      </w:pPr>
    </w:p>
    <w:p w14:paraId="030DEE01" w14:textId="77777777" w:rsidR="00C37586" w:rsidRPr="0042000E" w:rsidRDefault="00C37586" w:rsidP="0042000E">
      <w:pPr>
        <w:pStyle w:val="AEPTextL0"/>
      </w:pPr>
    </w:p>
    <w:p w14:paraId="4870559C" w14:textId="77777777" w:rsidR="00C37586" w:rsidRPr="0042000E" w:rsidRDefault="00C37586" w:rsidP="0042000E">
      <w:pPr>
        <w:pStyle w:val="AEPTextL0"/>
      </w:pPr>
    </w:p>
    <w:p w14:paraId="189112D3" w14:textId="77777777" w:rsidR="00C37586" w:rsidRPr="00C37586" w:rsidRDefault="00430A01" w:rsidP="00805CC2">
      <w:pPr>
        <w:pStyle w:val="AEPTitle"/>
      </w:pPr>
      <w:r>
        <w:br/>
      </w:r>
      <w:r w:rsidR="00C37586" w:rsidRPr="00C37586">
        <w:t>Last Will of</w:t>
      </w:r>
    </w:p>
    <w:p w14:paraId="108BE845" w14:textId="53C0CD4C" w:rsidR="00C37586" w:rsidRPr="00C37586" w:rsidRDefault="00764E5A" w:rsidP="00385070">
      <w:pPr>
        <w:pStyle w:val="AEPTitle"/>
      </w:pPr>
      <w:r w:rsidRPr="00627053">
        <w:rPr/>
        <w:t>&lt;&lt; Matter.Client.Name &gt;&gt;</w:t>
      </w:r>
      <w:r w:rsidR="00430A01">
        <w:br/>
      </w:r>
    </w:p>
    <w:p w14:paraId="625A5AB5" w14:textId="77777777" w:rsidR="00C37586" w:rsidRPr="00C37586" w:rsidRDefault="00C37586" w:rsidP="00090C33">
      <w:pPr>
        <w:pStyle w:val="AEPTextL0"/>
      </w:pPr>
    </w:p>
    <w:p w14:paraId="3F56C212" w14:textId="77777777" w:rsidR="00C37586" w:rsidRPr="00C37586" w:rsidRDefault="00C37586" w:rsidP="00090C33">
      <w:pPr>
        <w:pStyle w:val="AEPTextL0"/>
      </w:pPr>
      <w:r w:rsidRPr="00C37586">
        <w:fldChar w:fldCharType="begin"/>
      </w:r>
      <w:r w:rsidRPr="00C37586">
        <w:instrText xml:space="preserve"> ADVANCE \y 690 </w:instrText>
      </w:r>
      <w:r w:rsidRPr="00C37586">
        <w:fldChar w:fldCharType="end"/>
      </w:r>
    </w:p>
    <w:p w14:paraId="7E601117" w14:textId="77777777" w:rsidR="00C37586" w:rsidRPr="00C37586" w:rsidRDefault="00C37586" w:rsidP="00090C33">
      <w:pPr>
        <w:pStyle w:val="AEPTextL0"/>
      </w:pPr>
    </w:p>
    <w:p w14:paraId="3E4D9F14" w14:textId="77777777" w:rsidR="00C37586" w:rsidRDefault="00C37586" w:rsidP="00090C33">
      <w:pPr>
        <w:pStyle w:val="AEPTextL0"/>
      </w:pPr>
      <w:bookmarkStart w:id="0" w:name="secondParty"/>
      <w:bookmarkEnd w:id="0"/>
    </w:p>
    <w:p w14:paraId="78E51C18" w14:textId="77777777" w:rsidR="00764E5A" w:rsidRDefault="00764E5A" w:rsidP="00090C33">
      <w:pPr>
        <w:pStyle w:val="AEPTextL0"/>
      </w:pPr>
    </w:p>
    <w:p w14:paraId="5DC652ED" w14:textId="77777777" w:rsidR="00764E5A" w:rsidRDefault="00764E5A" w:rsidP="00090C33">
      <w:pPr>
        <w:pStyle w:val="AEPTextL0"/>
      </w:pPr>
    </w:p>
    <w:p w14:paraId="653AF80D" w14:textId="77777777" w:rsidR="00764E5A" w:rsidRDefault="00764E5A" w:rsidP="00090C33">
      <w:pPr>
        <w:pStyle w:val="AEPTextL0"/>
      </w:pPr>
    </w:p>
    <w:p w14:paraId="3350DEE2" w14:textId="77777777" w:rsidR="00764E5A" w:rsidRDefault="00764E5A" w:rsidP="00090C33">
      <w:pPr>
        <w:pStyle w:val="AEPTextL0"/>
      </w:pPr>
    </w:p>
    <w:p w14:paraId="0A1F5F15" w14:textId="77777777" w:rsidR="00764E5A" w:rsidRDefault="00764E5A" w:rsidP="00090C33">
      <w:pPr>
        <w:pStyle w:val="AEPTextL0"/>
      </w:pPr>
    </w:p>
    <w:p w14:paraId="708F4FE4" w14:textId="77777777" w:rsidR="00764E5A" w:rsidRDefault="00764E5A" w:rsidP="00764E5A">
      <w:pPr>
        <w:spacing w:after="0"/>
        <w:jc w:val="center"/>
      </w:pPr>
      <w:r>
        <w:t>Prepared by</w:t>
      </w:r>
    </w:p>
    <w:p w14:paraId="44F8BE90" w14:textId="77777777" w:rsidR="00764E5A" w:rsidRDefault="00764E5A" w:rsidP="00764E5A">
      <w:pPr>
        <w:spacing w:after="0"/>
        <w:jc w:val="center"/>
      </w:pPr>
    </w:p>
    <w:p w14:paraId="15B360F9" w14:textId="77777777" w:rsidR="00764E5A" w:rsidRDefault="00764E5A" w:rsidP="00764E5A">
      <w:pPr>
        <w:spacing w:after="0"/>
        <w:jc w:val="center"/>
      </w:pPr>
      <w:r w:rsidRPr="4C95A1EA">
        <w:rPr>
          <w:color w:val="1E2635"/>
        </w:rPr>
        <w:t>&lt;&lt; Firm.Name &gt;&gt;</w:t>
      </w:r>
    </w:p>
    <w:p w14:paraId="1D9BEEF3" w14:textId="77777777" w:rsidR="00764E5A" w:rsidRDefault="00764E5A" w:rsidP="00764E5A">
      <w:pPr>
        <w:spacing w:after="0"/>
        <w:jc w:val="center"/>
      </w:pPr>
      <w:r w:rsidRPr="4C95A1EA">
        <w:rPr>
          <w:color w:val="1E2635"/>
        </w:rPr>
        <w:t>&lt;&lt; Firm.Address &gt;&gt;</w:t>
      </w:r>
    </w:p>
    <w:p w14:paraId="022AA67D" w14:textId="77777777" w:rsidR="00764E5A" w:rsidRDefault="00764E5A" w:rsidP="00764E5A">
      <w:pPr>
        <w:spacing w:after="0"/>
        <w:jc w:val="center"/>
        <w:rPr>
          <w:rFonts w:eastAsia="Calibri" w:cs="Calibri"/>
        </w:rPr>
      </w:pPr>
      <w:r>
        <w:t xml:space="preserve">T: </w:t>
      </w:r>
      <w:r w:rsidRPr="4C95A1EA">
        <w:rPr>
          <w:color w:val="1E2635"/>
        </w:rPr>
        <w:t>&lt;&lt; Firm.Phone &gt;&gt;</w:t>
      </w:r>
    </w:p>
    <w:p w14:paraId="3941C474" w14:textId="77777777" w:rsidR="00764E5A" w:rsidRDefault="00764E5A" w:rsidP="00764E5A">
      <w:pPr>
        <w:spacing w:after="0"/>
        <w:jc w:val="center"/>
      </w:pPr>
      <w:r>
        <w:t xml:space="preserve">E: </w:t>
      </w:r>
      <w:r w:rsidRPr="4C95A1EA">
        <w:rPr>
          <w:color w:val="1E2635"/>
        </w:rPr>
        <w:t>&lt;&lt; Firm.Email &gt;&gt;</w:t>
      </w:r>
    </w:p>
    <w:p w14:paraId="467C966B" w14:textId="46EEF421" w:rsidR="00764E5A" w:rsidRPr="00C37586" w:rsidRDefault="00764E5A" w:rsidP="00764E5A">
      <w:pPr>
        <w:spacing w:after="0"/>
        <w:jc w:val="center"/>
        <w:sectPr w:rsidR="00764E5A" w:rsidRPr="00C37586" w:rsidSect="00F863FA">
          <w:headerReference w:type="default" r:id="rIdWillHdrCover"/>
          <w:headerReference w:type="even" r:id="rIdWillHdrCover"/>
          <w:headerReference w:type="first" r:id="rIdWillHdrCover"/>
          <w:footerReference w:type="default" r:id="rIdWillFtrCover"/>
          <w:footerReference w:type="even" r:id="rIdWillFtrCover"/>
          <w:footerReference w:type="first" r:id="rIdWillFtrCover"/>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4A3527A" w14:textId="190B3223" w:rsidR="00C37586" w:rsidRPr="00C37586" w:rsidRDefault="00C37586" w:rsidP="00430A01">
      <w:pPr>
        <w:pStyle w:val="AEPBigHeading"/>
      </w:pPr>
      <w:r w:rsidRPr="00C37586">
        <w:lastRenderedPageBreak/>
        <w:t xml:space="preserve">Last Will of </w:t>
      </w:r>
      <w:r w:rsidR="00764E5A" w:rsidRPr="00627053">
        <w:rPr/>
        <w:t>&lt;&lt; Matter.Client.Name &gt;&gt;</w:t>
      </w:r>
    </w:p>
    <w:p w14:paraId="789FD05C" w14:textId="2E50B53A" w:rsidR="00C37586" w:rsidRPr="00430A01" w:rsidRDefault="00C37586" w:rsidP="00430A01">
      <w:pPr>
        <w:pStyle w:val="AEPTextL0"/>
      </w:pPr>
      <w:r w:rsidRPr="00430A01">
        <w:t xml:space="preserve">of </w:t>
      </w:r>
      <w:r w:rsidR="00764E5A" w:rsidRPr="00627053">
        <w:rPr/>
        <w:t>&lt;&lt; Matter.Client.Address &gt;&gt;</w:t>
      </w:r>
    </w:p>
    <w:p w14:paraId="2609428C" w14:textId="77777777" w:rsidR="00C37586" w:rsidRPr="00C37586" w:rsidRDefault="00C37586">
      <w:pPr>
        <w:pStyle w:val="AEPPart"/>
      </w:pPr>
      <w:bookmarkStart w:id="1" w:name="_Toc523924448"/>
      <w:r w:rsidRPr="00C37586">
        <w:t>: GENERAL</w:t>
      </w:r>
      <w:bookmarkEnd w:id="1"/>
    </w:p>
    <w:p w14:paraId="4C4AC8B4" w14:textId="77777777" w:rsidR="00C37586" w:rsidRPr="00C37586" w:rsidRDefault="00C37586">
      <w:pPr>
        <w:pStyle w:val="Heading1"/>
      </w:pPr>
      <w:r w:rsidRPr="00C37586">
        <w:t>Intentions</w:t>
      </w:r>
    </w:p>
    <w:p w14:paraId="6C02850B" w14:textId="77777777" w:rsidR="00C37586" w:rsidRPr="00364BB4" w:rsidRDefault="00C37586">
      <w:pPr>
        <w:pStyle w:val="Heading2"/>
      </w:pPr>
      <w:r w:rsidRPr="00364BB4">
        <w:t>I:</w:t>
      </w:r>
    </w:p>
    <w:p w14:paraId="12309C62" w14:textId="6C9FDD73" w:rsidR="00CC2C8B" w:rsidRPr="00364BB4" w:rsidRDefault="00CC2C8B">
      <w:pPr>
        <w:pStyle w:val="Heading3"/>
      </w:pPr>
      <w:r w:rsidRPr="00364BB4">
        <w:t>revoke all former wills and other testamentary acts made by</w:t>
      </w:r>
      <w:r w:rsidR="00C860FE">
        <w:t xml:space="preserve"> me</w:t>
      </w:r>
      <w:r w:rsidRPr="00364BB4">
        <w:t xml:space="preserve">; </w:t>
      </w:r>
    </w:p>
    <w:p w14:paraId="6DEC1B23" w14:textId="77777777" w:rsidR="00CC2C8B" w:rsidRPr="005B346D" w:rsidRDefault="00CC2C8B">
      <w:pPr>
        <w:pStyle w:val="Heading3"/>
      </w:pPr>
      <w:r w:rsidRPr="005B346D">
        <w:t>declare this to be my last Will;</w:t>
      </w:r>
    </w:p>
    <w:p w14:paraId="15DA0F1E" w14:textId="75F9C6D1" w:rsidR="00CC2C8B" w:rsidRPr="005B346D" w:rsidRDefault="00CC2C8B">
      <w:pPr>
        <w:pStyle w:val="Heading3"/>
      </w:pPr>
      <w:r w:rsidRPr="005B346D">
        <w:t xml:space="preserve">confirm </w:t>
      </w:r>
      <w:r w:rsidR="00F731BC" w:rsidRPr="005B346D">
        <w:fldChar w:fldCharType="begin"/>
      </w:r>
      <w:r w:rsidR="00F731BC" w:rsidRPr="005B346D">
        <w:instrText xml:space="preserve"> REF _Ref121059939 \r \h </w:instrText>
      </w:r>
      <w:r w:rsidR="005B346D">
        <w:instrText xml:space="preserve"> \* MERGEFORMAT </w:instrText>
      </w:r>
      <w:r w:rsidR="00F731BC" w:rsidRPr="005B346D">
        <w:fldChar w:fldCharType="separate"/>
      </w:r>
      <w:r w:rsidR="004A39A8" w:rsidRPr="005B346D">
        <w:t>PART F</w:t>
      </w:r>
      <w:r w:rsidR="00F731BC" w:rsidRPr="005B346D">
        <w:fldChar w:fldCharType="end"/>
      </w:r>
      <w:r w:rsidRPr="005B346D">
        <w:t xml:space="preserve"> and </w:t>
      </w:r>
      <w:r w:rsidR="00F731BC" w:rsidRPr="005B346D">
        <w:fldChar w:fldCharType="begin"/>
      </w:r>
      <w:r w:rsidR="00F731BC" w:rsidRPr="005B346D">
        <w:instrText xml:space="preserve"> REF _Ref121059954 \r \h </w:instrText>
      </w:r>
      <w:r w:rsidR="005B346D">
        <w:instrText xml:space="preserve"> \* MERGEFORMAT </w:instrText>
      </w:r>
      <w:r w:rsidR="00F731BC" w:rsidRPr="005B346D">
        <w:fldChar w:fldCharType="separate"/>
      </w:r>
      <w:r w:rsidR="004A39A8" w:rsidRPr="005B346D">
        <w:t>PART G</w:t>
      </w:r>
      <w:r w:rsidR="00F731BC" w:rsidRPr="005B346D">
        <w:fldChar w:fldCharType="end"/>
      </w:r>
      <w:r w:rsidRPr="005B346D">
        <w:t xml:space="preserve"> titled ‘interpretation’</w:t>
      </w:r>
      <w:r w:rsidR="007B11B3" w:rsidRPr="005B346D">
        <w:t xml:space="preserve"> and ‘definitions’</w:t>
      </w:r>
      <w:r w:rsidRPr="005B346D">
        <w:t xml:space="preserve"> apply in relation to the interpretation of this Will; and</w:t>
      </w:r>
    </w:p>
    <w:p w14:paraId="55A63BCA" w14:textId="2B19F3F3" w:rsidR="00CC2C8B" w:rsidRPr="005B346D" w:rsidRDefault="00CC2C8B">
      <w:pPr>
        <w:pStyle w:val="Heading3"/>
      </w:pPr>
      <w:r w:rsidRPr="005B346D">
        <w:t>intend to establish the following testamentary trusts on my death:</w:t>
      </w:r>
    </w:p>
    <w:p w14:paraId="65509D81" w14:textId="4C2F33CC" w:rsidR="00CC2C8B" w:rsidRPr="00F66E50" w:rsidRDefault="00764E5A" w:rsidP="009332D9">
      <w:pPr>
        <w:ind w:left="454" w:firstLine="680"/>
        <w:rPr>
          <w:rStyle w:val="AEPBold"/>
        </w:rPr>
      </w:pPr>
      <w:r w:rsidRPr="0017506F">
        <w:rPr>
          <w:b/>
          <w:bCs/>
        </w:rPr>
        <w:t>&lt;&lt; Matter.Client.</w:t>
      </w:r>
      <w:r>
        <w:rPr>
          <w:b/>
          <w:bCs/>
        </w:rPr>
        <w:t>Name</w:t>
      </w:r>
      <w:r w:rsidRPr="0017506F">
        <w:rPr>
          <w:b/>
          <w:bCs/>
        </w:rPr>
        <w:t xml:space="preserve"> &gt;&gt;</w:t>
      </w:r>
      <w:r w:rsidRPr="00A30DBC">
        <w:rPr>
          <w:rStyle w:val="AEPBold"/>
        </w:rPr>
        <w:t xml:space="preserve"> </w:t>
      </w:r>
      <w:r w:rsidR="00CC2C8B" w:rsidRPr="005B346D">
        <w:rPr>
          <w:rStyle w:val="AEPBold"/>
        </w:rPr>
        <w:t>Testamentary Trust No. 1</w:t>
      </w:r>
    </w:p>
    <w:p w14:paraId="60B757FF" w14:textId="145C5BB2" w:rsidR="00CC2C8B" w:rsidRPr="00364BB4" w:rsidRDefault="00CC2C8B">
      <w:pPr>
        <w:pStyle w:val="Heading4"/>
      </w:pPr>
      <w:r>
        <w:t>Nominated Beneficiary</w:t>
      </w:r>
      <w:r w:rsidRPr="00CA76A5">
        <w:t xml:space="preserve"> </w:t>
      </w:r>
      <w:r>
        <w:t>-</w:t>
      </w:r>
      <w:r w:rsidRPr="00CA76A5">
        <w:t xml:space="preserve"> </w:t>
      </w:r>
      <w:r w:rsidR="00764E5A" w:rsidRPr="0017506F">
        <w:rPr/>
        <w:t>&lt;&lt; Matter.CustomField.NominatedBeneficiaryTt1 &gt;&gt;</w:t>
      </w:r>
    </w:p>
    <w:p w14:paraId="74B7AE52" w14:textId="480D3443" w:rsidR="00CC2C8B" w:rsidRPr="00364BB4" w:rsidRDefault="00CC2C8B">
      <w:pPr>
        <w:pStyle w:val="Heading4"/>
      </w:pPr>
      <w:r w:rsidRPr="00364BB4">
        <w:t xml:space="preserve">Initial Trustee - </w:t>
      </w:r>
      <w:r w:rsidR="00764E5A" w:rsidRPr="001012D2">
        <w:rPr/>
        <w:t>&lt;&lt; Matter.CustomField.InitialTrusteeTt1 &gt;&gt;</w:t>
      </w:r>
      <w:r w:rsidR="00764E5A" w:rsidRPr="00364BB4">
        <w:t xml:space="preserve">   </w:t>
      </w:r>
      <w:r w:rsidRPr="00364BB4">
        <w:t xml:space="preserve"> </w:t>
      </w:r>
    </w:p>
    <w:p w14:paraId="45A77414" w14:textId="3B8B7C9F" w:rsidR="00CC2C8B" w:rsidRPr="00364BB4" w:rsidRDefault="00CC2C8B">
      <w:pPr>
        <w:pStyle w:val="Heading4"/>
      </w:pPr>
      <w:r w:rsidRPr="00364BB4">
        <w:t xml:space="preserve">Backup Trustee - </w:t>
      </w:r>
      <w:r w:rsidR="00764E5A" w:rsidRPr="001012D2">
        <w:rPr/>
        <w:t>&lt;&lt; Matter.CustomField.BackupTrusteeTt1 &gt;&gt;</w:t>
      </w:r>
      <w:r w:rsidR="00764E5A" w:rsidRPr="00364BB4">
        <w:t xml:space="preserve">   </w:t>
      </w:r>
      <w:r w:rsidRPr="00364BB4">
        <w:t xml:space="preserve"> </w:t>
      </w:r>
    </w:p>
    <w:p w14:paraId="441CF982" w14:textId="4B604125" w:rsidR="00CC2C8B" w:rsidRPr="00364BB4" w:rsidRDefault="00CC2C8B">
      <w:pPr>
        <w:pStyle w:val="Heading4"/>
      </w:pPr>
      <w:r w:rsidRPr="00364BB4">
        <w:t xml:space="preserve">Further Backup Trustee - </w:t>
      </w:r>
      <w:bookmarkStart w:id="2" w:name="_Hlk197261986"/>
      <w:r w:rsidR="00764E5A" w:rsidRPr="001012D2">
        <w:rPr/>
        <w:t>&lt;&lt; Matter.CustomField.</w:t>
      </w:r>
      <w:r w:rsidR="00764E5A">
        <w:rPr/>
        <w:t>Further</w:t>
      </w:r>
      <w:r w:rsidR="00764E5A" w:rsidRPr="001012D2">
        <w:rPr/>
        <w:t>BackupTrusteeTt1 &gt;&gt;</w:t>
      </w:r>
      <w:r w:rsidR="00764E5A" w:rsidRPr="00364BB4">
        <w:t xml:space="preserve">  </w:t>
      </w:r>
      <w:bookmarkEnd w:id="2"/>
      <w:r w:rsidR="00764E5A" w:rsidRPr="00364BB4">
        <w:t xml:space="preserve"> </w:t>
      </w:r>
      <w:r w:rsidRPr="00364BB4">
        <w:t xml:space="preserve"> </w:t>
      </w:r>
    </w:p>
    <w:p w14:paraId="269CCCB1" w14:textId="10FF729C" w:rsidR="00CC2C8B" w:rsidRPr="00364BB4" w:rsidRDefault="00CC2C8B">
      <w:pPr>
        <w:pStyle w:val="Heading4"/>
      </w:pPr>
      <w:r>
        <w:t xml:space="preserve">Initial </w:t>
      </w:r>
      <w:r w:rsidRPr="00364BB4">
        <w:t xml:space="preserve">Appointor - </w:t>
      </w:r>
      <w:r w:rsidR="00764E5A" w:rsidRPr="001012D2">
        <w:rPr/>
        <w:t>&lt;&lt; Matter.CustomField.InitialAppointorTt1 &gt;&gt;</w:t>
      </w:r>
      <w:r w:rsidR="00764E5A" w:rsidRPr="00364BB4">
        <w:t xml:space="preserve">   </w:t>
      </w:r>
      <w:r w:rsidRPr="00364BB4">
        <w:t xml:space="preserve"> </w:t>
      </w:r>
    </w:p>
    <w:p w14:paraId="68655B52" w14:textId="4B28831E" w:rsidR="00CC2C8B" w:rsidRPr="00364BB4" w:rsidRDefault="00CC2C8B">
      <w:pPr>
        <w:pStyle w:val="Heading4"/>
      </w:pPr>
      <w:r w:rsidRPr="00364BB4">
        <w:t xml:space="preserve">Backup Appointor - </w:t>
      </w:r>
      <w:r w:rsidR="00764E5A" w:rsidRPr="001012D2">
        <w:rPr/>
        <w:t>&lt;&lt; Matter.CustomField.BackupAppointorTt1 &gt;&gt;</w:t>
      </w:r>
      <w:r w:rsidR="00764E5A" w:rsidRPr="00364BB4">
        <w:t xml:space="preserve">   </w:t>
      </w:r>
      <w:r w:rsidRPr="00364BB4">
        <w:t xml:space="preserve"> </w:t>
      </w:r>
    </w:p>
    <w:p w14:paraId="136D3B66" w14:textId="7D2E357D" w:rsidR="00CC2C8B" w:rsidRPr="00364BB4" w:rsidRDefault="00CC2C8B">
      <w:pPr>
        <w:pStyle w:val="Heading4"/>
      </w:pPr>
      <w:r w:rsidRPr="00364BB4">
        <w:t xml:space="preserve">Further Backup Appointor - </w:t>
      </w:r>
      <w:r w:rsidR="00764E5A" w:rsidRPr="001012D2">
        <w:rPr/>
        <w:t>&lt;&lt; Matter.CustomField.FurtherBackupAppointorTt1 &gt;&gt;</w:t>
      </w:r>
      <w:r w:rsidR="00764E5A" w:rsidRPr="00364BB4">
        <w:t xml:space="preserve">   </w:t>
      </w:r>
      <w:r w:rsidRPr="00364BB4">
        <w:t xml:space="preserve"> </w:t>
      </w:r>
    </w:p>
    <w:p w14:paraId="608C6D07" w14:textId="3FA2B2FC" w:rsidR="00CC2C8B" w:rsidRPr="00F66E50" w:rsidRDefault="00764E5A" w:rsidP="009332D9">
      <w:pPr>
        <w:ind w:left="454" w:firstLine="680"/>
        <w:rPr>
          <w:rStyle w:val="AEPBold"/>
        </w:rPr>
      </w:pPr>
      <w:r w:rsidRPr="0017506F">
        <w:rPr>
          <w:b/>
          <w:bCs/>
        </w:rPr>
        <w:t>&lt;&lt; Matter.Client.</w:t>
      </w:r>
      <w:r>
        <w:rPr>
          <w:b/>
          <w:bCs/>
        </w:rPr>
        <w:t>Name</w:t>
      </w:r>
      <w:r w:rsidRPr="0017506F">
        <w:rPr>
          <w:b/>
          <w:bCs/>
        </w:rPr>
        <w:t xml:space="preserve"> &gt;&gt;</w:t>
      </w:r>
      <w:r w:rsidRPr="00A30DBC">
        <w:rPr>
          <w:rStyle w:val="AEPBold"/>
        </w:rPr>
        <w:t xml:space="preserve"> </w:t>
      </w:r>
      <w:r w:rsidR="00CC2C8B" w:rsidRPr="00F66E50">
        <w:rPr>
          <w:rStyle w:val="AEPBold"/>
        </w:rPr>
        <w:t>Testamentary Trust No. 2</w:t>
      </w:r>
    </w:p>
    <w:p w14:paraId="063F8F7F" w14:textId="00E5ACE3" w:rsidR="00CC2C8B" w:rsidRPr="00364BB4" w:rsidRDefault="00CC2C8B" w:rsidP="00AD2B37">
      <w:pPr>
        <w:pStyle w:val="Heading4"/>
        <w:numPr>
          <w:ilvl w:val="4"/>
          <w:numId w:val="11"/>
        </w:numPr>
      </w:pPr>
      <w:r>
        <w:t>Nominated Beneficiary</w:t>
      </w:r>
      <w:r w:rsidRPr="00CA76A5">
        <w:t xml:space="preserve"> </w:t>
      </w:r>
      <w:r>
        <w:t>-</w:t>
      </w:r>
      <w:r w:rsidRPr="00CA76A5">
        <w:t xml:space="preserve"> </w:t>
      </w:r>
      <w:r w:rsidR="00764E5A" w:rsidRPr="0017506F">
        <w:rPr/>
        <w:t>&lt;&lt; Matter.CustomField.NominatedBeneficiaryTt</w:t>
      </w:r>
      <w:r w:rsidR="00764E5A">
        <w:rPr/>
        <w:t>2</w:t>
      </w:r>
      <w:r w:rsidR="00764E5A" w:rsidRPr="0017506F">
        <w:rPr/>
        <w:t xml:space="preserve"> &gt;&gt;</w:t>
      </w:r>
    </w:p>
    <w:p w14:paraId="4F70A878" w14:textId="46AED66C" w:rsidR="00CC2C8B" w:rsidRPr="00364BB4" w:rsidRDefault="00CC2C8B">
      <w:pPr>
        <w:pStyle w:val="Heading4"/>
      </w:pPr>
      <w:r w:rsidRPr="00364BB4">
        <w:t xml:space="preserve">Initial Trustee - </w:t>
      </w:r>
      <w:r w:rsidR="00764E5A" w:rsidRPr="001012D2">
        <w:rPr/>
        <w:t>&lt;&lt; Matter.CustomField.InitialTrusteeTt</w:t>
      </w:r>
      <w:r w:rsidR="00764E5A">
        <w:rPr/>
        <w:t>2</w:t>
      </w:r>
      <w:r w:rsidR="00764E5A" w:rsidRPr="001012D2">
        <w:rPr/>
        <w:t xml:space="preserve"> &gt;&gt;</w:t>
      </w:r>
      <w:r w:rsidR="00764E5A" w:rsidRPr="00364BB4">
        <w:t xml:space="preserve">    </w:t>
      </w:r>
      <w:r w:rsidRPr="00364BB4">
        <w:t xml:space="preserve"> </w:t>
      </w:r>
    </w:p>
    <w:p w14:paraId="2FFBD950" w14:textId="4C1D82EA" w:rsidR="00CC2C8B" w:rsidRPr="00364BB4" w:rsidRDefault="00CC2C8B">
      <w:pPr>
        <w:pStyle w:val="Heading4"/>
      </w:pPr>
      <w:r w:rsidRPr="00364BB4">
        <w:t xml:space="preserve">Backup Trustee - </w:t>
      </w:r>
      <w:r w:rsidR="00764E5A" w:rsidRPr="001012D2">
        <w:rPr/>
        <w:t>&lt;&lt; Matter.CustomField.BackupTrusteeTt</w:t>
      </w:r>
      <w:r w:rsidR="00764E5A">
        <w:rPr/>
        <w:t>2</w:t>
      </w:r>
      <w:r w:rsidR="00764E5A" w:rsidRPr="001012D2">
        <w:rPr/>
        <w:t xml:space="preserve"> &gt;&gt;</w:t>
      </w:r>
      <w:r w:rsidR="00764E5A" w:rsidRPr="00364BB4">
        <w:t xml:space="preserve">    </w:t>
      </w:r>
      <w:r w:rsidRPr="00364BB4">
        <w:t xml:space="preserve"> </w:t>
      </w:r>
    </w:p>
    <w:p w14:paraId="6BCCA41B" w14:textId="1694BECE" w:rsidR="00CC2C8B" w:rsidRPr="00364BB4" w:rsidRDefault="00CC2C8B">
      <w:pPr>
        <w:pStyle w:val="Heading4"/>
      </w:pPr>
      <w:r w:rsidRPr="00364BB4">
        <w:t xml:space="preserve">Further Backup Trustee - </w:t>
      </w:r>
      <w:r w:rsidR="00764E5A" w:rsidRPr="001012D2">
        <w:rPr/>
        <w:t>&lt;&lt; Matter.CustomField.</w:t>
      </w:r>
      <w:r w:rsidR="00764E5A">
        <w:rPr/>
        <w:t>Further</w:t>
      </w:r>
      <w:r w:rsidR="00764E5A" w:rsidRPr="001012D2">
        <w:rPr/>
        <w:t>BackupTrusteeTt</w:t>
      </w:r>
      <w:r w:rsidR="00764E5A">
        <w:rPr/>
        <w:t>2</w:t>
      </w:r>
      <w:r w:rsidR="00764E5A" w:rsidRPr="001012D2">
        <w:rPr/>
        <w:t xml:space="preserve"> &gt;&gt;</w:t>
      </w:r>
      <w:r w:rsidR="00764E5A" w:rsidRPr="00364BB4">
        <w:t xml:space="preserve">    </w:t>
      </w:r>
      <w:r w:rsidRPr="00364BB4">
        <w:t xml:space="preserve"> </w:t>
      </w:r>
    </w:p>
    <w:p w14:paraId="24C09C0B" w14:textId="61708FE8" w:rsidR="00CC2C8B" w:rsidRPr="00364BB4" w:rsidRDefault="00CC2C8B">
      <w:pPr>
        <w:pStyle w:val="Heading4"/>
      </w:pPr>
      <w:r>
        <w:t xml:space="preserve">Initial </w:t>
      </w:r>
      <w:r w:rsidRPr="00364BB4">
        <w:t xml:space="preserve">Appointor - </w:t>
      </w:r>
      <w:r w:rsidR="00764E5A" w:rsidRPr="001012D2">
        <w:rPr/>
        <w:t>&lt;&lt; Matter.CustomField.InitialAppointorTt</w:t>
      </w:r>
      <w:r w:rsidR="00764E5A">
        <w:rPr/>
        <w:t>2</w:t>
      </w:r>
      <w:r w:rsidR="00764E5A" w:rsidRPr="001012D2">
        <w:rPr/>
        <w:t xml:space="preserve"> &gt;&gt;</w:t>
      </w:r>
      <w:r w:rsidR="00764E5A" w:rsidRPr="00364BB4">
        <w:t xml:space="preserve">    </w:t>
      </w:r>
      <w:r w:rsidRPr="00364BB4">
        <w:t xml:space="preserve"> </w:t>
      </w:r>
    </w:p>
    <w:p w14:paraId="0C2F0BC5" w14:textId="17612145" w:rsidR="00CC2C8B" w:rsidRPr="00364BB4" w:rsidRDefault="00CC2C8B">
      <w:pPr>
        <w:pStyle w:val="Heading4"/>
      </w:pPr>
      <w:r w:rsidRPr="00364BB4">
        <w:t xml:space="preserve">Backup Appointor - </w:t>
      </w:r>
      <w:r w:rsidR="00764E5A" w:rsidRPr="001012D2">
        <w:rPr/>
        <w:t>&lt;&lt; Matter.CustomField.BackupAppointorTt</w:t>
      </w:r>
      <w:r w:rsidR="00764E5A">
        <w:rPr/>
        <w:t>2</w:t>
      </w:r>
      <w:r w:rsidR="00764E5A" w:rsidRPr="001012D2">
        <w:rPr/>
        <w:t xml:space="preserve"> &gt;&gt;</w:t>
      </w:r>
      <w:r w:rsidRPr="00364BB4">
        <w:t xml:space="preserve"> </w:t>
      </w:r>
    </w:p>
    <w:p w14:paraId="03E339C5" w14:textId="54289AA7" w:rsidR="00CC2C8B" w:rsidRDefault="00CC2C8B">
      <w:pPr>
        <w:pStyle w:val="Heading4"/>
      </w:pPr>
      <w:r w:rsidRPr="00364BB4">
        <w:t xml:space="preserve">Further Backup Appointor - </w:t>
      </w:r>
      <w:r w:rsidR="00764E5A" w:rsidRPr="001012D2">
        <w:rPr/>
        <w:t>&lt;&lt; Matter.CustomField.FurtherBackupAppointorTt</w:t>
      </w:r>
      <w:r w:rsidR="00764E5A">
        <w:rPr/>
        <w:t>2</w:t>
      </w:r>
      <w:r w:rsidR="00764E5A" w:rsidRPr="001012D2">
        <w:rPr/>
        <w:t xml:space="preserve"> &gt;&gt;</w:t>
      </w:r>
      <w:r w:rsidR="00764E5A" w:rsidRPr="00364BB4">
        <w:t xml:space="preserve">    </w:t>
      </w:r>
      <w:r w:rsidRPr="00364BB4">
        <w:t xml:space="preserve"> </w:t>
      </w:r>
    </w:p>
    <w:p w14:paraId="3F2BECB2" w14:textId="3000DC09" w:rsidR="00CC2C8B" w:rsidRPr="00364BB4" w:rsidRDefault="00CC2C8B">
      <w:pPr>
        <w:pStyle w:val="AEPPart"/>
      </w:pPr>
      <w:bookmarkStart w:id="3" w:name="_Ref121060176"/>
      <w:r w:rsidRPr="00364BB4">
        <w:t>: TESTAMENTARY DIRECTIONS</w:t>
      </w:r>
      <w:bookmarkEnd w:id="3"/>
    </w:p>
    <w:p w14:paraId="13243000" w14:textId="77777777" w:rsidR="00CC2C8B" w:rsidRPr="00364BB4" w:rsidRDefault="00CC2C8B">
      <w:pPr>
        <w:pStyle w:val="Heading1"/>
      </w:pPr>
      <w:bookmarkStart w:id="4" w:name="_Ref375159700"/>
      <w:bookmarkStart w:id="5" w:name="_Toc511619625"/>
      <w:bookmarkStart w:id="6" w:name="_Toc148407610"/>
      <w:bookmarkStart w:id="7" w:name="_Toc386906387"/>
      <w:bookmarkStart w:id="8" w:name="_Toc389476407"/>
      <w:bookmarkEnd w:id="4"/>
      <w:r w:rsidRPr="00364BB4">
        <w:t>Executor and trustee</w:t>
      </w:r>
      <w:bookmarkStart w:id="9" w:name="_Toc370026473"/>
      <w:bookmarkStart w:id="10" w:name="_Toc370027150"/>
      <w:bookmarkStart w:id="11" w:name="_Toc370027465"/>
      <w:bookmarkStart w:id="12" w:name="_Ref386371691"/>
      <w:bookmarkEnd w:id="5"/>
      <w:bookmarkEnd w:id="6"/>
      <w:bookmarkEnd w:id="7"/>
      <w:bookmarkEnd w:id="8"/>
      <w:bookmarkEnd w:id="9"/>
      <w:bookmarkEnd w:id="10"/>
      <w:bookmarkEnd w:id="11"/>
    </w:p>
    <w:p w14:paraId="6E52207A" w14:textId="77777777" w:rsidR="00CC2C8B" w:rsidRPr="00364BB4" w:rsidRDefault="00CC2C8B">
      <w:pPr>
        <w:pStyle w:val="Heading2"/>
      </w:pPr>
      <w:r w:rsidRPr="00364BB4">
        <w:t>I appoint as</w:t>
      </w:r>
      <w:r w:rsidRPr="00364BB4">
        <w:rPr>
          <w:rFonts w:eastAsia="Batang"/>
          <w:lang w:eastAsia="en-IN"/>
        </w:rPr>
        <w:t xml:space="preserve"> </w:t>
      </w:r>
      <w:r w:rsidRPr="00364BB4">
        <w:t>the executor and trustee of my Will</w:t>
      </w:r>
      <w:bookmarkEnd w:id="12"/>
      <w:r w:rsidRPr="00364BB4">
        <w:t>:</w:t>
      </w:r>
    </w:p>
    <w:p w14:paraId="5FB4D62A" w14:textId="186847F8" w:rsidR="00CC2C8B" w:rsidRPr="00364BB4" w:rsidRDefault="00764E5A">
      <w:pPr>
        <w:pStyle w:val="Heading3"/>
      </w:pPr>
      <w:r w:rsidRPr="0017506F">
        <w:rPr/>
        <w:t>&lt;&lt; Matter.CustomField.InitialExecutor &gt;&gt;</w:t>
      </w:r>
      <w:r w:rsidR="00CC2C8B" w:rsidRPr="00364BB4">
        <w:t>;</w:t>
      </w:r>
    </w:p>
    <w:p w14:paraId="3788EE30" w14:textId="16F0DB47" w:rsidR="00CC2C8B" w:rsidRPr="00364BB4" w:rsidRDefault="00CC2C8B">
      <w:pPr>
        <w:pStyle w:val="Heading3"/>
      </w:pPr>
      <w:r w:rsidRPr="00364BB4">
        <w:t xml:space="preserve">if </w:t>
      </w:r>
      <w:r w:rsidR="00764E5A" w:rsidRPr="0017506F">
        <w:rPr/>
        <w:t>&lt;&lt; Matter.CustomField.InitialExecutor &gt;&gt;</w:t>
      </w:r>
      <w:r w:rsidR="00764E5A">
        <w:t xml:space="preserve"> </w:t>
      </w:r>
      <w:r w:rsidRPr="00364BB4">
        <w:t xml:space="preserve">is unable or unwilling to act for any reason, then I appoint </w:t>
      </w:r>
      <w:r w:rsidR="00764E5A" w:rsidRPr="00627053">
        <w:rPr/>
        <w:t>&lt;&lt; Matter.CustomField.BackupExecutor &gt;&gt;</w:t>
      </w:r>
      <w:r w:rsidRPr="00364BB4">
        <w:t xml:space="preserve">; </w:t>
      </w:r>
      <w:r>
        <w:t>or</w:t>
      </w:r>
    </w:p>
    <w:p w14:paraId="1B26749E" w14:textId="5C9C1FF7" w:rsidR="00CC2C8B" w:rsidRPr="00364BB4" w:rsidRDefault="00CC2C8B">
      <w:pPr>
        <w:pStyle w:val="Heading3"/>
      </w:pPr>
      <w:r w:rsidRPr="00364BB4">
        <w:lastRenderedPageBreak/>
        <w:t xml:space="preserve">if </w:t>
      </w:r>
      <w:r w:rsidR="00764E5A" w:rsidRPr="00627053">
        <w:rPr/>
        <w:t>&lt;&lt; Matter.CustomField.BackupExecutor &gt;&gt;</w:t>
      </w:r>
      <w:r w:rsidRPr="00364BB4">
        <w:t xml:space="preserve"> is unable or unwilling to act for any reason, then I appoint </w:t>
      </w:r>
      <w:r w:rsidR="00764E5A" w:rsidRPr="00627053">
        <w:rPr/>
        <w:t>&lt;&lt; Matter.CustomField.FurtherBackupExecutor &gt;&gt;</w:t>
      </w:r>
      <w:bookmarkStart w:id="13" w:name="_Toc389476408"/>
      <w:r w:rsidRPr="00364BB4">
        <w:t>.</w:t>
      </w:r>
    </w:p>
    <w:p w14:paraId="2D548853" w14:textId="77777777" w:rsidR="00CC2C8B" w:rsidRPr="00364BB4" w:rsidRDefault="00CC2C8B">
      <w:pPr>
        <w:pStyle w:val="Heading2"/>
      </w:pPr>
      <w:r w:rsidRPr="00364BB4">
        <w:t>Unless otherwise specifically stated in my Will:</w:t>
      </w:r>
    </w:p>
    <w:p w14:paraId="1EFE911A" w14:textId="72E25CB6" w:rsidR="00CC2C8B" w:rsidRPr="00364BB4" w:rsidRDefault="00CC2C8B">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71147B9" w14:textId="710B9DDD" w:rsidR="00CC2C8B" w:rsidRDefault="00CC2C8B">
      <w:pPr>
        <w:pStyle w:val="Heading3"/>
      </w:pPr>
      <w:r w:rsidRPr="00364BB4">
        <w:t xml:space="preserve">a gift to a person named in the preceding </w:t>
      </w:r>
      <w:r>
        <w:t>sub-</w:t>
      </w:r>
      <w:r w:rsidRPr="00364BB4">
        <w:t xml:space="preserve">clause is not dependent on that person acting as my </w:t>
      </w:r>
      <w:r>
        <w:t>Executor</w:t>
      </w:r>
      <w:r w:rsidR="00F72D38">
        <w:t>;</w:t>
      </w:r>
      <w:r w:rsidR="000A7E2E">
        <w:t xml:space="preserve"> and</w:t>
      </w:r>
    </w:p>
    <w:p w14:paraId="73FE2F32" w14:textId="77777777" w:rsidR="00F72D38" w:rsidRDefault="00F72D38" w:rsidP="00E86D64">
      <w:pPr>
        <w:pStyle w:val="Heading3"/>
      </w:pPr>
      <w:r>
        <w:t xml:space="preserve">the words </w:t>
      </w:r>
      <w:r w:rsidRPr="00F3379F">
        <w:t>‘unable or unwilling to act’ in</w:t>
      </w:r>
      <w:r>
        <w:t xml:space="preserve"> </w:t>
      </w:r>
      <w:r w:rsidRPr="00F72D38">
        <w:t>relation</w:t>
      </w:r>
      <w:r>
        <w:t xml:space="preserve"> to any person named as an Executor </w:t>
      </w:r>
      <w:r w:rsidRPr="00F3379F">
        <w:t>includes any scenario where</w:t>
      </w:r>
      <w:r>
        <w:t xml:space="preserve"> that person:</w:t>
      </w:r>
    </w:p>
    <w:p w14:paraId="79657A36" w14:textId="77777777" w:rsidR="00F72D38" w:rsidRPr="00F72D38" w:rsidRDefault="00F72D38" w:rsidP="00E86D64">
      <w:pPr>
        <w:pStyle w:val="Heading4"/>
      </w:pPr>
      <w:r w:rsidRPr="00F72D38">
        <w:t>declines to act;</w:t>
      </w:r>
    </w:p>
    <w:p w14:paraId="450E5CEF" w14:textId="77777777" w:rsidR="00F72D38" w:rsidRPr="00F72D38" w:rsidRDefault="00F72D38" w:rsidP="00E86D64">
      <w:pPr>
        <w:pStyle w:val="Heading4"/>
      </w:pPr>
      <w:r w:rsidRPr="00F72D38">
        <w:t xml:space="preserve">is disqualified from acting pursuant to the terms of this Will or at law; </w:t>
      </w:r>
    </w:p>
    <w:p w14:paraId="53100547" w14:textId="77777777" w:rsidR="00F72D38" w:rsidRPr="00F72D38" w:rsidRDefault="00F72D38" w:rsidP="00E86D64">
      <w:pPr>
        <w:pStyle w:val="Heading4"/>
      </w:pPr>
      <w:r w:rsidRPr="00F72D38">
        <w:t xml:space="preserve">is unable to complete the administration of my estate for any reason; or </w:t>
      </w:r>
    </w:p>
    <w:p w14:paraId="28A7676F" w14:textId="77777777" w:rsidR="00F72D38" w:rsidRDefault="00F72D38" w:rsidP="00E86D64">
      <w:pPr>
        <w:pStyle w:val="Heading4"/>
      </w:pPr>
      <w:r w:rsidRPr="00F72D38">
        <w:t>if the appointment</w:t>
      </w:r>
      <w:r w:rsidRPr="00F3379F">
        <w:t xml:space="preserve"> otherwise fails for any reason, </w:t>
      </w:r>
    </w:p>
    <w:p w14:paraId="201C4804" w14:textId="1A8A8CBA" w:rsidR="00F72D38" w:rsidRPr="00F72D38" w:rsidRDefault="00F72D38" w:rsidP="00B26735">
      <w:pPr>
        <w:pStyle w:val="AEPTextL2"/>
      </w:pPr>
      <w:r w:rsidRPr="00F3379F">
        <w:t xml:space="preserve">either before they </w:t>
      </w:r>
      <w:r w:rsidRPr="001B16B6">
        <w:t>accept</w:t>
      </w:r>
      <w:r w:rsidRPr="00F3379F">
        <w:t xml:space="preserve"> the </w:t>
      </w:r>
      <w:r>
        <w:t>role</w:t>
      </w:r>
      <w:r w:rsidRPr="00F3379F">
        <w:t xml:space="preserve"> or at any time while they hold the </w:t>
      </w:r>
      <w:r>
        <w:t>role</w:t>
      </w:r>
      <w:r w:rsidRPr="00F3379F">
        <w:t>.</w:t>
      </w:r>
    </w:p>
    <w:bookmarkEnd w:id="13"/>
    <w:p w14:paraId="5CF93D4D" w14:textId="77777777" w:rsidR="00CC2C8B" w:rsidRPr="00364BB4" w:rsidRDefault="00CC2C8B">
      <w:pPr>
        <w:pStyle w:val="Heading1"/>
      </w:pPr>
      <w:r w:rsidRPr="007D44A2">
        <w:rPr/>
        <w:t>#if minors</w:t>
      </w:r>
      <w:r>
        <w:t xml:space="preserve"> </w:t>
      </w:r>
      <w:r w:rsidRPr="00364BB4">
        <w:t>Testamentary guardian for Minors</w:t>
      </w:r>
    </w:p>
    <w:p w14:paraId="60B19C8C" w14:textId="77777777" w:rsidR="00CC2C8B" w:rsidRPr="00364BB4" w:rsidRDefault="00CC2C8B">
      <w:pPr>
        <w:pStyle w:val="Heading2"/>
      </w:pPr>
      <w:r w:rsidRPr="00364BB4">
        <w:t>If there is no surviving guardian of my Minor Children, then I appoint:</w:t>
      </w:r>
    </w:p>
    <w:p w14:paraId="18CF7E14" w14:textId="39317B8C" w:rsidR="00CC2C8B" w:rsidRPr="00364BB4" w:rsidRDefault="00764E5A">
      <w:pPr>
        <w:pStyle w:val="Heading3"/>
      </w:pPr>
      <w:r w:rsidRPr="002C59C3">
        <w:rPr/>
        <w:t>&lt;&lt; Matter.CustomField.InitialGuardian &gt;&gt;</w:t>
      </w:r>
      <w:r w:rsidR="00CC2C8B" w:rsidRPr="00364BB4">
        <w:t xml:space="preserve">; </w:t>
      </w:r>
      <w:r w:rsidR="00CC2C8B">
        <w:t>or</w:t>
      </w:r>
    </w:p>
    <w:p w14:paraId="6B248939" w14:textId="6968333F" w:rsidR="00CC2C8B" w:rsidRPr="00364BB4" w:rsidRDefault="00CC2C8B">
      <w:pPr>
        <w:pStyle w:val="Heading3"/>
      </w:pPr>
      <w:r w:rsidRPr="00364BB4">
        <w:t xml:space="preserve">if </w:t>
      </w:r>
      <w:r w:rsidR="00764E5A" w:rsidRPr="002C59C3">
        <w:rPr/>
        <w:t>&lt;&lt; Matter.CustomField.InitialGuardian &gt;&gt;</w:t>
      </w:r>
      <w:r w:rsidRPr="00364BB4">
        <w:t xml:space="preserve"> is unable or unwilling to act for any reason, then I appoint </w:t>
      </w:r>
      <w:r w:rsidR="00764E5A" w:rsidRPr="002C59C3">
        <w:rPr/>
        <w:t>&lt;&lt; Matter.CustomField.BackupGuardian &gt;&gt;</w:t>
      </w:r>
      <w:r w:rsidRPr="00364BB4">
        <w:t>,</w:t>
      </w:r>
    </w:p>
    <w:p w14:paraId="73B1463E" w14:textId="77777777" w:rsidR="00CC2C8B" w:rsidRPr="00364BB4" w:rsidRDefault="00CC2C8B" w:rsidP="00AD1A0D">
      <w:pPr>
        <w:pStyle w:val="AEPTextL1"/>
      </w:pPr>
      <w:r>
        <w:t xml:space="preserve">as the guardian </w:t>
      </w:r>
      <w:r w:rsidRPr="00364BB4">
        <w:t>to care for my Minor Children.</w:t>
      </w:r>
    </w:p>
    <w:p w14:paraId="72E0A026" w14:textId="2C93B29A" w:rsidR="00CC2C8B" w:rsidRPr="00364BB4" w:rsidRDefault="00CC2C8B">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364BB4">
        <w:t>Personal Belongings</w:t>
      </w:r>
      <w:r w:rsidR="00296599" w:rsidRPr="00296599">
        <w:t xml:space="preserve"> </w:t>
      </w:r>
      <w:r w:rsidR="00296599">
        <w:t>and Specific Gifts</w:t>
      </w:r>
    </w:p>
    <w:p w14:paraId="7B51D4AD" w14:textId="77777777" w:rsidR="00EC089E" w:rsidRPr="00364BB4" w:rsidRDefault="00EC089E" w:rsidP="00A9179D">
      <w:pPr>
        <w:pStyle w:val="Heading2"/>
      </w:pPr>
      <w:bookmarkStart w:id="25" w:name="_Ref263409737"/>
      <w:bookmarkStart w:id="26" w:name="_Ref527377207"/>
      <w:bookmarkEnd w:id="25"/>
      <w:r w:rsidRPr="00364BB4">
        <w:t xml:space="preserve">Subject to any specific gifts in my Will, I give (free of all duties and encumbrances) my Personal </w:t>
      </w:r>
      <w:r w:rsidRPr="00A9179D">
        <w:t>Belongings</w:t>
      </w:r>
      <w:r w:rsidRPr="00364BB4">
        <w:t xml:space="preserve"> to my Executor to be distributed under this clause.  </w:t>
      </w:r>
    </w:p>
    <w:p w14:paraId="0D58ED62" w14:textId="77777777" w:rsidR="00EC089E" w:rsidRPr="00EC4E68" w:rsidRDefault="00EC089E" w:rsidP="00EC089E">
      <w:pPr>
        <w:pStyle w:val="Heading2"/>
        <w:numPr>
          <w:ilvl w:val="0"/>
          <w:numId w:val="0"/>
        </w:numPr>
      </w:pPr>
      <w:r>
        <w:rPr/>
        <w:t>[#if Testator wishes to</w:t>
      </w:r>
      <w:r w:rsidRPr="00CA3CFA">
        <w:rPr/>
        <w:t xml:space="preserve"> benefit children</w:t>
      </w:r>
      <w:r w:rsidRPr="002953D9">
        <w:rPr/>
        <w:t>]</w:t>
      </w:r>
    </w:p>
    <w:p w14:paraId="279777E2" w14:textId="77777777" w:rsidR="00EC089E" w:rsidRPr="00FF3DD1" w:rsidRDefault="00EC089E" w:rsidP="00A9179D">
      <w:pPr>
        <w:pStyle w:val="Heading2"/>
      </w:pPr>
      <w:r w:rsidRPr="00364BB4">
        <w:t xml:space="preserve">I </w:t>
      </w:r>
      <w:r w:rsidRPr="00A9179D">
        <w:t>give</w:t>
      </w:r>
      <w:r w:rsidRPr="00364BB4">
        <w:t xml:space="preser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78DEE42D" w14:textId="77777777" w:rsidR="00EC089E" w:rsidRPr="00A9179D" w:rsidRDefault="00EC089E" w:rsidP="00A9179D">
      <w:pPr>
        <w:pStyle w:val="AEPTextL0"/>
      </w:pPr>
      <w:r>
        <w:rPr/>
        <w:t>[#if T</w:t>
      </w:r>
      <w:r w:rsidRPr="00A9179D">
        <w:rPr/>
        <w:t>estator wishes to benefit someone other than children]</w:t>
      </w:r>
    </w:p>
    <w:p w14:paraId="23C4449C" w14:textId="77777777" w:rsidR="0009767B" w:rsidRPr="00571381" w:rsidRDefault="0009767B" w:rsidP="0009767B">
      <w:pPr>
        <w:pStyle w:val="Heading2"/>
        <w:numPr>
          <w:ilvl w:val="2"/>
          <w:numId w:val="5"/>
        </w:numPr>
      </w:pPr>
      <w:r w:rsidRPr="00571381">
        <w:rPr/>
        <w:t xml:space="preserve">#If only one named recipient of Personal Items: </w:t>
      </w:r>
      <w:r w:rsidRPr="00571381">
        <w:t xml:space="preserve">I give my Personal Belongings to </w:t>
      </w:r>
      <w:r w:rsidRPr="00571381">
        <w:rPr/>
        <w:t>&lt;&lt; Matter.CustomField.Beneficiary1 &gt;&gt;</w:t>
      </w:r>
      <w:r w:rsidRPr="00571381">
        <w:t xml:space="preserve"> absolutely with the Giftover Provision not applying.  </w:t>
      </w:r>
    </w:p>
    <w:p w14:paraId="3B88D915" w14:textId="77777777" w:rsidR="0009767B" w:rsidRDefault="0009767B" w:rsidP="0009767B">
      <w:pPr>
        <w:pStyle w:val="Heading2"/>
        <w:numPr>
          <w:ilvl w:val="2"/>
          <w:numId w:val="5"/>
        </w:numPr>
      </w:pPr>
      <w:r w:rsidRPr="00D72784">
        <w:rPr/>
        <w:t>#If two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and </w:t>
      </w:r>
      <w:r w:rsidRPr="00D72784">
        <w:rPr/>
        <w:t>&lt;&lt; Matter.CustomField.Beneficiary2 &gt;&gt;</w:t>
      </w:r>
      <w:r>
        <w:t xml:space="preserve"> who survive me absolutely, with the Giftover Provision not applying, to be divided as my Executor determines.</w:t>
      </w:r>
    </w:p>
    <w:p w14:paraId="0BFCCE41" w14:textId="77777777" w:rsidR="0009767B" w:rsidRDefault="0009767B" w:rsidP="0009767B">
      <w:pPr>
        <w:pStyle w:val="Heading2"/>
        <w:numPr>
          <w:ilvl w:val="2"/>
          <w:numId w:val="5"/>
        </w:numPr>
      </w:pPr>
      <w:r w:rsidRPr="00D72784">
        <w:rPr/>
        <w:t>#If three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w:t>
      </w:r>
      <w:r w:rsidRPr="00D72784">
        <w:rPr/>
        <w:t>&lt;&lt; Matter.CustomField.Beneficiary2 &gt;&gt;</w:t>
      </w:r>
      <w:r>
        <w:t xml:space="preserve"> and </w:t>
      </w:r>
      <w:r w:rsidRPr="00D72784">
        <w:rPr/>
        <w:t>&lt;&lt; Matter.CustomField.Beneficiary3 &gt;&gt;</w:t>
      </w:r>
      <w:r w:rsidRPr="00D72784">
        <w:t xml:space="preserve"> </w:t>
      </w:r>
      <w:r>
        <w:t>who survive me absolutely, with the Giftover Provision not applying, to be divided as my Executor determines.</w:t>
      </w:r>
    </w:p>
    <w:p w14:paraId="2BDCBD9D" w14:textId="77777777" w:rsidR="00CC2C8B" w:rsidRPr="00364BB4" w:rsidRDefault="00CC2C8B">
      <w:pPr>
        <w:pStyle w:val="Heading1"/>
      </w:pPr>
      <w:r w:rsidRPr="00364BB4">
        <w:t>Residual Estate</w:t>
      </w:r>
      <w:bookmarkEnd w:id="26"/>
      <w:r w:rsidRPr="00364BB4">
        <w:t xml:space="preserve"> </w:t>
      </w:r>
    </w:p>
    <w:p w14:paraId="40A31362" w14:textId="6AB2D0DD" w:rsidR="00CC2C8B" w:rsidRDefault="00CC2C8B">
      <w:pPr>
        <w:pStyle w:val="Heading2"/>
      </w:pPr>
      <w:bookmarkStart w:id="27" w:name="_Ref392188793"/>
      <w:bookmarkStart w:id="28" w:name="_Ref286843550"/>
      <w:r w:rsidRPr="00364BB4">
        <w:t xml:space="preserve">I give my Residual Estate to my Trustees to hold on the </w:t>
      </w:r>
      <w:r>
        <w:t>following trusts,</w:t>
      </w:r>
      <w:r w:rsidRPr="00CA1C32">
        <w:t xml:space="preserve"> </w:t>
      </w:r>
      <w:r w:rsidRPr="00364BB4">
        <w:t>with the terms of</w:t>
      </w:r>
      <w:r>
        <w:t xml:space="preserve"> each</w:t>
      </w:r>
      <w:r w:rsidRPr="00364BB4">
        <w:t xml:space="preserve"> trust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4B2B661A" w14:textId="69096A63" w:rsidR="00CC2C8B" w:rsidRDefault="00CC2C8B">
      <w:pPr>
        <w:pStyle w:val="Heading3"/>
      </w:pPr>
      <w:r>
        <w:lastRenderedPageBreak/>
        <w:t xml:space="preserve">as to a </w:t>
      </w:r>
      <w:r w:rsidRPr="00D41E09">
        <w:rPr/>
        <w:t>50</w:t>
      </w:r>
      <w:r>
        <w:t xml:space="preserve">% share to the </w:t>
      </w:r>
      <w:r w:rsidR="00764E5A" w:rsidRPr="00BD7175">
        <w:rPr>
          <w:bCs/>
        </w:rPr>
        <w:t>&lt;&lt; Matter.Client.Name &gt;&gt;</w:t>
      </w:r>
      <w:r w:rsidR="00764E5A">
        <w:rPr>
          <w:b/>
        </w:rPr>
        <w:t xml:space="preserve"> </w:t>
      </w:r>
      <w:r w:rsidRPr="00364BB4">
        <w:t>Testamentary Trust</w:t>
      </w:r>
      <w:r>
        <w:t xml:space="preserve"> No. 1, provided that </w:t>
      </w:r>
      <w:r w:rsidR="00AA75C2" w:rsidRPr="0017506F">
        <w:rPr/>
        <w:t>&lt;&lt; Matter.CustomField.NominatedBeneficiaryTt1 &gt;&gt;</w:t>
      </w:r>
      <w:r>
        <w:t xml:space="preserve"> or any of their Children (or Grandchildren, if any) survive me; and</w:t>
      </w:r>
    </w:p>
    <w:p w14:paraId="5AF8C291" w14:textId="56320CC9" w:rsidR="00CC2C8B" w:rsidRDefault="00CC2C8B">
      <w:pPr>
        <w:pStyle w:val="Heading3"/>
      </w:pPr>
      <w:r>
        <w:t xml:space="preserve">as to a </w:t>
      </w:r>
      <w:r w:rsidRPr="00D41E09">
        <w:rPr/>
        <w:t>50</w:t>
      </w:r>
      <w:r>
        <w:t xml:space="preserve">% share to the </w:t>
      </w:r>
      <w:r w:rsidR="00764E5A" w:rsidRPr="00BD7175">
        <w:rPr>
          <w:bCs/>
        </w:rPr>
        <w:t>&lt;&lt; Matter.Client.Name &gt;&gt;</w:t>
      </w:r>
      <w:r w:rsidR="00764E5A">
        <w:rPr>
          <w:b/>
        </w:rPr>
        <w:t xml:space="preserve"> </w:t>
      </w:r>
      <w:r w:rsidRPr="00364BB4">
        <w:t>Testamentary Trust</w:t>
      </w:r>
      <w:r>
        <w:t xml:space="preserve"> No. 2, provided that </w:t>
      </w:r>
      <w:r w:rsidR="00AA75C2" w:rsidRPr="0017506F">
        <w:rPr/>
        <w:t>&lt;&lt; Matter.CustomField.NominatedBeneficiaryTt</w:t>
      </w:r>
      <w:r w:rsidR="00AA75C2">
        <w:rPr/>
        <w:t>2</w:t>
      </w:r>
      <w:r w:rsidR="00AA75C2" w:rsidRPr="0017506F">
        <w:rPr/>
        <w:t xml:space="preserve"> &gt;&gt;</w:t>
      </w:r>
      <w:r>
        <w:t xml:space="preserve"> or any of their Children (or Grandchildren, if any) survive me.</w:t>
      </w:r>
    </w:p>
    <w:p w14:paraId="144D2DB0" w14:textId="3F8A8801" w:rsidR="00CC2C8B" w:rsidRPr="00364BB4" w:rsidRDefault="00CC2C8B">
      <w:pPr>
        <w:pStyle w:val="Heading2"/>
      </w:pPr>
      <w:r w:rsidRPr="00D41E09">
        <w:rPr/>
        <w:t>#if 2 gifts above:</w:t>
      </w:r>
      <w:r w:rsidRPr="00364BB4">
        <w:t xml:space="preserve"> If </w:t>
      </w:r>
      <w:r w:rsidRPr="00D41E09">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5EF987C0" w14:textId="5A9F1C0D" w:rsidR="001A1706" w:rsidRDefault="00CC2C8B" w:rsidP="00280818">
      <w:pPr>
        <w:pStyle w:val="Heading2"/>
      </w:pPr>
      <w:r w:rsidRPr="002623EE">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bookmarkEnd w:id="27"/>
    <w:p w14:paraId="67152EA6" w14:textId="77777777" w:rsidR="00E67A36" w:rsidRDefault="00E67A36" w:rsidP="00E67A36">
      <w:pPr>
        <w:pStyle w:val="Heading2"/>
        <w:numPr>
          <w:ilvl w:val="0"/>
          <w:numId w:val="0"/>
        </w:numPr>
      </w:pPr>
      <w:r>
        <w:rPr/>
        <w:t xml:space="preserve">[#Option 1: if </w:t>
      </w:r>
      <w:r w:rsidRPr="00CA3CFA">
        <w:rPr/>
        <w:t>TT</w:t>
      </w:r>
      <w:r>
        <w:rPr/>
        <w:t>s</w:t>
      </w:r>
      <w:r w:rsidRPr="00CA3CFA">
        <w:rPr/>
        <w:t xml:space="preserve"> </w:t>
      </w:r>
      <w:r>
        <w:rPr/>
        <w:t>are</w:t>
      </w:r>
      <w:r w:rsidRPr="00CA3CFA">
        <w:rPr/>
        <w:t xml:space="preserve"> to benefit children</w:t>
      </w:r>
      <w:r w:rsidRPr="002953D9">
        <w:rPr/>
        <w:t>]</w:t>
      </w:r>
    </w:p>
    <w:p w14:paraId="32AB8354" w14:textId="3472A1B6" w:rsidR="00E67A36" w:rsidRPr="00D20B6D" w:rsidRDefault="00E67A36" w:rsidP="00E67A36">
      <w:pPr>
        <w:pStyle w:val="Heading2"/>
      </w:pPr>
      <w:r w:rsidRPr="00D20B6D">
        <w:t xml:space="preserve">If </w:t>
      </w:r>
      <w:r w:rsidRPr="006A5E74">
        <w:t>all of my Children (and Grandchildren, if any) all fail to survive me</w:t>
      </w:r>
      <w:r w:rsidR="00C57AE4">
        <w:t>,</w:t>
      </w:r>
      <w:r w:rsidRPr="006A5E74">
        <w:t xml:space="preserve"> </w:t>
      </w:r>
      <w:r w:rsidR="00C57AE4">
        <w:t>I give</w:t>
      </w:r>
      <w:r w:rsidR="00C57AE4" w:rsidRPr="00364BB4">
        <w:t xml:space="preserve"> </w:t>
      </w:r>
      <w:r w:rsidRPr="006A5E74">
        <w:t>my Residual Estate as follows</w:t>
      </w:r>
      <w:r w:rsidRPr="00D20B6D">
        <w:t>:</w:t>
      </w:r>
    </w:p>
    <w:p w14:paraId="78D9EC01" w14:textId="6FF03638" w:rsidR="00E67A36" w:rsidRPr="00D20B6D" w:rsidRDefault="00E67A36" w:rsidP="00E67A36">
      <w:pPr>
        <w:pStyle w:val="Heading3"/>
      </w:pPr>
      <w:r w:rsidRPr="00D20B6D">
        <w:t xml:space="preserve">as to a </w:t>
      </w:r>
      <w:r w:rsidRPr="00D20B6D">
        <w:rPr/>
        <w:t>[insert %]</w:t>
      </w:r>
      <w:r w:rsidRPr="00D20B6D">
        <w:t xml:space="preserve"> share to</w:t>
      </w:r>
      <w:r w:rsidR="00AA75C2">
        <w:t xml:space="preserve"> </w:t>
      </w:r>
      <w:r w:rsidR="00AA75C2" w:rsidRPr="00490E4F">
        <w:rPr/>
        <w:t>&lt;&lt; Matter.CustomField.CalamityBeneficiary1 &gt;&gt;</w:t>
      </w:r>
      <w:r w:rsidR="00AB2406">
        <w:t xml:space="preserve"> </w:t>
      </w:r>
      <w:r w:rsidRPr="00D20B6D">
        <w:t xml:space="preserve">absolutely with the Giftover Provision </w:t>
      </w:r>
      <w:r w:rsidRPr="00D20B6D">
        <w:rPr/>
        <w:t>[#applying/ not applying]</w:t>
      </w:r>
      <w:r w:rsidRPr="00D20B6D">
        <w:t>;</w:t>
      </w:r>
    </w:p>
    <w:p w14:paraId="5B3FCEEF" w14:textId="1A81B26A" w:rsidR="00E67A36" w:rsidRPr="00D20B6D" w:rsidRDefault="00E67A36" w:rsidP="00E67A36">
      <w:pPr>
        <w:pStyle w:val="Heading3"/>
      </w:pPr>
      <w:r w:rsidRPr="00D20B6D">
        <w:t xml:space="preserve">as to a </w:t>
      </w:r>
      <w:r w:rsidRPr="00D20B6D">
        <w:rPr/>
        <w:t>[insert %]</w:t>
      </w:r>
      <w:r w:rsidRPr="00D20B6D">
        <w:t xml:space="preserve"> share to</w:t>
      </w:r>
      <w:r w:rsidR="00AA75C2">
        <w:t xml:space="preserve"> </w:t>
      </w:r>
      <w:r w:rsidR="00AA75C2" w:rsidRPr="00490E4F">
        <w:rPr/>
        <w:t>&lt;&lt; Matter.CustomField.CalamityBeneficiary</w:t>
      </w:r>
      <w:r w:rsidR="00AA75C2">
        <w:rPr/>
        <w:t>2</w:t>
      </w:r>
      <w:r w:rsidR="00AA75C2" w:rsidRPr="00490E4F">
        <w:rPr/>
        <w:t xml:space="preserve"> &gt;&gt;</w:t>
      </w:r>
      <w:r w:rsidRPr="00D20B6D">
        <w:t xml:space="preserve"> absolutely with the Giftover Provision </w:t>
      </w:r>
      <w:r w:rsidRPr="00D20B6D">
        <w:rPr/>
        <w:t>[#applying/ not applying]</w:t>
      </w:r>
      <w:r w:rsidRPr="00D20B6D">
        <w:t>; and</w:t>
      </w:r>
    </w:p>
    <w:p w14:paraId="39F2884E" w14:textId="0C359367" w:rsidR="00E67A36" w:rsidRPr="00D20B6D" w:rsidRDefault="00E67A36" w:rsidP="00E67A36">
      <w:pPr>
        <w:pStyle w:val="Heading3"/>
      </w:pPr>
      <w:r w:rsidRPr="00D20B6D">
        <w:t xml:space="preserve">as to a </w:t>
      </w:r>
      <w:r w:rsidRPr="00D20B6D">
        <w:rPr/>
        <w:t>[insert %]</w:t>
      </w:r>
      <w:r w:rsidRPr="00D20B6D">
        <w:t xml:space="preserve"> to</w:t>
      </w:r>
      <w:r w:rsidR="00AA75C2">
        <w:t xml:space="preserve"> </w:t>
      </w:r>
      <w:r w:rsidR="00AA75C2" w:rsidRPr="00490E4F">
        <w:rPr/>
        <w:t>&lt;&lt; Matter.CustomField.CalamityBeneficiary</w:t>
      </w:r>
      <w:r w:rsidR="00AA75C2">
        <w:rPr/>
        <w:t>3</w:t>
      </w:r>
      <w:r w:rsidR="00AA75C2" w:rsidRPr="00490E4F">
        <w:rPr/>
        <w:t xml:space="preserve"> &gt;&gt;</w:t>
      </w:r>
      <w:r w:rsidRPr="00D20B6D">
        <w:t xml:space="preserve"> absolutely with the Giftover Provision </w:t>
      </w:r>
      <w:r w:rsidRPr="00D20B6D">
        <w:rPr/>
        <w:t>[#applying/ not applying]</w:t>
      </w:r>
      <w:r w:rsidRPr="00D20B6D">
        <w:t xml:space="preserve">. </w:t>
      </w:r>
    </w:p>
    <w:p w14:paraId="2863FE3D" w14:textId="77777777" w:rsidR="00E67A36" w:rsidRPr="00D20B6D" w:rsidRDefault="00E67A36" w:rsidP="00E67A36">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1F1D4533" w14:textId="77777777" w:rsidR="00E67A36" w:rsidRPr="00D20B6D" w:rsidRDefault="00E67A36" w:rsidP="00E67A36">
      <w:pPr>
        <w:pStyle w:val="Heading2"/>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p>
    <w:p w14:paraId="40F4839A" w14:textId="77777777" w:rsidR="00E67A36" w:rsidRDefault="00E67A36" w:rsidP="00E67A36">
      <w:pPr>
        <w:pStyle w:val="Heading2"/>
        <w:numPr>
          <w:ilvl w:val="0"/>
          <w:numId w:val="0"/>
        </w:numPr>
      </w:pPr>
      <w:r>
        <w:rPr/>
        <w:t xml:space="preserve">[#Option 2: if </w:t>
      </w:r>
      <w:r w:rsidRPr="00CA3CFA">
        <w:rPr/>
        <w:t>TT</w:t>
      </w:r>
      <w:r>
        <w:rPr/>
        <w:t>s</w:t>
      </w:r>
      <w:r w:rsidRPr="00CA3CFA">
        <w:rPr/>
        <w:t xml:space="preserve"> </w:t>
      </w:r>
      <w:r>
        <w:rPr/>
        <w:t>are</w:t>
      </w:r>
      <w:r w:rsidRPr="00CA3CFA">
        <w:rPr/>
        <w:t xml:space="preserve"> to benefit someone other than children</w:t>
      </w:r>
      <w:r w:rsidRPr="002953D9">
        <w:rPr/>
        <w:t>]</w:t>
      </w:r>
    </w:p>
    <w:p w14:paraId="7F698F1F" w14:textId="05CB0B10" w:rsidR="00E67A36" w:rsidRPr="00D20B6D" w:rsidRDefault="00E67A36" w:rsidP="00E67A36">
      <w:pPr>
        <w:pStyle w:val="Heading2"/>
      </w:pPr>
      <w:r w:rsidRPr="00D20B6D">
        <w:t xml:space="preserve">If </w:t>
      </w:r>
      <w:r>
        <w:t xml:space="preserve">all the gifts in the preceding clauses </w:t>
      </w:r>
      <w:r w:rsidRPr="006A5E74">
        <w:t>fail</w:t>
      </w:r>
      <w:r>
        <w:t xml:space="preserve"> for any reason</w:t>
      </w:r>
      <w:r w:rsidR="00C57AE4">
        <w:t>, I give</w:t>
      </w:r>
      <w:r w:rsidR="00C57AE4" w:rsidRPr="00364BB4">
        <w:t xml:space="preserve"> </w:t>
      </w:r>
      <w:r w:rsidRPr="006A5E74">
        <w:t>my Residual Estate as follows</w:t>
      </w:r>
      <w:r w:rsidRPr="00D20B6D">
        <w:t>:</w:t>
      </w:r>
    </w:p>
    <w:p w14:paraId="0FA492D9" w14:textId="0F0C9CB4" w:rsidR="00E67A36" w:rsidRPr="00D20B6D" w:rsidRDefault="00E67A36" w:rsidP="00E67A36">
      <w:pPr>
        <w:pStyle w:val="Heading3"/>
      </w:pPr>
      <w:r w:rsidRPr="00D20B6D">
        <w:t xml:space="preserve">as to a </w:t>
      </w:r>
      <w:r w:rsidRPr="00D20B6D">
        <w:rPr/>
        <w:t>[insert %]</w:t>
      </w:r>
      <w:r w:rsidRPr="00D20B6D">
        <w:t xml:space="preserve"> share to</w:t>
      </w:r>
      <w:r w:rsidR="00AA75C2">
        <w:t xml:space="preserve"> </w:t>
      </w:r>
      <w:r w:rsidR="00AA75C2" w:rsidRPr="00490E4F">
        <w:rPr/>
        <w:t>&lt;&lt; Matter.CustomField.CalamityBeneficiary1 &gt;&gt;</w:t>
      </w:r>
      <w:r w:rsidRPr="00D20B6D">
        <w:t xml:space="preserve"> absolutely with the Giftover Provision </w:t>
      </w:r>
      <w:r w:rsidRPr="00D20B6D">
        <w:rPr/>
        <w:t>[#applying/ not applying]</w:t>
      </w:r>
      <w:r w:rsidRPr="00D20B6D">
        <w:t>;</w:t>
      </w:r>
    </w:p>
    <w:p w14:paraId="37A2489A" w14:textId="7167C034" w:rsidR="00E67A36" w:rsidRPr="00D20B6D" w:rsidRDefault="00E67A36" w:rsidP="00E67A36">
      <w:pPr>
        <w:pStyle w:val="Heading3"/>
      </w:pPr>
      <w:r w:rsidRPr="00D20B6D">
        <w:t xml:space="preserve">as to a </w:t>
      </w:r>
      <w:r w:rsidRPr="00D20B6D">
        <w:rPr/>
        <w:t>[insert %]</w:t>
      </w:r>
      <w:r w:rsidRPr="00D20B6D">
        <w:t xml:space="preserve"> share to</w:t>
      </w:r>
      <w:r w:rsidR="00AA75C2">
        <w:t xml:space="preserve"> </w:t>
      </w:r>
      <w:r w:rsidR="00AA75C2" w:rsidRPr="00490E4F">
        <w:rPr/>
        <w:t>&lt;&lt; Matter.CustomField.CalamityBeneficiary</w:t>
      </w:r>
      <w:r w:rsidR="00AA75C2">
        <w:rPr/>
        <w:t>2</w:t>
      </w:r>
      <w:r w:rsidR="00AA75C2" w:rsidRPr="00490E4F">
        <w:rPr/>
        <w:t xml:space="preserve"> &gt;&gt;</w:t>
      </w:r>
      <w:r w:rsidRPr="00D20B6D">
        <w:t xml:space="preserve"> absolutely with the Giftover Provision </w:t>
      </w:r>
      <w:r w:rsidRPr="00D20B6D">
        <w:rPr/>
        <w:t>[#applying/ not applying]</w:t>
      </w:r>
      <w:r w:rsidRPr="00D20B6D">
        <w:t>; and</w:t>
      </w:r>
    </w:p>
    <w:p w14:paraId="67C81781" w14:textId="5DCEBC75" w:rsidR="00E67A36" w:rsidRPr="00D20B6D" w:rsidRDefault="00E67A36" w:rsidP="00E67A36">
      <w:pPr>
        <w:pStyle w:val="Heading3"/>
      </w:pPr>
      <w:r w:rsidRPr="00D20B6D">
        <w:t xml:space="preserve">as to a </w:t>
      </w:r>
      <w:r w:rsidRPr="00D20B6D">
        <w:rPr/>
        <w:t>[insert %]</w:t>
      </w:r>
      <w:r w:rsidRPr="00D20B6D">
        <w:t xml:space="preserve"> to</w:t>
      </w:r>
      <w:r w:rsidR="00AA75C2">
        <w:t xml:space="preserve"> </w:t>
      </w:r>
      <w:r w:rsidR="00AA75C2" w:rsidRPr="00490E4F">
        <w:rPr/>
        <w:t>&lt;&lt; Matter.CustomField.CalamityBeneficiary</w:t>
      </w:r>
      <w:r w:rsidR="00AA75C2">
        <w:rPr/>
        <w:t>3</w:t>
      </w:r>
      <w:r w:rsidR="00AA75C2" w:rsidRPr="00490E4F">
        <w:rPr/>
        <w:t xml:space="preserve"> &gt;&gt;</w:t>
      </w:r>
      <w:r w:rsidRPr="00D20B6D">
        <w:t xml:space="preserve"> absolutely with the Giftover Provision </w:t>
      </w:r>
      <w:r w:rsidRPr="00D20B6D">
        <w:rPr/>
        <w:t>[#applying/ not applying]</w:t>
      </w:r>
      <w:r w:rsidRPr="00D20B6D">
        <w:t xml:space="preserve">. </w:t>
      </w:r>
    </w:p>
    <w:p w14:paraId="023AAEB9" w14:textId="77777777" w:rsidR="00E67A36" w:rsidRPr="00D20B6D" w:rsidRDefault="00E67A36" w:rsidP="00E67A36">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5C707CD0" w14:textId="77777777" w:rsidR="00E67A36" w:rsidRPr="00E67A36" w:rsidRDefault="00E67A36" w:rsidP="00E67A36">
      <w:pPr>
        <w:pStyle w:val="Heading2"/>
      </w:pPr>
      <w:r w:rsidRPr="00552EA3">
        <w:rPr/>
        <w:lastRenderedPageBreak/>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Pr="001F75E2">
        <w:rPr/>
        <w:t>[#end]</w:t>
      </w:r>
    </w:p>
    <w:p w14:paraId="0CD1C18E" w14:textId="62457BEF" w:rsidR="00CC2C8B" w:rsidRPr="00364BB4" w:rsidRDefault="00CC2C8B">
      <w:pPr>
        <w:pStyle w:val="Heading2"/>
      </w:pPr>
      <w:r w:rsidRPr="006A5E74">
        <w:t xml:space="preserve">Where any </w:t>
      </w:r>
      <w:r w:rsidR="002201C1">
        <w:t xml:space="preserve">gift under </w:t>
      </w:r>
      <w:r w:rsidR="002201C1">
        <w:fldChar w:fldCharType="begin"/>
      </w:r>
      <w:r w:rsidR="002201C1">
        <w:instrText xml:space="preserve"> REF _Ref121060176 \r \h </w:instrText>
      </w:r>
      <w:r w:rsidR="002201C1">
        <w:fldChar w:fldCharType="separate"/>
      </w:r>
      <w:r w:rsidR="004A39A8">
        <w:t>PART B</w:t>
      </w:r>
      <w:r w:rsidR="002201C1">
        <w:fldChar w:fldCharType="end"/>
      </w:r>
      <w:r w:rsidR="002201C1">
        <w:t xml:space="preserve"> of this Will</w:t>
      </w:r>
      <w:r w:rsidR="002201C1" w:rsidRPr="006A5E74">
        <w:t xml:space="preserve"> </w:t>
      </w:r>
      <w:r w:rsidRPr="006A5E74">
        <w:t xml:space="preserve">is to be distributed to a Trust, </w:t>
      </w:r>
      <w:r w:rsidR="002C1771">
        <w:t>my</w:t>
      </w:r>
      <w:r w:rsidR="002C1771" w:rsidRPr="006A5E74">
        <w:t xml:space="preserve"> </w:t>
      </w:r>
      <w:r w:rsidR="002C1771">
        <w:t>Executor</w:t>
      </w:r>
      <w:r w:rsidR="002C1771" w:rsidRPr="006A5E74">
        <w:t xml:space="preserve"> may, with the consent of each Primary Beneficiary of that Trust, make a Resolution to distribute</w:t>
      </w:r>
      <w:r w:rsidR="002C1771">
        <w:t xml:space="preserve"> all or </w:t>
      </w:r>
      <w:r w:rsidR="002C1771" w:rsidRPr="006A5E74">
        <w:t xml:space="preserve">part of </w:t>
      </w:r>
      <w:r w:rsidR="002C1771">
        <w:t xml:space="preserve">that gift </w:t>
      </w:r>
      <w:r w:rsidR="002C1771" w:rsidRPr="006A5E74">
        <w:t>directly to a Beneficiary of that Trust</w:t>
      </w:r>
      <w:r w:rsidR="002C1771">
        <w:t xml:space="preserve"> </w:t>
      </w:r>
      <w:r w:rsidR="002C1771" w:rsidRPr="00545404">
        <w:t xml:space="preserve">(and for clarity, if a Primary Beneficiary </w:t>
      </w:r>
      <w:r w:rsidR="002C1771" w:rsidRPr="002C544B">
        <w:t xml:space="preserve">does not have legal capacity at the date </w:t>
      </w:r>
      <w:r w:rsidR="002C1771">
        <w:t>my</w:t>
      </w:r>
      <w:r w:rsidR="002C1771" w:rsidRPr="002C544B">
        <w:t xml:space="preserve"> Executor makes </w:t>
      </w:r>
      <w:r w:rsidR="002C1771">
        <w:t>the</w:t>
      </w:r>
      <w:r w:rsidR="002C1771" w:rsidRPr="002C544B">
        <w:t xml:space="preserve"> Resolution then</w:t>
      </w:r>
      <w:r w:rsidR="002C1771">
        <w:t xml:space="preserve"> with the consent of </w:t>
      </w:r>
      <w:r w:rsidR="002C1771" w:rsidRPr="002C544B">
        <w:t xml:space="preserve">that Primary Beneficiary’s </w:t>
      </w:r>
      <w:r w:rsidR="002C1771" w:rsidRPr="00093034">
        <w:t>Financial Representative</w:t>
      </w:r>
      <w:r w:rsidR="002C1771" w:rsidRPr="00545404">
        <w:t>)</w:t>
      </w:r>
      <w:r w:rsidR="002C1771" w:rsidRPr="006A5E74">
        <w:t xml:space="preserve">.  </w:t>
      </w:r>
      <w:r w:rsidR="002C1771">
        <w:t>My</w:t>
      </w:r>
      <w:r w:rsidR="002C1771" w:rsidRPr="006A5E74">
        <w:t xml:space="preserve"> </w:t>
      </w:r>
      <w:r w:rsidR="002C1771">
        <w:t xml:space="preserve">Executor </w:t>
      </w:r>
      <w:r w:rsidR="002C1771" w:rsidRPr="006A5E74">
        <w:t>may choose to require that the distribution is for the sole purpose of allowing that Beneficiary to make a contribution to a Special Disability Trust within the meaning of the Social Security Act 1991 (Cth) or Veteran’s Entitlements Act 1986 (Cth)</w:t>
      </w:r>
      <w:r w:rsidRPr="006A5E74">
        <w:t>.</w:t>
      </w:r>
    </w:p>
    <w:p w14:paraId="65FB2A58" w14:textId="6C18600F" w:rsidR="00CC2C8B" w:rsidRPr="00364BB4" w:rsidRDefault="00CC2C8B">
      <w:pPr>
        <w:pStyle w:val="AEPPart"/>
      </w:pPr>
      <w:bookmarkStart w:id="29" w:name="_Toc389476409"/>
      <w:bookmarkStart w:id="30" w:name="_Ref121060374"/>
      <w:r w:rsidRPr="00364BB4">
        <w:t xml:space="preserve">: </w:t>
      </w:r>
      <w:bookmarkEnd w:id="29"/>
      <w:r>
        <w:t>ADDITIONAL TESTAMENTARY TRUSTS</w:t>
      </w:r>
      <w:bookmarkEnd w:id="30"/>
    </w:p>
    <w:p w14:paraId="6F944FED" w14:textId="77777777" w:rsidR="00CC2C8B" w:rsidRPr="00364BB4" w:rsidRDefault="00CC2C8B">
      <w:pPr>
        <w:pStyle w:val="Heading1"/>
      </w:pPr>
      <w:r w:rsidRPr="00364BB4">
        <w:t xml:space="preserve">Directions relating to Superannuation Death Benefits </w:t>
      </w:r>
    </w:p>
    <w:p w14:paraId="27CB2EC3" w14:textId="77777777" w:rsidR="00CC2C8B" w:rsidRPr="00364BB4" w:rsidRDefault="00CC2C8B">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38CDA577" w14:textId="2A50E901" w:rsidR="00CC2C8B" w:rsidRPr="00364BB4" w:rsidRDefault="00CC2C8B">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6592A">
        <w:t>Executor</w:t>
      </w:r>
      <w:r w:rsidRPr="00364BB4">
        <w:t xml:space="preserve"> in relation to the appropriate recipient of those Superannuation Death Benefits and for clarity, my </w:t>
      </w:r>
      <w:r w:rsidR="0066592A">
        <w:t>Executor</w:t>
      </w:r>
      <w:r w:rsidRPr="00364BB4">
        <w:t xml:space="preserve"> may apply for the payment of my Superannuation Death Benefits to themselves as a recipient in their personal capacity, notwithstanding any conflict of interest with their role as </w:t>
      </w:r>
      <w:r w:rsidR="0066592A">
        <w:t>Executor</w:t>
      </w:r>
      <w:r w:rsidRPr="00364BB4">
        <w:t>.</w:t>
      </w:r>
    </w:p>
    <w:p w14:paraId="0821F4B6" w14:textId="46340EA1" w:rsidR="00E86DBB" w:rsidRDefault="00E86DBB" w:rsidP="00E86DBB">
      <w:pPr>
        <w:pStyle w:val="Heading2"/>
        <w:numPr>
          <w:ilvl w:val="2"/>
          <w:numId w:val="5"/>
        </w:numPr>
      </w:pP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F353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31" w:name="_Hlk197262396"/>
      <w:r w:rsidR="00AA75C2" w:rsidRPr="00BD7175">
        <w:rPr>
          <w:bCs/>
        </w:rPr>
        <w:t>&lt;&lt; Matter.Client.Name &gt;&gt;</w:t>
      </w:r>
      <w:bookmarkEnd w:id="31"/>
      <w:r w:rsidRPr="00364BB4">
        <w:t xml:space="preserve"> </w:t>
      </w:r>
      <w:r>
        <w:t xml:space="preserve">Superannuation Death Benefits Trust to hold for the beneficiaries of the </w:t>
      </w:r>
      <w:r w:rsidR="00AA75C2" w:rsidRPr="00BD7175">
        <w:rPr>
          <w:bCs/>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135E85" w:rsidRPr="00545404">
        <w:t xml:space="preserve">and if a Primary Beneficiary does not have legal capacity at the date </w:t>
      </w:r>
      <w:r w:rsidR="00135E85">
        <w:t>my</w:t>
      </w:r>
      <w:r w:rsidR="00135E85" w:rsidRPr="00545404">
        <w:t xml:space="preserve"> </w:t>
      </w:r>
      <w:r w:rsidR="00135E85">
        <w:t>Executor</w:t>
      </w:r>
      <w:r w:rsidR="00135E85" w:rsidRPr="00545404">
        <w:t xml:space="preserve"> makes </w:t>
      </w:r>
      <w:r w:rsidR="00135E85">
        <w:t>the</w:t>
      </w:r>
      <w:r w:rsidR="00135E85" w:rsidRPr="00545404">
        <w:t xml:space="preserve"> Resolution then </w:t>
      </w:r>
      <w:r w:rsidR="00135E85">
        <w:t xml:space="preserve">with the consent of </w:t>
      </w:r>
      <w:r w:rsidR="00135E85" w:rsidRPr="002C544B">
        <w:t xml:space="preserve">that Primary Beneficiary’s </w:t>
      </w:r>
      <w:r w:rsidR="00135E85" w:rsidRPr="00093034">
        <w:t>Financial Representative</w:t>
      </w:r>
      <w:r w:rsidRPr="00545404">
        <w:t>).</w:t>
      </w:r>
    </w:p>
    <w:p w14:paraId="071B2AE2" w14:textId="5E763B94" w:rsidR="00CC2C8B" w:rsidRPr="00F54B1F" w:rsidRDefault="00CC2C8B">
      <w:pPr>
        <w:pStyle w:val="Heading2"/>
      </w:pPr>
      <w:r>
        <w:t xml:space="preserve">The </w:t>
      </w:r>
      <w:r w:rsidR="00AA75C2" w:rsidRPr="00BD7175">
        <w:rPr>
          <w:bCs/>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F54B1F">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F54B1F">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F54B1F">
        <w:t xml:space="preserve"> of this Will, however:</w:t>
      </w:r>
    </w:p>
    <w:p w14:paraId="3848D7B3" w14:textId="4053C578" w:rsidR="00CC2C8B" w:rsidRPr="00AF76DE" w:rsidRDefault="00CC2C8B">
      <w:pPr>
        <w:pStyle w:val="Heading3"/>
      </w:pPr>
      <w:r w:rsidRPr="00AF76DE">
        <w:t xml:space="preserve">the following definitions apply instead of the </w:t>
      </w:r>
      <w:r>
        <w:t xml:space="preserve">corresponding </w:t>
      </w:r>
      <w:r w:rsidRPr="00AF76DE">
        <w:t xml:space="preserve">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AF76DE">
        <w:t>:</w:t>
      </w:r>
    </w:p>
    <w:p w14:paraId="5D87BF53" w14:textId="77777777" w:rsidR="00CC2C8B" w:rsidRPr="00AF76DE" w:rsidRDefault="00CC2C8B">
      <w:pPr>
        <w:pStyle w:val="Heading4"/>
      </w:pPr>
      <w:r w:rsidRPr="00C909F5">
        <w:rPr>
          <w:rStyle w:val="AEPBold"/>
        </w:rPr>
        <w:t>Appointor</w:t>
      </w:r>
      <w:r w:rsidRPr="00AF76DE">
        <w:t xml:space="preserve"> means:</w:t>
      </w:r>
    </w:p>
    <w:p w14:paraId="3BC3B010" w14:textId="0C468F00" w:rsidR="00CC2C8B" w:rsidRPr="00F54B1F" w:rsidRDefault="00CC2C8B">
      <w:pPr>
        <w:pStyle w:val="Heading5"/>
      </w:pPr>
      <w:r w:rsidRPr="00F54B1F">
        <w:t xml:space="preserve">my </w:t>
      </w:r>
      <w:r w:rsidR="0066592A">
        <w:t>Executor</w:t>
      </w:r>
      <w:r w:rsidRPr="00F54B1F">
        <w:t>;</w:t>
      </w:r>
    </w:p>
    <w:p w14:paraId="5D4638A4" w14:textId="13E36374" w:rsidR="00CC2C8B" w:rsidRPr="00F54B1F" w:rsidRDefault="00CC2C8B">
      <w:pPr>
        <w:pStyle w:val="Heading5"/>
      </w:pPr>
      <w:r w:rsidRPr="00F54B1F">
        <w:t xml:space="preserve">any other person nominated as the appointor, either in substitution for or in addition to them; </w:t>
      </w:r>
    </w:p>
    <w:p w14:paraId="69F7DBD2" w14:textId="368004B9" w:rsidR="00CC2C8B" w:rsidRDefault="00CC2C8B">
      <w:pPr>
        <w:pStyle w:val="Heading4"/>
      </w:pPr>
      <w:r w:rsidRPr="00863D31">
        <w:rPr>
          <w:rStyle w:val="AEPBold"/>
        </w:rPr>
        <w:t>Beneficiaries</w:t>
      </w:r>
      <w:r w:rsidRPr="00B27203">
        <w:t xml:space="preserve"> </w:t>
      </w:r>
      <w:r w:rsidRPr="00F54B1F">
        <w:t>means the Primary Beneficiar</w:t>
      </w:r>
      <w:r>
        <w:t>ies</w:t>
      </w:r>
      <w:r w:rsidRPr="00F54B1F">
        <w:t>;</w:t>
      </w:r>
    </w:p>
    <w:p w14:paraId="45EA61FE" w14:textId="6072C77C" w:rsidR="00037D87" w:rsidRPr="00AF76DE" w:rsidRDefault="00037D87" w:rsidP="00037D87">
      <w:pPr>
        <w:pStyle w:val="Heading4"/>
        <w:rPr>
          <w:rFonts w:cstheme="minorHAnsi"/>
        </w:rPr>
      </w:pPr>
      <w:r w:rsidRPr="00170B94">
        <w:rPr>
          <w:rStyle w:val="AEPBold"/>
        </w:rPr>
        <w:lastRenderedPageBreak/>
        <w:t>Primary Beneficiaries</w:t>
      </w:r>
      <w:r w:rsidRPr="00B27203">
        <w:t xml:space="preserve"> </w:t>
      </w:r>
      <w:r w:rsidRPr="00F54B1F">
        <w:rPr>
          <w:rFonts w:cstheme="minorHAnsi"/>
        </w:rPr>
        <w:t xml:space="preserve">means </w:t>
      </w:r>
      <w:r w:rsidRPr="00F54B1F">
        <w:t xml:space="preserve">any one or more of my Dependants who would have otherwise received the Superannuation Death Benefits in accordance with </w:t>
      </w:r>
      <w:r>
        <w:fldChar w:fldCharType="begin"/>
      </w:r>
      <w:r>
        <w:instrText xml:space="preserve"> REF _Ref121060176 \r \h </w:instrText>
      </w:r>
      <w:r>
        <w:fldChar w:fldCharType="separate"/>
      </w:r>
      <w:r w:rsidR="004A39A8">
        <w:t>PART B</w:t>
      </w:r>
      <w:r>
        <w:fldChar w:fldCharType="end"/>
      </w:r>
      <w:r w:rsidRPr="00F54B1F">
        <w:t xml:space="preserve"> of this Will</w:t>
      </w:r>
      <w:r w:rsidR="00AA4E55">
        <w:t xml:space="preserve"> </w:t>
      </w:r>
      <w:r w:rsidR="00AA4E55" w:rsidRPr="0067128A">
        <w:t xml:space="preserve">(whether directly or </w:t>
      </w:r>
      <w:r w:rsidR="00AA4E55">
        <w:t>by virtue of being</w:t>
      </w:r>
      <w:r w:rsidR="00AA4E55" w:rsidRPr="0067128A">
        <w:t xml:space="preserve"> a </w:t>
      </w:r>
      <w:r w:rsidR="00AA4E55">
        <w:t xml:space="preserve">Primary </w:t>
      </w:r>
      <w:r w:rsidR="00AA4E55" w:rsidRPr="0067128A">
        <w:t>Beneficiary of a Trust established by this Will)</w:t>
      </w:r>
      <w:r w:rsidRPr="00F54B1F">
        <w:t xml:space="preserve">, as nominated by my </w:t>
      </w:r>
      <w:r>
        <w:t>Executor</w:t>
      </w:r>
      <w:r w:rsidRPr="00AF76DE">
        <w:rPr>
          <w:rFonts w:cstheme="minorHAnsi"/>
        </w:rPr>
        <w:t>;</w:t>
      </w:r>
    </w:p>
    <w:p w14:paraId="64B8E4DF" w14:textId="77777777" w:rsidR="00CC2C8B" w:rsidRPr="00F54B1F" w:rsidRDefault="00CC2C8B">
      <w:pPr>
        <w:pStyle w:val="Heading4"/>
      </w:pPr>
      <w:r w:rsidRPr="00863D31">
        <w:rPr>
          <w:rStyle w:val="AEPBold"/>
        </w:rPr>
        <w:t>Trustee</w:t>
      </w:r>
      <w:r w:rsidRPr="00B27203">
        <w:t xml:space="preserve"> </w:t>
      </w:r>
      <w:r w:rsidRPr="00F54B1F">
        <w:t>means:</w:t>
      </w:r>
    </w:p>
    <w:p w14:paraId="24313A32" w14:textId="09E8A0B6" w:rsidR="00CC2C8B" w:rsidRPr="00F54B1F" w:rsidRDefault="00CC2C8B">
      <w:pPr>
        <w:pStyle w:val="Heading5"/>
      </w:pPr>
      <w:r w:rsidRPr="00F54B1F">
        <w:t xml:space="preserve">my </w:t>
      </w:r>
      <w:r w:rsidR="0066592A">
        <w:t>Executor</w:t>
      </w:r>
      <w:r w:rsidRPr="00F54B1F">
        <w:t>;</w:t>
      </w:r>
    </w:p>
    <w:p w14:paraId="0F925B52" w14:textId="77777777" w:rsidR="00CC2C8B" w:rsidRPr="00F54B1F" w:rsidRDefault="00CC2C8B">
      <w:pPr>
        <w:pStyle w:val="Heading5"/>
      </w:pPr>
      <w:r w:rsidRPr="00F54B1F">
        <w:t>any other person nominated as the trustee, either in substitution for or in addition to them; and</w:t>
      </w:r>
    </w:p>
    <w:p w14:paraId="55E27217" w14:textId="3D0E5053" w:rsidR="00CC2C8B" w:rsidRPr="006F2BC1" w:rsidRDefault="00CC2C8B">
      <w:pPr>
        <w:pStyle w:val="Heading3"/>
      </w:pPr>
      <w:r w:rsidRPr="006F2BC1">
        <w:t xml:space="preserve">for clarity, all other definitions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6F2BC1">
        <w:t xml:space="preserve"> of this Will apply to the</w:t>
      </w:r>
      <w:r>
        <w:t xml:space="preserve"> </w:t>
      </w:r>
      <w:r w:rsidR="00AA75C2" w:rsidRPr="00BD7175">
        <w:rPr>
          <w:bCs/>
        </w:rPr>
        <w:t>&lt;&lt; Matter.Client.Name &gt;&gt;</w:t>
      </w:r>
      <w:r w:rsidRPr="00364BB4">
        <w:t xml:space="preserve"> </w:t>
      </w:r>
      <w:r>
        <w:t>Superannuation Death Benefits Trust</w:t>
      </w:r>
      <w:r w:rsidRPr="006F2BC1">
        <w:t>;</w:t>
      </w:r>
      <w:r>
        <w:t xml:space="preserve"> and</w:t>
      </w:r>
    </w:p>
    <w:p w14:paraId="6B3FADF3" w14:textId="77777777" w:rsidR="00CC2C8B" w:rsidRDefault="00CC2C8B">
      <w:pPr>
        <w:pStyle w:val="Heading3"/>
      </w:pPr>
      <w:r w:rsidRPr="00CF0803">
        <w:rPr>
          <w:rFonts w:cstheme="minorHAnsi"/>
        </w:rPr>
        <w:t>notwithstanding anything to the contrary in this Will,</w:t>
      </w:r>
      <w:r>
        <w:rPr>
          <w:rFonts w:cstheme="minorHAnsi"/>
        </w:rPr>
        <w:t xml:space="preserve"> </w:t>
      </w:r>
      <w:r w:rsidRPr="00CF0803">
        <w:t xml:space="preserve">any person who is </w:t>
      </w:r>
      <w:r w:rsidRPr="006F2BC1">
        <w:rPr>
          <w:rFonts w:cstheme="minorHAnsi"/>
        </w:rPr>
        <w:t>not</w:t>
      </w:r>
      <w:r w:rsidRPr="00CF0803">
        <w:t xml:space="preserve"> a Dependant at the time of my death or at the tim</w:t>
      </w:r>
      <w:r w:rsidRPr="006F2BC1">
        <w:rPr>
          <w:rFonts w:cstheme="minorHAnsi"/>
        </w:rPr>
        <w:t>e of the payment of the Super</w:t>
      </w:r>
      <w:r w:rsidRPr="00CF0803">
        <w:t>annuation Death Benefit is excluded as a Beneficiary</w:t>
      </w:r>
      <w:r>
        <w:t>.</w:t>
      </w:r>
    </w:p>
    <w:p w14:paraId="05013C11" w14:textId="7AE9BFEC" w:rsidR="00CC2C8B" w:rsidRPr="007267E5" w:rsidRDefault="00695E34">
      <w:pPr>
        <w:pStyle w:val="Heading1"/>
      </w:pPr>
      <w:bookmarkStart w:id="32" w:name="_Ref150882460"/>
      <w:r>
        <w:t>Gifts to a Foreign Person Excluded Testamentary Trust</w:t>
      </w:r>
      <w:bookmarkEnd w:id="32"/>
    </w:p>
    <w:p w14:paraId="1B6A0429" w14:textId="0BD223C7" w:rsidR="00CC2C8B" w:rsidRDefault="009F17E0">
      <w:pPr>
        <w:pStyle w:val="Heading2"/>
      </w:pPr>
      <w:bookmarkStart w:id="33" w:name="_Ref122698903"/>
      <w:r>
        <w:rPr/>
        <w:t>[#If you want the FPE TT to be mandatory</w:t>
      </w:r>
      <w:r w:rsidRPr="0070781A">
        <w:rPr/>
        <w:t>]</w:t>
      </w:r>
      <w:r>
        <w:t xml:space="preserve"> </w:t>
      </w:r>
      <w:r w:rsidR="00CC2C8B" w:rsidRPr="00227B2A">
        <w:t>If at the date of my death I own New South Wales Residential Property</w:t>
      </w:r>
      <w:r w:rsidR="00CC2C8B">
        <w:t xml:space="preserve"> </w:t>
      </w:r>
      <w:r w:rsidR="00CC2C8B" w:rsidRPr="00227B2A">
        <w:t>then</w:t>
      </w:r>
      <w:r w:rsidR="00CC2C8B">
        <w:t xml:space="preserve">, unless that property is the subject of a specific gift in </w:t>
      </w:r>
      <w:r w:rsidR="00543D9B">
        <w:fldChar w:fldCharType="begin"/>
      </w:r>
      <w:r w:rsidR="00543D9B">
        <w:instrText xml:space="preserve"> REF _Ref121060176 \r \h </w:instrText>
      </w:r>
      <w:r w:rsidR="00543D9B">
        <w:fldChar w:fldCharType="separate"/>
      </w:r>
      <w:r w:rsidR="004A39A8">
        <w:t>PART B</w:t>
      </w:r>
      <w:r w:rsidR="00543D9B">
        <w:fldChar w:fldCharType="end"/>
      </w:r>
      <w:r w:rsidR="00CC2C8B">
        <w:t xml:space="preserve"> of this Will,</w:t>
      </w:r>
      <w:r w:rsidR="00CC2C8B" w:rsidRPr="00227B2A">
        <w:t xml:space="preserve"> I give all New South Wales Residential Property, free of all duties and charges, to the Trustee of the </w:t>
      </w:r>
      <w:r w:rsidR="00AA75C2" w:rsidRPr="00BD7175">
        <w:rPr>
          <w:bCs/>
        </w:rPr>
        <w:t>&lt;&lt; Matter.Client.Name &gt;&gt;</w:t>
      </w:r>
      <w:r w:rsidR="00CC2C8B" w:rsidRPr="00364BB4">
        <w:t xml:space="preserve"> </w:t>
      </w:r>
      <w:r w:rsidR="00CC2C8B" w:rsidRPr="00227B2A">
        <w:t xml:space="preserve">FPE Testamentary Trust to hold for the beneficiaries of </w:t>
      </w:r>
      <w:r w:rsidR="00F8774B" w:rsidRPr="00227B2A">
        <w:t xml:space="preserve">the </w:t>
      </w:r>
      <w:r w:rsidR="00AA75C2" w:rsidRPr="00BD7175">
        <w:rPr>
          <w:bCs/>
        </w:rPr>
        <w:t>&lt;&lt; Matter.Client.Name &gt;&gt;</w:t>
      </w:r>
      <w:r w:rsidR="00F8774B" w:rsidRPr="00364BB4">
        <w:t xml:space="preserve"> </w:t>
      </w:r>
      <w:r w:rsidR="00F8774B" w:rsidRPr="00227B2A">
        <w:t>FPE Testamentary Trust</w:t>
      </w:r>
      <w:r w:rsidR="00CC2C8B" w:rsidRPr="00227B2A">
        <w:t>.</w:t>
      </w:r>
      <w:bookmarkEnd w:id="33"/>
      <w:r w:rsidR="00E429A0" w:rsidRPr="007C385B">
        <w:rPr/>
        <w:t xml:space="preserve"> </w:t>
      </w:r>
      <w:r w:rsidR="00E429A0" w:rsidRPr="00116A15">
        <w:rPr/>
        <w:t>[#end]</w:t>
      </w:r>
    </w:p>
    <w:p w14:paraId="728E5B6A" w14:textId="2E0A722F" w:rsidR="00041DDC" w:rsidRDefault="00041DDC" w:rsidP="00041DDC">
      <w:pPr>
        <w:pStyle w:val="Heading2"/>
        <w:numPr>
          <w:ilvl w:val="2"/>
          <w:numId w:val="5"/>
        </w:numPr>
      </w:pPr>
      <w:bookmarkStart w:id="34" w:name="_Ref194999244"/>
      <w:r w:rsidRPr="0070781A">
        <w:rPr/>
        <w:t xml:space="preserve">[#if </w:t>
      </w:r>
      <w:r>
        <w:rPr/>
        <w:t>you want the FPE TT to be optional</w:t>
      </w:r>
      <w:r w:rsidRPr="0070781A">
        <w:rPr/>
        <w:t>]</w:t>
      </w:r>
      <w:r w:rsidR="00171F58">
        <w:t xml:space="preserve"> </w:t>
      </w:r>
      <w:r>
        <w:t xml:space="preserve">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t xml:space="preserve"> of this Will</w:t>
      </w:r>
      <w:r w:rsidRPr="00CF0803">
        <w:t xml:space="preserve">, my </w:t>
      </w:r>
      <w:r>
        <w:t>Executor</w:t>
      </w:r>
      <w:r w:rsidRPr="00CF0803">
        <w:t xml:space="preserve"> may </w:t>
      </w:r>
      <w:r>
        <w:t xml:space="preserve">make a Resolution to </w:t>
      </w:r>
      <w:r w:rsidR="00A86129">
        <w:t>distribute all or part of the gift to</w:t>
      </w:r>
      <w:r>
        <w:t xml:space="preserve"> the Trustee of the </w:t>
      </w:r>
      <w:r w:rsidR="00AA75C2" w:rsidRPr="00BD7175">
        <w:rPr>
          <w:bCs/>
        </w:rPr>
        <w:t>&lt;&lt; Matter.Client.Name &gt;&gt;</w:t>
      </w:r>
      <w:r w:rsidRPr="00364BB4">
        <w:t xml:space="preserve"> </w:t>
      </w:r>
      <w:r w:rsidRPr="00227B2A">
        <w:t>FPE Testamentary Trust</w:t>
      </w:r>
      <w:r>
        <w:t xml:space="preserve"> to hold for the beneficiaries of </w:t>
      </w:r>
      <w:r w:rsidRPr="00227B2A">
        <w:t xml:space="preserve">the </w:t>
      </w:r>
      <w:r w:rsidR="00AA75C2" w:rsidRPr="00BD7175">
        <w:rPr>
          <w:bCs/>
        </w:rPr>
        <w:t>&lt;&lt; Matter.Client.Name &gt;&gt;</w:t>
      </w:r>
      <w:r w:rsidRPr="00364BB4">
        <w:t xml:space="preserve"> </w:t>
      </w:r>
      <w:r w:rsidRPr="00227B2A">
        <w:t>FPE Testamentary Trust</w:t>
      </w:r>
      <w:r>
        <w:t>.</w:t>
      </w:r>
      <w:r w:rsidRPr="00545404">
        <w:t xml:space="preserve"> </w:t>
      </w:r>
      <w:r>
        <w:t xml:space="preserve"> </w:t>
      </w:r>
      <w:r w:rsidRPr="00545404">
        <w:t>For clarity, this power cannot be exercised without the consent of each Primary Beneficiary of that Trust (</w:t>
      </w:r>
      <w:r w:rsidR="008D3839" w:rsidRPr="00545404">
        <w:t xml:space="preserve">and if a Primary Beneficiary does not have legal capacity at the date </w:t>
      </w:r>
      <w:r w:rsidR="008D3839">
        <w:t>my</w:t>
      </w:r>
      <w:r w:rsidR="008D3839" w:rsidRPr="00545404">
        <w:t xml:space="preserve"> </w:t>
      </w:r>
      <w:r w:rsidR="008D3839">
        <w:t>Executor</w:t>
      </w:r>
      <w:r w:rsidR="008D3839" w:rsidRPr="00545404">
        <w:t xml:space="preserve"> makes </w:t>
      </w:r>
      <w:r w:rsidR="008D3839">
        <w:t>the</w:t>
      </w:r>
      <w:r w:rsidR="008D3839" w:rsidRPr="00545404">
        <w:t xml:space="preserve"> Resolution then </w:t>
      </w:r>
      <w:r w:rsidR="008D3839">
        <w:t xml:space="preserve">with the consent of </w:t>
      </w:r>
      <w:r w:rsidR="008D3839" w:rsidRPr="002C544B">
        <w:t xml:space="preserve">that Primary Beneficiary’s </w:t>
      </w:r>
      <w:r w:rsidR="008D3839" w:rsidRPr="00093034">
        <w:t>Financial Representative</w:t>
      </w:r>
      <w:r w:rsidRPr="00545404">
        <w:t>).</w:t>
      </w:r>
      <w:r w:rsidR="009E0B8C" w:rsidRPr="007C385B">
        <w:rPr/>
        <w:t xml:space="preserve"> </w:t>
      </w:r>
      <w:r w:rsidR="009E0B8C" w:rsidRPr="00116A15">
        <w:rPr/>
        <w:t>[#end]</w:t>
      </w:r>
      <w:bookmarkEnd w:id="34"/>
    </w:p>
    <w:p w14:paraId="4D2E6446" w14:textId="5D49085B" w:rsidR="00CC2C8B" w:rsidRPr="00227B2A" w:rsidRDefault="00CC2C8B">
      <w:pPr>
        <w:pStyle w:val="Heading2"/>
      </w:pPr>
      <w:r w:rsidRPr="00227B2A">
        <w:t xml:space="preserve">The </w:t>
      </w:r>
      <w:r w:rsidR="00AA75C2" w:rsidRPr="00BD7175">
        <w:rPr>
          <w:bCs/>
        </w:rPr>
        <w:t>&lt;&lt; Matter.Client.Name &gt;&gt;</w:t>
      </w:r>
      <w:r w:rsidRPr="00364BB4">
        <w:t xml:space="preserve"> </w:t>
      </w:r>
      <w:r>
        <w:t>FPE</w:t>
      </w:r>
      <w:r w:rsidRPr="00227B2A">
        <w:t xml:space="preserve"> Testamentary Trust must be admin</w:t>
      </w:r>
      <w:r>
        <w:t>i</w:t>
      </w:r>
      <w:r w:rsidRPr="00227B2A">
        <w:t>stered as a testamentary trust in accordance with the provisions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227B2A">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227B2A">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however:</w:t>
      </w:r>
    </w:p>
    <w:p w14:paraId="07C9A0EF" w14:textId="13BCC404" w:rsidR="00CC2C8B" w:rsidRPr="00227B2A" w:rsidRDefault="00CC2C8B">
      <w:pPr>
        <w:pStyle w:val="Heading3"/>
      </w:pPr>
      <w:r w:rsidRPr="00227B2A">
        <w:t xml:space="preserve">the following definitions apply instead of the corresponding 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w:t>
      </w:r>
    </w:p>
    <w:p w14:paraId="5D2F9995" w14:textId="77777777" w:rsidR="00CC2C8B" w:rsidRPr="00227B2A" w:rsidRDefault="00CC2C8B">
      <w:pPr>
        <w:pStyle w:val="Heading4"/>
      </w:pPr>
      <w:r w:rsidRPr="00C909F5">
        <w:rPr>
          <w:rStyle w:val="AEPBold"/>
        </w:rPr>
        <w:t>Appointor</w:t>
      </w:r>
      <w:r w:rsidRPr="00227B2A">
        <w:t xml:space="preserve"> means:</w:t>
      </w:r>
    </w:p>
    <w:p w14:paraId="0623E224" w14:textId="0EE91E60" w:rsidR="00CC2C8B" w:rsidRPr="00227B2A" w:rsidRDefault="00CC2C8B">
      <w:pPr>
        <w:pStyle w:val="Heading5"/>
      </w:pPr>
      <w:r w:rsidRPr="00227B2A">
        <w:t xml:space="preserve">my </w:t>
      </w:r>
      <w:r w:rsidR="0066592A">
        <w:t>Executor</w:t>
      </w:r>
      <w:r w:rsidRPr="00227B2A">
        <w:t xml:space="preserve">; </w:t>
      </w:r>
    </w:p>
    <w:p w14:paraId="29A73FF8" w14:textId="6B7D6A50" w:rsidR="00CC2C8B" w:rsidRPr="00227B2A" w:rsidRDefault="00CC2C8B">
      <w:pPr>
        <w:pStyle w:val="Heading5"/>
      </w:pPr>
      <w:r w:rsidRPr="00227B2A">
        <w:t xml:space="preserve">any other person nominated as the appointor, either in substitution for or in addition to them; </w:t>
      </w:r>
    </w:p>
    <w:p w14:paraId="2F1DEB56" w14:textId="3F1584BD" w:rsidR="00957E1F" w:rsidRPr="00227B2A" w:rsidRDefault="00957E1F" w:rsidP="00957E1F">
      <w:pPr>
        <w:pStyle w:val="Heading4"/>
      </w:pPr>
      <w:r w:rsidRPr="00DD34F3">
        <w:rPr>
          <w:rStyle w:val="AEPBold"/>
        </w:rPr>
        <w:t xml:space="preserve">Nominated </w:t>
      </w:r>
      <w:r w:rsidRPr="00863D31">
        <w:rPr>
          <w:rStyle w:val="AEPBold"/>
        </w:rPr>
        <w:t>Beneficiaries</w:t>
      </w:r>
      <w:r w:rsidRPr="00227B2A">
        <w:t xml:space="preserve"> means my Children;</w:t>
      </w:r>
      <w:r w:rsidR="000D5CA0" w:rsidRPr="000D5CA0">
        <w:t xml:space="preserve"> </w:t>
      </w:r>
      <w:r w:rsidR="00BA35F3">
        <w:t>and</w:t>
      </w:r>
    </w:p>
    <w:p w14:paraId="104DCC1D" w14:textId="47856D53" w:rsidR="00CC2C8B" w:rsidRPr="00227B2A" w:rsidRDefault="00CC2C8B">
      <w:pPr>
        <w:pStyle w:val="Heading4"/>
      </w:pPr>
      <w:r w:rsidRPr="00C909F5">
        <w:rPr>
          <w:rStyle w:val="AEPBold"/>
        </w:rPr>
        <w:t>Trustee</w:t>
      </w:r>
      <w:r w:rsidRPr="00227B2A">
        <w:t xml:space="preserve"> means:</w:t>
      </w:r>
    </w:p>
    <w:p w14:paraId="139C1ECC" w14:textId="5AF29E44" w:rsidR="00CC2C8B" w:rsidRPr="00227B2A" w:rsidRDefault="00CC2C8B">
      <w:pPr>
        <w:pStyle w:val="Heading5"/>
      </w:pPr>
      <w:r w:rsidRPr="00227B2A">
        <w:t xml:space="preserve">my </w:t>
      </w:r>
      <w:r w:rsidR="0066592A">
        <w:t>Executor</w:t>
      </w:r>
      <w:r w:rsidRPr="00227B2A">
        <w:t>;</w:t>
      </w:r>
    </w:p>
    <w:p w14:paraId="67563CAB" w14:textId="77777777" w:rsidR="00CC2C8B" w:rsidRPr="00227B2A" w:rsidRDefault="00CC2C8B">
      <w:pPr>
        <w:pStyle w:val="Heading5"/>
      </w:pPr>
      <w:r w:rsidRPr="00227B2A">
        <w:t>any other person nominated as the trustee, either in substitution for or in addition to them; and</w:t>
      </w:r>
    </w:p>
    <w:p w14:paraId="404AD2B8" w14:textId="540985A7" w:rsidR="00CC2C8B" w:rsidRDefault="00CC2C8B">
      <w:pPr>
        <w:pStyle w:val="Heading3"/>
      </w:pPr>
      <w:r w:rsidRPr="00227B2A">
        <w:t>for clarity, all other definitions in</w:t>
      </w:r>
      <w:r w:rsidR="00543D9B">
        <w:t xml:space="preserve">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apply to the </w:t>
      </w:r>
      <w:r w:rsidR="00AA75C2" w:rsidRPr="00BD7175">
        <w:rPr>
          <w:bCs/>
        </w:rPr>
        <w:t>&lt;&lt; Matter.Client.Name &gt;&gt;</w:t>
      </w:r>
      <w:r w:rsidRPr="00364BB4">
        <w:t xml:space="preserve"> </w:t>
      </w:r>
      <w:r w:rsidRPr="00227B2A">
        <w:t>FPE Testamentary Trust;</w:t>
      </w:r>
      <w:r w:rsidR="009C7B13">
        <w:t xml:space="preserve"> and</w:t>
      </w:r>
    </w:p>
    <w:p w14:paraId="14810D83" w14:textId="77777777" w:rsidR="009C7B13" w:rsidRDefault="009C7B13" w:rsidP="009C7B13">
      <w:pPr>
        <w:pStyle w:val="Heading3"/>
      </w:pPr>
      <w:r w:rsidRPr="003704E6">
        <w:t xml:space="preserve">my Executor </w:t>
      </w:r>
      <w:r w:rsidRPr="001043E6">
        <w:t>may</w:t>
      </w:r>
      <w:r w:rsidRPr="003704E6">
        <w:t xml:space="preserve"> </w:t>
      </w:r>
      <w:r>
        <w:t>make a Resolution specifying</w:t>
      </w:r>
      <w:r w:rsidRPr="001043E6">
        <w:t xml:space="preserve"> </w:t>
      </w:r>
      <w:r w:rsidRPr="003704E6">
        <w:t xml:space="preserve">that any one or more of the following </w:t>
      </w:r>
      <w:r w:rsidRPr="001043E6">
        <w:t>clauses</w:t>
      </w:r>
      <w:r w:rsidRPr="003704E6">
        <w:t xml:space="preserve"> will </w:t>
      </w:r>
      <w:r>
        <w:t>be included in</w:t>
      </w:r>
      <w:r w:rsidRPr="003704E6">
        <w:t xml:space="preserve"> the trust terms</w:t>
      </w:r>
      <w:r>
        <w:t>:</w:t>
      </w:r>
    </w:p>
    <w:p w14:paraId="54D89961" w14:textId="77777777" w:rsidR="009C7B13" w:rsidRPr="009C7B13" w:rsidRDefault="009C7B13" w:rsidP="009C7B13"/>
    <w:p w14:paraId="1182B3D7" w14:textId="3614128D" w:rsidR="00CC2C8B" w:rsidRDefault="00CC2C8B" w:rsidP="008814C2">
      <w:pPr>
        <w:pStyle w:val="Heading4"/>
      </w:pPr>
      <w:r w:rsidRPr="00227B2A">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8814C2">
        <w:t>/or</w:t>
      </w:r>
    </w:p>
    <w:p w14:paraId="46541FB9" w14:textId="77777777" w:rsidR="00603827" w:rsidRPr="0004188C" w:rsidRDefault="00603827" w:rsidP="00603827">
      <w:pPr>
        <w:pStyle w:val="Heading4"/>
      </w:pPr>
      <w:r w:rsidRPr="00CD397F">
        <w:t xml:space="preserve">notwithstanding anything to the contrary in this Will, FIRB Foreign Persons are not entitled to any interest or benefit from the Trust Fund and no part of the Trust Fund may be paid, lent to, </w:t>
      </w:r>
      <w:r w:rsidRPr="00191C6E">
        <w:t>distributed</w:t>
      </w:r>
      <w:r w:rsidRPr="00CD397F">
        <w:t xml:space="preserve">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5E39EE29" w14:textId="77777777" w:rsidR="00CC2C8B" w:rsidRPr="00227B2A" w:rsidRDefault="00CC2C8B" w:rsidP="008814C2">
      <w:pPr>
        <w:pStyle w:val="Heading4"/>
      </w:pPr>
      <w:r w:rsidRPr="00227B2A">
        <w:t>no exercise of the Trustee’s power to vary may:</w:t>
      </w:r>
    </w:p>
    <w:p w14:paraId="6F72776E" w14:textId="4202F9D9" w:rsidR="00CC2C8B" w:rsidRPr="00227B2A" w:rsidRDefault="00CC2C8B" w:rsidP="008814C2">
      <w:pPr>
        <w:pStyle w:val="Heading5"/>
      </w:pPr>
      <w:r w:rsidRPr="00227B2A">
        <w:t>amend this clause</w:t>
      </w:r>
      <w:r w:rsidR="003B6F34">
        <w:t xml:space="preserve"> </w:t>
      </w:r>
      <w:r w:rsidR="003B6F34">
        <w:fldChar w:fldCharType="begin"/>
      </w:r>
      <w:r w:rsidR="003B6F34">
        <w:instrText xml:space="preserve"> REF _Ref150882460 \r \h </w:instrText>
      </w:r>
      <w:r w:rsidR="008814C2">
        <w:instrText xml:space="preserve"> \* MERGEFORMAT </w:instrText>
      </w:r>
      <w:r w:rsidR="003B6F34">
        <w:fldChar w:fldCharType="separate"/>
      </w:r>
      <w:r w:rsidR="004A39A8">
        <w:t>7</w:t>
      </w:r>
      <w:r w:rsidR="003B6F34">
        <w:fldChar w:fldCharType="end"/>
      </w:r>
      <w:r>
        <w:t>;</w:t>
      </w:r>
      <w:r w:rsidRPr="00227B2A">
        <w:t xml:space="preserve"> </w:t>
      </w:r>
    </w:p>
    <w:p w14:paraId="155C9D51" w14:textId="77777777" w:rsidR="00CC2C8B" w:rsidRPr="00227B2A" w:rsidRDefault="00CC2C8B" w:rsidP="008814C2">
      <w:pPr>
        <w:pStyle w:val="Heading5"/>
      </w:pPr>
      <w:r w:rsidRPr="00227B2A">
        <w:t>have the effect of permitting a Foreign Person to be a Beneficiary; or</w:t>
      </w:r>
    </w:p>
    <w:p w14:paraId="1D0BE4B3" w14:textId="0737CC09" w:rsidR="00CC2C8B" w:rsidRPr="00227B2A" w:rsidRDefault="00CC2C8B" w:rsidP="008814C2">
      <w:pPr>
        <w:pStyle w:val="Heading5"/>
      </w:pPr>
      <w:r w:rsidRPr="00227B2A">
        <w:t xml:space="preserve">amend the definition of ‘Foreign Person’ in </w:t>
      </w:r>
      <w:r w:rsidR="00543D9B">
        <w:fldChar w:fldCharType="begin"/>
      </w:r>
      <w:r w:rsidR="00543D9B">
        <w:instrText xml:space="preserve"> REF _Ref121059954 \r \h </w:instrText>
      </w:r>
      <w:r w:rsidR="008814C2">
        <w:instrText xml:space="preserve"> \* MERGEFORMAT </w:instrText>
      </w:r>
      <w:r w:rsidR="00543D9B">
        <w:fldChar w:fldCharType="separate"/>
      </w:r>
      <w:r w:rsidR="004A39A8">
        <w:t>PART G</w:t>
      </w:r>
      <w:r w:rsidR="00543D9B">
        <w:fldChar w:fldCharType="end"/>
      </w:r>
      <w:r w:rsidRPr="00227B2A">
        <w:t xml:space="preserve"> to narrow the scope of that definition, however for clarity, the definition of ‘Foreign Person’ may be amended to expand the scope of the definition. </w:t>
      </w:r>
    </w:p>
    <w:p w14:paraId="6C516A50" w14:textId="77777777" w:rsidR="00CC2C8B" w:rsidRPr="007267E5" w:rsidRDefault="00CC2C8B">
      <w:pPr>
        <w:pStyle w:val="Heading1"/>
      </w:pPr>
      <w:r w:rsidRPr="007267E5">
        <w:t>Gifts requiring Foreign Acquisitions and Takeovers Act approval</w:t>
      </w:r>
    </w:p>
    <w:p w14:paraId="0A685D40" w14:textId="77777777" w:rsidR="00CC2C8B" w:rsidRDefault="00CC2C8B">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60CE202A" w14:textId="77777777" w:rsidR="00CC2C8B" w:rsidRDefault="00CC2C8B">
      <w:pPr>
        <w:pStyle w:val="Heading3"/>
      </w:pPr>
      <w:r>
        <w:t xml:space="preserve">in the event that approval is granted - the costs of applying for approval shall be borne by the recipient of the gift; and </w:t>
      </w:r>
    </w:p>
    <w:p w14:paraId="5EB4C2C6" w14:textId="07139B68" w:rsidR="00CC2C8B" w:rsidRPr="004C7630" w:rsidRDefault="00CC2C8B">
      <w:pPr>
        <w:pStyle w:val="Heading3"/>
      </w:pPr>
      <w:r>
        <w:t xml:space="preserve">in the event that approval is not granted - the costs of applying for approval </w:t>
      </w:r>
      <w:r w:rsidRPr="00D65BB4">
        <w:rPr>
          <w:rFonts w:cstheme="minorHAnsi"/>
        </w:rPr>
        <w:t xml:space="preserve">must be paid from my Residual Estate and </w:t>
      </w:r>
      <w:r w:rsidR="00C466DD" w:rsidRPr="00C00ECB">
        <w:t>I direct my Executor to sell the asset the subject of the gift and distribute the net sale proceeds to the recipient of the gift so that the gift may take effect</w:t>
      </w:r>
      <w:r w:rsidR="00866ABA">
        <w:t>.</w:t>
      </w:r>
      <w:r w:rsidR="00C466DD" w:rsidRPr="00D65BB4" w:rsidDel="00232723">
        <w:rPr>
          <w:rFonts w:cstheme="minorHAnsi"/>
        </w:rPr>
        <w:t xml:space="preserve"> </w:t>
      </w:r>
    </w:p>
    <w:p w14:paraId="675C32AB" w14:textId="0BD88DD0" w:rsidR="00CC2C8B" w:rsidRDefault="00CC2C8B">
      <w:pPr>
        <w:pStyle w:val="AEPPart"/>
      </w:pPr>
      <w:bookmarkStart w:id="35" w:name="_Ref121060606"/>
      <w:bookmarkStart w:id="36" w:name="_Toc389476412"/>
      <w:bookmarkEnd w:id="28"/>
      <w:r>
        <w:t xml:space="preserve">: DIRECTIONS FOR MY </w:t>
      </w:r>
      <w:bookmarkEnd w:id="35"/>
      <w:r w:rsidR="00866ABA">
        <w:t>EXECUTOR</w:t>
      </w:r>
    </w:p>
    <w:p w14:paraId="5710AF0C" w14:textId="0DC52ED2" w:rsidR="00CC2C8B" w:rsidRPr="00364BB4" w:rsidRDefault="00CC2C8B">
      <w:pPr>
        <w:pStyle w:val="Heading1"/>
      </w:pPr>
      <w:r w:rsidRPr="00364BB4">
        <w:t>Administrative provisions</w:t>
      </w:r>
      <w:r>
        <w:t xml:space="preserve"> for my </w:t>
      </w:r>
      <w:r w:rsidR="0066592A">
        <w:t>Executor</w:t>
      </w:r>
    </w:p>
    <w:p w14:paraId="78046DBB" w14:textId="0E686EBA" w:rsidR="009A5717" w:rsidRDefault="009A5717" w:rsidP="00872D92">
      <w:pPr>
        <w:pStyle w:val="Heading2"/>
      </w:pPr>
      <w:r>
        <w:t xml:space="preserve">The powers and directions in this </w:t>
      </w:r>
      <w:r>
        <w:fldChar w:fldCharType="begin"/>
      </w:r>
      <w:r>
        <w:instrText xml:space="preserve"> REF _Ref121060606 \r \h </w:instrText>
      </w:r>
      <w:r>
        <w:fldChar w:fldCharType="separate"/>
      </w:r>
      <w:r w:rsidR="004A39A8">
        <w:t>PART D</w:t>
      </w:r>
      <w:r>
        <w:fldChar w:fldCharType="end"/>
      </w:r>
      <w:r>
        <w:t xml:space="preserve"> apply to my Executor and also to the trustee of any trust established in this Will </w:t>
      </w:r>
      <w:r w:rsidRPr="00872D92">
        <w:t>for</w:t>
      </w:r>
      <w:r>
        <w:t xml:space="preserve"> a beneficiary (other than a trust for which the terms are </w:t>
      </w:r>
      <w:r w:rsidRPr="00364BB4">
        <w:t>set out in</w:t>
      </w:r>
      <w:r>
        <w:t xml:space="preserve"> </w:t>
      </w:r>
      <w:r w:rsidR="001F515F">
        <w:fldChar w:fldCharType="begin"/>
      </w:r>
      <w:r w:rsidR="001F515F">
        <w:instrText xml:space="preserve"> REF _Ref121060027 \r \h </w:instrText>
      </w:r>
      <w:r w:rsidR="001F515F">
        <w:fldChar w:fldCharType="separate"/>
      </w:r>
      <w:r w:rsidR="004A39A8">
        <w:t>PART E</w:t>
      </w:r>
      <w:r w:rsidR="001F515F">
        <w:fldChar w:fldCharType="end"/>
      </w:r>
      <w:r w:rsidR="001F515F">
        <w:t xml:space="preserve"> </w:t>
      </w:r>
      <w:r>
        <w:t>and/or</w:t>
      </w:r>
      <w:r w:rsidRPr="00364BB4">
        <w:t xml:space="preserve"> </w:t>
      </w:r>
      <w:r w:rsidR="001F515F">
        <w:fldChar w:fldCharType="begin"/>
      </w:r>
      <w:r w:rsidR="001F515F">
        <w:instrText xml:space="preserve"> REF _Ref121060374 \r \h </w:instrText>
      </w:r>
      <w:r w:rsidR="001F515F">
        <w:fldChar w:fldCharType="separate"/>
      </w:r>
      <w:r w:rsidR="004A39A8">
        <w:t>PART C</w:t>
      </w:r>
      <w:r w:rsidR="001F515F">
        <w:fldChar w:fldCharType="end"/>
      </w:r>
      <w:r w:rsidR="001F515F">
        <w:t xml:space="preserve"> </w:t>
      </w:r>
      <w:r w:rsidRPr="00364BB4">
        <w:t>of this Will</w:t>
      </w:r>
      <w:r>
        <w:t>).</w:t>
      </w:r>
    </w:p>
    <w:p w14:paraId="361852E6" w14:textId="3D678D7D" w:rsidR="00CC2C8B" w:rsidRPr="00DD1F32" w:rsidRDefault="00CC2C8B">
      <w:pPr>
        <w:pStyle w:val="Heading2"/>
      </w:pPr>
      <w:r w:rsidRPr="00DD1F32">
        <w:t>If any person acting as a</w:t>
      </w:r>
      <w:r w:rsidR="00917241">
        <w:t>n</w:t>
      </w:r>
      <w:r w:rsidRPr="00DD1F32">
        <w:t xml:space="preserve"> </w:t>
      </w:r>
      <w:r w:rsidR="0066592A">
        <w:t>Executor</w:t>
      </w:r>
      <w:r w:rsidRPr="00DD1F32">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6592A">
        <w:t>Executor</w:t>
      </w:r>
      <w:r w:rsidRPr="00DD1F32">
        <w:t xml:space="preserve"> is a member.</w:t>
      </w:r>
    </w:p>
    <w:p w14:paraId="1FEB1ECE" w14:textId="77777777" w:rsidR="00914D68" w:rsidRDefault="00914D68" w:rsidP="00914D68">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1A098E6B" w14:textId="77777777" w:rsidR="00914D68" w:rsidRDefault="00914D68" w:rsidP="00914D68">
      <w:pPr>
        <w:pStyle w:val="Heading3"/>
      </w:pPr>
      <w:r w:rsidRPr="003734F0">
        <w:t>they must act jointly</w:t>
      </w:r>
      <w:r>
        <w:t>;</w:t>
      </w:r>
      <w:r w:rsidRPr="003734F0">
        <w:t xml:space="preserve"> and</w:t>
      </w:r>
    </w:p>
    <w:p w14:paraId="7BA96094" w14:textId="77777777" w:rsidR="00914D68" w:rsidRPr="003734F0" w:rsidRDefault="00914D68" w:rsidP="00914D68">
      <w:pPr>
        <w:pStyle w:val="Heading3"/>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1D78FD6B" w14:textId="34B601D2" w:rsidR="00CC2C8B" w:rsidRPr="00364BB4" w:rsidRDefault="00CC2C8B">
      <w:pPr>
        <w:pStyle w:val="Heading2"/>
      </w:pPr>
      <w:r w:rsidRPr="00364BB4">
        <w:t xml:space="preserve">Notwithstanding the other terms of my Will, my </w:t>
      </w:r>
      <w:r w:rsidR="0066592A">
        <w:t>Executor</w:t>
      </w:r>
      <w:r w:rsidRPr="00DD1F32">
        <w:t xml:space="preserve"> </w:t>
      </w:r>
      <w:r w:rsidRPr="00364BB4">
        <w:t>must administer my estate in a manner that gives priority to the following:</w:t>
      </w:r>
    </w:p>
    <w:p w14:paraId="459EA725" w14:textId="77777777" w:rsidR="00CC2C8B" w:rsidRPr="00364BB4" w:rsidRDefault="00CC2C8B">
      <w:pPr>
        <w:pStyle w:val="Heading3"/>
      </w:pPr>
      <w:r w:rsidRPr="00364BB4">
        <w:lastRenderedPageBreak/>
        <w:t xml:space="preserve">first, the division of my estate (and other assets) between </w:t>
      </w:r>
      <w:r>
        <w:t>the beneficiaries of my estate</w:t>
      </w:r>
      <w:r w:rsidRPr="00364BB4">
        <w:t xml:space="preserve"> in the same aggregate proportions as outlined in my Will; and</w:t>
      </w:r>
    </w:p>
    <w:p w14:paraId="727F15E6" w14:textId="77777777" w:rsidR="00CC2C8B" w:rsidRPr="00364BB4" w:rsidRDefault="00CC2C8B">
      <w:pPr>
        <w:pStyle w:val="Heading3"/>
      </w:pPr>
      <w:r w:rsidRPr="00364BB4">
        <w:t>secondly, having regard to taxation, capital preservation and other matters, the most cost and tax effective and efficient manner of dealing with the assets.</w:t>
      </w:r>
    </w:p>
    <w:p w14:paraId="10780222" w14:textId="4570B02E" w:rsidR="00CC2C8B" w:rsidRPr="00364BB4" w:rsidRDefault="00CC2C8B">
      <w:pPr>
        <w:pStyle w:val="Heading2"/>
      </w:pPr>
      <w:r w:rsidRPr="00364BB4">
        <w:t xml:space="preserve">It is my strong wish that prior to exercising any power under this Will, my </w:t>
      </w:r>
      <w:r w:rsidR="0066592A">
        <w:t>Executor</w:t>
      </w:r>
      <w:r w:rsidRPr="00DD1F32">
        <w:t xml:space="preserve"> </w:t>
      </w:r>
      <w:r>
        <w:t xml:space="preserve">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66F68347" w14:textId="0F23A33D" w:rsidR="00CC2C8B" w:rsidRPr="00364BB4" w:rsidRDefault="00CC2C8B">
      <w:pPr>
        <w:pStyle w:val="Heading2"/>
      </w:pPr>
      <w:r w:rsidRPr="00364BB4">
        <w:t xml:space="preserve">My </w:t>
      </w:r>
      <w:r w:rsidR="0066592A">
        <w:t>Executor</w:t>
      </w:r>
      <w:r w:rsidRPr="00DD1F32">
        <w:t xml:space="preserve"> </w:t>
      </w:r>
      <w:r w:rsidRPr="00364BB4">
        <w:t xml:space="preserve">and the Trustees of any </w:t>
      </w:r>
      <w:r>
        <w:t>T</w:t>
      </w:r>
      <w:r w:rsidRPr="00364BB4">
        <w:t>rust established by my Will have the power to:</w:t>
      </w:r>
    </w:p>
    <w:p w14:paraId="1A172C16" w14:textId="77777777" w:rsidR="00CC2C8B" w:rsidRPr="00364BB4" w:rsidRDefault="00CC2C8B">
      <w:pPr>
        <w:pStyle w:val="Heading3"/>
      </w:pPr>
      <w:r w:rsidRPr="00364BB4">
        <w:t>sell, lease, exchange or otherwise dispose of any assets on the terms they consider expedient, as if they were beneficially entitled;</w:t>
      </w:r>
    </w:p>
    <w:p w14:paraId="0603140C" w14:textId="77777777" w:rsidR="00CC2C8B" w:rsidRPr="00364BB4" w:rsidRDefault="00CC2C8B">
      <w:pPr>
        <w:pStyle w:val="Heading3"/>
      </w:pPr>
      <w:r w:rsidRPr="00364BB4">
        <w:t>sell, call in and convert into money the whole or any part of any asset;</w:t>
      </w:r>
    </w:p>
    <w:p w14:paraId="3F24D1D9" w14:textId="77777777" w:rsidR="00CC2C8B" w:rsidRPr="00364BB4" w:rsidRDefault="00CC2C8B">
      <w:pPr>
        <w:pStyle w:val="Heading3"/>
      </w:pPr>
      <w:r w:rsidRPr="00364BB4">
        <w:t>invest and change investments freely, as if they were beneficially entitled;</w:t>
      </w:r>
    </w:p>
    <w:p w14:paraId="0293423C" w14:textId="77777777" w:rsidR="00CC2C8B" w:rsidRPr="00364BB4" w:rsidRDefault="00CC2C8B">
      <w:pPr>
        <w:pStyle w:val="Heading3"/>
      </w:pPr>
      <w:r w:rsidRPr="00364BB4">
        <w:t>postpone the sale and conversion of any part of my estate for so long as they think fit, without being responsible for any loss;</w:t>
      </w:r>
    </w:p>
    <w:p w14:paraId="6660A773" w14:textId="77777777" w:rsidR="00CC2C8B" w:rsidRDefault="00CC2C8B">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3CE5D767" w14:textId="762CC376" w:rsidR="00E062EA" w:rsidRPr="00E062EA" w:rsidRDefault="00E062EA" w:rsidP="00E062EA">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2504D4B4" w14:textId="77777777" w:rsidR="00CC2C8B" w:rsidRPr="00364BB4" w:rsidRDefault="00CC2C8B">
      <w:pPr>
        <w:pStyle w:val="Heading3"/>
      </w:pPr>
      <w:r w:rsidRPr="00364BB4">
        <w:t>make loans to beneficiaries that are secured or unsecured, subject to interest or interest free;</w:t>
      </w:r>
    </w:p>
    <w:p w14:paraId="4560B36A" w14:textId="77777777" w:rsidR="00CC2C8B" w:rsidRPr="00364BB4" w:rsidRDefault="00CC2C8B">
      <w:pPr>
        <w:pStyle w:val="Heading3"/>
      </w:pPr>
      <w:r w:rsidRPr="00364BB4">
        <w:t>acquire any annuity, allocated pension or complying pension that provides for the payment of benefits to a beneficiary;</w:t>
      </w:r>
    </w:p>
    <w:p w14:paraId="29CFC1ED" w14:textId="77777777" w:rsidR="00CC2C8B" w:rsidRPr="00364BB4" w:rsidRDefault="00CC2C8B">
      <w:pPr>
        <w:pStyle w:val="Heading3"/>
      </w:pPr>
      <w:r w:rsidRPr="00364BB4">
        <w:t>make, or cause to be made, contributions to a complying superannuation fund on behalf of a beneficiary;</w:t>
      </w:r>
    </w:p>
    <w:p w14:paraId="224F6177" w14:textId="77777777" w:rsidR="00CC2C8B" w:rsidRPr="00364BB4" w:rsidRDefault="00CC2C8B">
      <w:pPr>
        <w:pStyle w:val="Heading3"/>
      </w:pPr>
      <w:r w:rsidRPr="00364BB4">
        <w:t>pay any debts, taxes and funeral and testamentary expenses;</w:t>
      </w:r>
    </w:p>
    <w:p w14:paraId="5A5AC6D4" w14:textId="77777777" w:rsidR="00CC2C8B" w:rsidRPr="00364BB4" w:rsidRDefault="00CC2C8B">
      <w:pPr>
        <w:pStyle w:val="Heading3"/>
      </w:pPr>
      <w:r w:rsidRPr="00364BB4">
        <w:t>use income, capital or both income and capital to pay capital gains tax levied on the disposal of an asset, and apportion liability for that tax;</w:t>
      </w:r>
    </w:p>
    <w:p w14:paraId="678AA07C" w14:textId="77777777" w:rsidR="00CC2C8B" w:rsidRPr="00364BB4" w:rsidRDefault="00CC2C8B">
      <w:pPr>
        <w:pStyle w:val="Heading3"/>
      </w:pPr>
      <w:r w:rsidRPr="00364BB4">
        <w:t>calculate trust income in accordance with taxation, accounting or other definitions or concepts;</w:t>
      </w:r>
    </w:p>
    <w:p w14:paraId="4C3B9D59" w14:textId="77777777" w:rsidR="00CC2C8B" w:rsidRPr="00364BB4" w:rsidRDefault="00CC2C8B">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610332E" w14:textId="77777777" w:rsidR="00CC2C8B" w:rsidRPr="00364BB4" w:rsidRDefault="00CC2C8B">
      <w:pPr>
        <w:pStyle w:val="Heading3"/>
      </w:pPr>
      <w:r w:rsidRPr="00364BB4">
        <w:t>separately record, identify, pay, allocate, apply or accumulate any income, right, credit, rebate or capital, and to do so by reference to any categories, source, class or other means of identification;</w:t>
      </w:r>
    </w:p>
    <w:p w14:paraId="56882900" w14:textId="77777777" w:rsidR="00CC2C8B" w:rsidRPr="00364BB4" w:rsidRDefault="00CC2C8B">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4099D52B" w14:textId="77777777" w:rsidR="00CC2C8B" w:rsidRPr="00364BB4" w:rsidRDefault="00CC2C8B">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6893A93C" w14:textId="77777777" w:rsidR="00CC2C8B" w:rsidRPr="00364BB4" w:rsidRDefault="00CC2C8B">
      <w:pPr>
        <w:pStyle w:val="Heading3"/>
      </w:pPr>
      <w:r w:rsidRPr="00364BB4">
        <w:lastRenderedPageBreak/>
        <w:t>purchase all or any part of an asset at a value determined by a qualified valuer and on terms that would be granted to an arm's length purchaser;</w:t>
      </w:r>
    </w:p>
    <w:p w14:paraId="03D0621B" w14:textId="77777777" w:rsidR="00CC2C8B" w:rsidRDefault="00CC2C8B">
      <w:pPr>
        <w:pStyle w:val="Heading3"/>
      </w:pPr>
      <w:r w:rsidRPr="00364BB4">
        <w:t>conduct a business, either alone or in partnership, in Australia or elsewhere, and to appoint or employ any person (including themselves);</w:t>
      </w:r>
    </w:p>
    <w:p w14:paraId="6C504A39" w14:textId="73030F0A" w:rsidR="00CC2C8B" w:rsidRPr="006A5E74" w:rsidRDefault="00CC2C8B">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5F3C512F" w14:textId="77777777" w:rsidR="00CC2C8B" w:rsidRPr="00364BB4" w:rsidRDefault="00CC2C8B">
      <w:pPr>
        <w:pStyle w:val="Heading3"/>
      </w:pPr>
      <w:r w:rsidRPr="00364BB4">
        <w:t>make declarations as to the beneficial ownership of particular assets;</w:t>
      </w:r>
    </w:p>
    <w:p w14:paraId="2803683E" w14:textId="77777777" w:rsidR="00CC2C8B" w:rsidRPr="00364BB4" w:rsidRDefault="00CC2C8B">
      <w:pPr>
        <w:pStyle w:val="Heading3"/>
      </w:pPr>
      <w:r w:rsidRPr="00364BB4">
        <w:t>receive capital and other moneys and give valid and effective receipts for all purposes;</w:t>
      </w:r>
    </w:p>
    <w:p w14:paraId="25C2E924" w14:textId="77777777" w:rsidR="00CC2C8B" w:rsidRPr="00364BB4" w:rsidRDefault="00CC2C8B">
      <w:pPr>
        <w:pStyle w:val="Heading3"/>
      </w:pPr>
      <w:r w:rsidRPr="00364BB4">
        <w:t>provide guarantees or indemnities for the performance of obligations of any person;</w:t>
      </w:r>
    </w:p>
    <w:p w14:paraId="4176E305" w14:textId="77777777" w:rsidR="00CC2C8B" w:rsidRPr="00364BB4" w:rsidRDefault="00CC2C8B">
      <w:pPr>
        <w:pStyle w:val="Heading3"/>
      </w:pPr>
      <w:r w:rsidRPr="00364BB4">
        <w:t>raise and borrow money on any terms, and provide security by way of mortgage, bill of sale, lien, charge or otherwise over the whole or any part of any asset;</w:t>
      </w:r>
    </w:p>
    <w:p w14:paraId="08F00199" w14:textId="77777777" w:rsidR="00CC2C8B" w:rsidRPr="00364BB4" w:rsidRDefault="00CC2C8B">
      <w:pPr>
        <w:pStyle w:val="Heading3"/>
      </w:pPr>
      <w:r w:rsidRPr="00364BB4">
        <w:t>mortgage, charge, pledge, encumber or otherwise grant, give or permit any mortgage, lien, encumbrance, security or charge over or in respect of any asset and for any obligation;</w:t>
      </w:r>
    </w:p>
    <w:p w14:paraId="7A7A08B2" w14:textId="77777777" w:rsidR="00CC2C8B" w:rsidRPr="00364BB4" w:rsidRDefault="00CC2C8B">
      <w:pPr>
        <w:pStyle w:val="Heading3"/>
      </w:pPr>
      <w:r w:rsidRPr="00364BB4">
        <w:t>open bank accounts of every description on any terms and conditions, and to conduct and operate those accounts in any manner, including but not limited to the power to operate any account in overdraft;</w:t>
      </w:r>
    </w:p>
    <w:p w14:paraId="36AC84C2" w14:textId="653A1C6C" w:rsidR="00CC2C8B" w:rsidRPr="00364BB4" w:rsidRDefault="00CC2C8B">
      <w:pPr>
        <w:pStyle w:val="Heading3"/>
      </w:pPr>
      <w:r w:rsidRPr="00364BB4">
        <w:t xml:space="preserve">obtain and consider independent and impartial advice from a person whom my </w:t>
      </w:r>
      <w:r w:rsidR="0066592A">
        <w:t>Executor</w:t>
      </w:r>
      <w:r w:rsidRPr="00DD1F32">
        <w:t xml:space="preserve"> </w:t>
      </w:r>
      <w:r w:rsidRPr="00364BB4">
        <w:t>and trustees reasonably believe to be competent to give advice, (including any lawyer, accountant and financial planner), and pay out of my estate the reasonable costs of obtaining the advice;</w:t>
      </w:r>
    </w:p>
    <w:p w14:paraId="136DD621" w14:textId="27F797EF" w:rsidR="00CC2C8B" w:rsidRPr="00364BB4" w:rsidRDefault="00CC2C8B">
      <w:pPr>
        <w:pStyle w:val="Heading3"/>
      </w:pPr>
      <w:r w:rsidRPr="00364BB4">
        <w:t>delegate in writing the exercise of any powers, and to execute any powers of attorney or other instruments necessary to effect the delegation</w:t>
      </w:r>
      <w:r w:rsidR="007D10DE">
        <w:t>, including but not limited to delegating, nominating or otherwise appointing a beneficiary in any capacity</w:t>
      </w:r>
      <w:r w:rsidRPr="00364BB4">
        <w:t>;</w:t>
      </w:r>
    </w:p>
    <w:p w14:paraId="77BC66AF" w14:textId="77777777" w:rsidR="00CC2C8B" w:rsidRPr="00364BB4" w:rsidRDefault="00CC2C8B">
      <w:pPr>
        <w:pStyle w:val="Heading3"/>
      </w:pPr>
      <w:r w:rsidRPr="00364BB4">
        <w:t>nominate in writing any specific powers that are within the general or specific powers by virtue of my Will or any statute or rule of law;</w:t>
      </w:r>
    </w:p>
    <w:p w14:paraId="11BC3858" w14:textId="77777777" w:rsidR="00CC2C8B" w:rsidRPr="00364BB4" w:rsidRDefault="00CC2C8B">
      <w:pPr>
        <w:pStyle w:val="Heading3"/>
      </w:pPr>
      <w:r w:rsidRPr="00364BB4">
        <w:t>do all other things incidental to the exercise of these powers; and</w:t>
      </w:r>
    </w:p>
    <w:p w14:paraId="7CCA49AD" w14:textId="77777777" w:rsidR="00CC2C8B" w:rsidRDefault="00CC2C8B">
      <w:pPr>
        <w:pStyle w:val="Heading3"/>
      </w:pPr>
      <w:r w:rsidRPr="00364BB4">
        <w:t>restrict in writing the temporary or permanent exercise of any of these powers.</w:t>
      </w:r>
    </w:p>
    <w:p w14:paraId="77797D83" w14:textId="77777777" w:rsidR="00CC2C8B" w:rsidRPr="00364BB4" w:rsidRDefault="00CC2C8B">
      <w:pPr>
        <w:pStyle w:val="Heading2"/>
      </w:pPr>
      <w:r w:rsidRPr="00364BB4">
        <w:t>Unless specifically stated to the contrary:</w:t>
      </w:r>
    </w:p>
    <w:p w14:paraId="0AD0FA9C" w14:textId="77777777" w:rsidR="00CC2C8B" w:rsidRPr="00364BB4" w:rsidRDefault="00CC2C8B">
      <w:pPr>
        <w:pStyle w:val="Heading3"/>
      </w:pPr>
      <w:r w:rsidRPr="00364BB4">
        <w:t>any gift by this document (including, for clarity, any part of my Residual Estate) is conditional upon the recipient surviving me for 30 days; and</w:t>
      </w:r>
    </w:p>
    <w:p w14:paraId="0E2AFB6E" w14:textId="77777777" w:rsidR="00CC2C8B" w:rsidRPr="00364BB4" w:rsidRDefault="00CC2C8B">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21FC6CC0" w14:textId="77777777" w:rsidR="00CC2C8B" w:rsidRPr="00364BB4" w:rsidRDefault="00CC2C8B">
      <w:pPr>
        <w:pStyle w:val="Heading2"/>
      </w:pPr>
      <w:r w:rsidRPr="00364BB4">
        <w:t>The Giftover Provision applies to every gift under this document except where specifically stated to the contrary.</w:t>
      </w:r>
    </w:p>
    <w:p w14:paraId="6BE4C7A8" w14:textId="0A717DBD" w:rsidR="00CC2C8B" w:rsidRDefault="00CC2C8B">
      <w:pPr>
        <w:pStyle w:val="Heading2"/>
      </w:pPr>
      <w:r w:rsidRPr="00364BB4">
        <w:t xml:space="preserve">If a recipient of a specific item or a monetary legacy is a Minor at the date of my death, then I direct that my </w:t>
      </w:r>
      <w:r w:rsidR="0066592A">
        <w:t>Executor</w:t>
      </w:r>
      <w:r w:rsidRPr="00364BB4">
        <w:t xml:space="preserve"> has power to give the subject of the bequest to a parent or a guardian of the recipient.  I declare that the receipt by that parent or guardian will be a full discharge to my </w:t>
      </w:r>
      <w:r w:rsidR="0066592A">
        <w:t>Executor</w:t>
      </w:r>
      <w:r w:rsidRPr="00364BB4">
        <w:t>.</w:t>
      </w:r>
    </w:p>
    <w:p w14:paraId="774AC12F" w14:textId="77777777" w:rsidR="005B3B77" w:rsidRDefault="005B3B77" w:rsidP="005B3B77">
      <w:pPr>
        <w:pStyle w:val="Heading2"/>
        <w:numPr>
          <w:ilvl w:val="2"/>
          <w:numId w:val="5"/>
        </w:numPr>
        <w:ind w:left="567" w:hanging="567"/>
      </w:pPr>
      <w:r>
        <w:t>With respect to any gift or distribution made under this Will to any beneficiary who is a Foreign Person or a foreign resident for Australian taxation purposes:</w:t>
      </w:r>
    </w:p>
    <w:p w14:paraId="09E21ACB" w14:textId="7474C02F" w:rsidR="005B3B77" w:rsidRDefault="005B3B77" w:rsidP="005B3B77">
      <w:pPr>
        <w:pStyle w:val="Heading3"/>
        <w:numPr>
          <w:ilvl w:val="3"/>
          <w:numId w:val="5"/>
        </w:numPr>
        <w:ind w:hanging="567"/>
      </w:pPr>
      <w:r>
        <w:lastRenderedPageBreak/>
        <w:t xml:space="preserve">my Executor will reduce the amount of the gift or distribution by the amount of any capital gains tax payable on the gift by virtue of </w:t>
      </w:r>
      <w:r w:rsidR="00E81AB0">
        <w:t>the Tax Act</w:t>
      </w:r>
      <w:r>
        <w:t xml:space="preserve"> or as a result of that beneficiary being a Foreign Person; or</w:t>
      </w:r>
    </w:p>
    <w:p w14:paraId="422A94D2" w14:textId="3DFDCA3A" w:rsidR="005B3B77" w:rsidRDefault="005B3B77" w:rsidP="005B3B77">
      <w:pPr>
        <w:pStyle w:val="Heading3"/>
        <w:numPr>
          <w:ilvl w:val="3"/>
          <w:numId w:val="5"/>
        </w:numPr>
        <w:ind w:hanging="567"/>
      </w:pPr>
      <w:r>
        <w:t xml:space="preserve">the beneficiary will reimburse my Executor for the amount of any capital gains tax payable on the gift by virtue of </w:t>
      </w:r>
      <w:r w:rsidR="00E81AB0">
        <w:t>the Tax Act</w:t>
      </w:r>
      <w:r>
        <w:t xml:space="preserve"> or as a result of that beneficiary being a Foreign Person,</w:t>
      </w:r>
    </w:p>
    <w:p w14:paraId="769C032B" w14:textId="77777777" w:rsidR="005B3B77" w:rsidRPr="00FF3DD1" w:rsidRDefault="005B3B77" w:rsidP="0043664D">
      <w:pPr>
        <w:pStyle w:val="AEPTextL1"/>
      </w:pPr>
      <w:r>
        <w:t>so that the tax liability shall be borne by the recipient of the gift and be paid by my Executor from that part of my estate.</w:t>
      </w:r>
    </w:p>
    <w:p w14:paraId="36226A84" w14:textId="77777777" w:rsidR="00CC2C8B" w:rsidRPr="00364BB4" w:rsidRDefault="00CC2C8B">
      <w:pPr>
        <w:pStyle w:val="Heading2"/>
      </w:pPr>
      <w:r w:rsidRPr="00364BB4">
        <w:t>I have not contracted with anyone to make my Will a certain way.</w:t>
      </w:r>
    </w:p>
    <w:p w14:paraId="615D279D" w14:textId="2134157A" w:rsidR="00CC2C8B" w:rsidRPr="00364BB4" w:rsidRDefault="00CC2C8B">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6592A">
        <w:t>Executor</w:t>
      </w:r>
      <w:r w:rsidRPr="00364BB4">
        <w:t xml:space="preserve"> if necessary.</w:t>
      </w:r>
    </w:p>
    <w:p w14:paraId="4DC58DD2" w14:textId="7290B309" w:rsidR="00CC2C8B" w:rsidRPr="00364BB4" w:rsidRDefault="00CC2C8B">
      <w:pPr>
        <w:pStyle w:val="Heading2"/>
      </w:pPr>
      <w:r w:rsidRPr="00364BB4">
        <w:t xml:space="preserve">If a recipient of a gift under my Will disclaims all or part of the gift, </w:t>
      </w:r>
      <w:r w:rsidR="00EE7BF0">
        <w:t xml:space="preserve">or if a gift fails as a result of an act of forfeiture by the gift recipient, </w:t>
      </w:r>
      <w:r w:rsidRPr="00364BB4">
        <w:t xml:space="preserve">then the assets to which the </w:t>
      </w:r>
      <w:r w:rsidR="00EE7BF0">
        <w:t>failed gift</w:t>
      </w:r>
      <w:r w:rsidR="00EE7BF0" w:rsidRPr="00364BB4">
        <w:t xml:space="preserve"> </w:t>
      </w:r>
      <w:r w:rsidRPr="00364BB4">
        <w:t>relates are treated in the same way as though the recipient had predeceased me, including the application of the Giftover Provision.</w:t>
      </w:r>
    </w:p>
    <w:p w14:paraId="2EDE9EB0" w14:textId="252D27F3" w:rsidR="00CC2C8B" w:rsidRPr="00364BB4" w:rsidRDefault="00CC2C8B">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500D40" w:rsidRPr="00500D40">
        <w:t xml:space="preserve"> </w:t>
      </w:r>
      <w:r w:rsidR="00500D40" w:rsidRPr="00FB1493">
        <w:t>and is treated in the same way as though the recipient had predeceased me, including the application of the Giftover Provision</w:t>
      </w:r>
      <w:r w:rsidRPr="00364BB4">
        <w:t>.</w:t>
      </w:r>
    </w:p>
    <w:p w14:paraId="2D7A80E8" w14:textId="77777777" w:rsidR="00CC2C8B" w:rsidRPr="00364BB4" w:rsidRDefault="00CC2C8B">
      <w:pPr>
        <w:pStyle w:val="Heading2"/>
      </w:pPr>
      <w:r w:rsidRPr="00364BB4">
        <w:t xml:space="preserve">Unless otherwise specified I direct that the following terms apply to all gifts of real property under this </w:t>
      </w:r>
      <w:r>
        <w:t>W</w:t>
      </w:r>
      <w:r w:rsidRPr="00364BB4">
        <w:t>ill:</w:t>
      </w:r>
    </w:p>
    <w:p w14:paraId="4FB01C3F" w14:textId="77777777" w:rsidR="00CC2C8B" w:rsidRPr="00364BB4" w:rsidRDefault="00CC2C8B">
      <w:pPr>
        <w:pStyle w:val="Heading3"/>
      </w:pPr>
      <w:r w:rsidRPr="00364BB4">
        <w:rPr>
          <w:rFonts w:cs="Tahoma"/>
        </w:rPr>
        <w:t>the gift includes</w:t>
      </w:r>
      <w:r w:rsidRPr="00364BB4">
        <w:t xml:space="preserve"> all fixtures and fittings normally included in the sale of any real property such as blinds, curtains, light fittings and fixed floor coverings;</w:t>
      </w:r>
    </w:p>
    <w:p w14:paraId="3238802B" w14:textId="77777777" w:rsidR="00CC2C8B" w:rsidRPr="00364BB4" w:rsidRDefault="00CC2C8B">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C99BEF3" w14:textId="77777777" w:rsidR="00CC2C8B" w:rsidRPr="00364BB4" w:rsidRDefault="00CC2C8B">
      <w:pPr>
        <w:pStyle w:val="Heading4"/>
      </w:pPr>
      <w:r w:rsidRPr="00364BB4">
        <w:t>by the recipient accepting the gift, they are personally liable for any such payment; and</w:t>
      </w:r>
    </w:p>
    <w:p w14:paraId="713F3522" w14:textId="66289D9E" w:rsidR="00CC2C8B" w:rsidRPr="00364BB4" w:rsidRDefault="00CC2C8B">
      <w:pPr>
        <w:pStyle w:val="Heading4"/>
      </w:pPr>
      <w:r w:rsidRPr="00364BB4">
        <w:t xml:space="preserve">neither my </w:t>
      </w:r>
      <w:r w:rsidR="0066592A">
        <w:t>Executor</w:t>
      </w:r>
      <w:r w:rsidRPr="00364BB4">
        <w:t xml:space="preserve"> nor any other part of my estate is responsible for any such payment and is under no obligation to see that it is paid;</w:t>
      </w:r>
    </w:p>
    <w:p w14:paraId="20E656C9" w14:textId="77777777" w:rsidR="00CC2C8B" w:rsidRPr="00364BB4" w:rsidRDefault="00CC2C8B">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3F9C1331" w14:textId="77777777" w:rsidR="00CC2C8B" w:rsidRPr="00364BB4" w:rsidRDefault="00CC2C8B">
      <w:pPr>
        <w:pStyle w:val="Heading3"/>
      </w:pPr>
      <w:r w:rsidRPr="00364BB4">
        <w:t>all costs of registration of the transfer (legal costs, registration fees, and stamp duty) of the gift are charged on and must be paid from my Residual Estate;</w:t>
      </w:r>
    </w:p>
    <w:p w14:paraId="61992527" w14:textId="77777777" w:rsidR="00CC2C8B" w:rsidRPr="00364BB4" w:rsidRDefault="00CC2C8B">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3327A7" w14:textId="3BFBDFFA" w:rsidR="00CC2C8B" w:rsidRPr="00364BB4" w:rsidRDefault="00CC2C8B">
      <w:pPr>
        <w:pStyle w:val="Heading3"/>
      </w:pPr>
      <w:r w:rsidRPr="00364BB4">
        <w:t xml:space="preserve">to avoid doubt, if the gift is the subject of any contract or option to purchase at the date of my death, regardless of whether the option to purchase could have been exercised before or after </w:t>
      </w:r>
      <w:r w:rsidRPr="00364BB4">
        <w:lastRenderedPageBreak/>
        <w:t xml:space="preserve">this Will or my death, the gift will not be adeemed by such </w:t>
      </w:r>
      <w:r w:rsidR="00DE577E">
        <w:t>disposal</w:t>
      </w:r>
      <w:r w:rsidRPr="00364BB4">
        <w:t xml:space="preserve"> but the net proceeds of sale are to be given to the recipient in substitution.</w:t>
      </w:r>
    </w:p>
    <w:p w14:paraId="04850D62" w14:textId="77777777" w:rsidR="00CC2C8B" w:rsidRPr="00364BB4" w:rsidRDefault="00CC2C8B">
      <w:pPr>
        <w:pStyle w:val="Heading2"/>
      </w:pPr>
      <w:r w:rsidRPr="00364BB4">
        <w:t>Unless otherwise specified I direct that the following terms apply to any gift to a charitable organisation made under this Will:</w:t>
      </w:r>
    </w:p>
    <w:p w14:paraId="7F5F28A9" w14:textId="3F33AE5C" w:rsidR="00CC2C8B" w:rsidRPr="00364BB4" w:rsidRDefault="00CC2C8B">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6592A">
        <w:t>Executor</w:t>
      </w:r>
      <w:r w:rsidRPr="00364BB4">
        <w:t>;</w:t>
      </w:r>
    </w:p>
    <w:p w14:paraId="00A7E737" w14:textId="77777777" w:rsidR="00CC2C8B" w:rsidRPr="00364BB4" w:rsidRDefault="00CC2C8B">
      <w:pPr>
        <w:pStyle w:val="Heading3"/>
      </w:pPr>
      <w:r w:rsidRPr="00364BB4">
        <w:t>any distribution is for the general purposes of the organisation; and</w:t>
      </w:r>
    </w:p>
    <w:p w14:paraId="445DDA5C" w14:textId="3F27CDFC" w:rsidR="00CC2C8B" w:rsidRPr="00364BB4" w:rsidRDefault="00CC2C8B">
      <w:pPr>
        <w:pStyle w:val="Heading3"/>
      </w:pPr>
      <w:r w:rsidRPr="00364BB4">
        <w:t xml:space="preserve">I have a general charitable intent.  By that I mean if at any time the organisation is for any reason unable to accept a gift, then my </w:t>
      </w:r>
      <w:r w:rsidR="0066592A">
        <w:t>Executor</w:t>
      </w:r>
      <w:r w:rsidRPr="00364BB4">
        <w:t xml:space="preserve"> is empowered to pay the gift to another charitable organisation which in the opinion of my </w:t>
      </w:r>
      <w:r w:rsidR="0066592A">
        <w:t>Executor</w:t>
      </w:r>
      <w:r w:rsidRPr="00364BB4">
        <w:t xml:space="preserve"> has as near as practicable the same or similar purposes and methods.</w:t>
      </w:r>
    </w:p>
    <w:p w14:paraId="5F8EC9CC" w14:textId="77777777" w:rsidR="00CC2C8B" w:rsidRDefault="00CC2C8B">
      <w:pPr>
        <w:pStyle w:val="Heading2"/>
      </w:pPr>
      <w:r w:rsidRPr="00364BB4">
        <w:t>Any gift of shares by this Will is to be gifted on the basis that each recipient is to receive a whole number of shares in their sole name (or if the recipient is two or more people then as joint tenants).</w:t>
      </w:r>
    </w:p>
    <w:p w14:paraId="03E07C44" w14:textId="77777777" w:rsidR="00CC2C8B" w:rsidRDefault="00CC2C8B">
      <w:pPr>
        <w:pStyle w:val="Heading2"/>
      </w:pPr>
      <w:r>
        <w:t>In relation to any recipient of a gift under this Will, if:</w:t>
      </w:r>
    </w:p>
    <w:p w14:paraId="560BF86C" w14:textId="77777777" w:rsidR="00CC2C8B" w:rsidRDefault="00CC2C8B">
      <w:pPr>
        <w:pStyle w:val="Heading3"/>
      </w:pPr>
      <w:r>
        <w:t>two years have elapsed since the date of my death; and</w:t>
      </w:r>
    </w:p>
    <w:p w14:paraId="24461829" w14:textId="6BE14013" w:rsidR="00CC2C8B" w:rsidRDefault="00CC2C8B">
      <w:pPr>
        <w:pStyle w:val="Heading3"/>
      </w:pPr>
      <w:r>
        <w:t xml:space="preserve">my </w:t>
      </w:r>
      <w:r w:rsidR="0066592A">
        <w:t>Executor</w:t>
      </w:r>
      <w:r>
        <w:t xml:space="preserve"> is satisfied that it will not be reasonably possible to locate the recipient of the gift after making reasonable enquiries (and for clarity, my </w:t>
      </w:r>
      <w:r w:rsidR="0066592A">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301996F7" w14:textId="77777777" w:rsidR="00CC2C8B" w:rsidRPr="009D68AE" w:rsidRDefault="00CC2C8B" w:rsidP="009D68AE">
      <w:pPr>
        <w:pStyle w:val="AEPTextL1"/>
      </w:pPr>
      <w:r w:rsidRPr="009D68AE">
        <w:t>then:</w:t>
      </w:r>
    </w:p>
    <w:p w14:paraId="60C152CD" w14:textId="597E13A0" w:rsidR="00CC2C8B" w:rsidRDefault="00CC2C8B">
      <w:pPr>
        <w:pStyle w:val="Heading3"/>
      </w:pPr>
      <w:r>
        <w:t xml:space="preserve">my </w:t>
      </w:r>
      <w:r w:rsidR="0066592A">
        <w:t>Executor</w:t>
      </w:r>
      <w:r>
        <w:t xml:space="preserve"> may distribute the gift pursuant to this Will on the basis that the recipient did not survive me for 30 days; and</w:t>
      </w:r>
    </w:p>
    <w:p w14:paraId="739270D7" w14:textId="77777777" w:rsidR="00CC2C8B" w:rsidRDefault="00CC2C8B">
      <w:pPr>
        <w:pStyle w:val="Heading3"/>
      </w:pPr>
      <w:r>
        <w:t>no person will have any claim on any part of my estate representing the gift, whether distributed or not.</w:t>
      </w:r>
    </w:p>
    <w:p w14:paraId="53FFD74C" w14:textId="77777777" w:rsidR="00CC2C8B" w:rsidRPr="007911F8" w:rsidRDefault="00CC2C8B">
      <w:pPr>
        <w:pStyle w:val="Heading1"/>
      </w:pPr>
      <w:r w:rsidRPr="007911F8">
        <w:t>Digital Assets and Digital Accounts</w:t>
      </w:r>
    </w:p>
    <w:p w14:paraId="18F36DBB" w14:textId="6B8BE126" w:rsidR="00CC2C8B" w:rsidRPr="007911F8" w:rsidRDefault="00CC2C8B">
      <w:pPr>
        <w:pStyle w:val="Heading2"/>
      </w:pPr>
      <w:r w:rsidRPr="007911F8">
        <w:t>My</w:t>
      </w:r>
      <w:r w:rsidRPr="00B27203">
        <w:t xml:space="preserve"> </w:t>
      </w:r>
      <w:r w:rsidR="0066592A">
        <w:t>Executor</w:t>
      </w:r>
      <w:r w:rsidRPr="007911F8">
        <w:t xml:space="preserve"> may, to the maximum extent permitted by law: </w:t>
      </w:r>
    </w:p>
    <w:p w14:paraId="4DC560B8" w14:textId="77777777" w:rsidR="00CC2C8B" w:rsidRPr="007911F8" w:rsidRDefault="00CC2C8B">
      <w:pPr>
        <w:pStyle w:val="Heading3"/>
      </w:pPr>
      <w:r w:rsidRPr="007911F8">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281C5F1E" w14:textId="77777777" w:rsidR="00CC2C8B" w:rsidRPr="007911F8" w:rsidRDefault="00CC2C8B">
      <w:pPr>
        <w:pStyle w:val="Heading3"/>
      </w:pPr>
      <w:r w:rsidRPr="007911F8">
        <w:t>memor</w:t>
      </w:r>
      <w:r>
        <w:t>i</w:t>
      </w:r>
      <w:r w:rsidRPr="007911F8">
        <w:t xml:space="preserve">alise or appoint a legacy contact on social media accounts </w:t>
      </w:r>
      <w:r w:rsidRPr="007911F8">
        <w:rPr>
          <w:rFonts w:cstheme="minorHAnsi"/>
        </w:rPr>
        <w:t>controlled by, licensed to, or managed by me</w:t>
      </w:r>
      <w:r w:rsidRPr="007911F8">
        <w:t>;</w:t>
      </w:r>
    </w:p>
    <w:p w14:paraId="6379C76E" w14:textId="77777777" w:rsidR="00CC2C8B" w:rsidRPr="007911F8" w:rsidRDefault="00CC2C8B">
      <w:pPr>
        <w:pStyle w:val="Heading3"/>
      </w:pPr>
      <w:r w:rsidRPr="007911F8">
        <w:t>carry on any business holding Digital Assets and/or Digital Accounts;</w:t>
      </w:r>
    </w:p>
    <w:p w14:paraId="51E4B661" w14:textId="77777777" w:rsidR="00CC2C8B" w:rsidRPr="007911F8" w:rsidRDefault="00CC2C8B">
      <w:pPr>
        <w:pStyle w:val="Heading3"/>
      </w:pPr>
      <w:r w:rsidRPr="007911F8">
        <w:t>obtain, access, modify, delete, control and authorise the use of my passwords and other electronic credentials associated with my Digital Assets or Digital Accounts;</w:t>
      </w:r>
    </w:p>
    <w:p w14:paraId="4E3584E6" w14:textId="77777777" w:rsidR="00CC2C8B" w:rsidRPr="007911F8" w:rsidRDefault="00CC2C8B">
      <w:pPr>
        <w:pStyle w:val="Heading3"/>
      </w:pPr>
      <w:r w:rsidRPr="007911F8">
        <w:t>appoint anyone (including themselves if applicable) as an administrator, moderator or controller of any social media accounts of which I am an administrator, moderator or controller;</w:t>
      </w:r>
    </w:p>
    <w:p w14:paraId="76384757" w14:textId="77777777" w:rsidR="00CC2C8B" w:rsidRPr="007911F8" w:rsidRDefault="00CC2C8B">
      <w:pPr>
        <w:pStyle w:val="Heading3"/>
      </w:pPr>
      <w:r w:rsidRPr="007911F8">
        <w:t xml:space="preserve">remove me as an administrator, moderator or controller of any social media accounts; and </w:t>
      </w:r>
    </w:p>
    <w:p w14:paraId="6815C200" w14:textId="77777777" w:rsidR="00CC2C8B" w:rsidRPr="007911F8" w:rsidRDefault="00CC2C8B">
      <w:pPr>
        <w:pStyle w:val="Heading3"/>
      </w:pPr>
      <w:r w:rsidRPr="007911F8">
        <w:lastRenderedPageBreak/>
        <w:t>do any other thing in connection with my Digital Assets or Digital Accounts of a similar nature to that set out in this clause, including anything that may be able to be done only as technology develops.</w:t>
      </w:r>
    </w:p>
    <w:p w14:paraId="25C05B55" w14:textId="49041634" w:rsidR="00CC2C8B" w:rsidRPr="00364BB4" w:rsidRDefault="00CC2C8B">
      <w:pPr>
        <w:pStyle w:val="Heading2"/>
      </w:pPr>
      <w:r w:rsidRPr="007911F8">
        <w:t xml:space="preserve">I direct my </w:t>
      </w:r>
      <w:r w:rsidR="0066592A">
        <w:rPr>
          <w:rFonts w:cstheme="minorHAnsi"/>
        </w:rPr>
        <w:t>Executor</w:t>
      </w:r>
      <w:r w:rsidRPr="007911F8">
        <w:rPr>
          <w:rFonts w:cstheme="minorHAnsi"/>
        </w:rPr>
        <w:t xml:space="preserve"> </w:t>
      </w:r>
      <w:r w:rsidRPr="007911F8">
        <w:t xml:space="preserve">to take all steps reasonably necessary or desirable to </w:t>
      </w:r>
      <w:r w:rsidRPr="007911F8">
        <w:rPr>
          <w:rFonts w:cstheme="minorHAnsi"/>
        </w:rPr>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6592A">
        <w:rPr>
          <w:rFonts w:cstheme="minorHAnsi"/>
        </w:rPr>
        <w:t>Executor</w:t>
      </w:r>
      <w:r w:rsidRPr="007911F8">
        <w:t>, in full control of, and in a position to enjoy the full use and benefit of any Digital Assets or Digital Accounts used primarily in connection with that business.</w:t>
      </w:r>
    </w:p>
    <w:p w14:paraId="5F7CA3D8" w14:textId="1DEEE0C9" w:rsidR="00CC2C8B" w:rsidRPr="00364BB4" w:rsidRDefault="00CC2C8B">
      <w:pPr>
        <w:pStyle w:val="AEPPart"/>
      </w:pPr>
      <w:bookmarkStart w:id="37" w:name="_Ref121060027"/>
      <w:r w:rsidRPr="00364BB4">
        <w:t>: TESTAMENTARY TRUST SPECIFIC TERMS</w:t>
      </w:r>
      <w:bookmarkEnd w:id="36"/>
      <w:bookmarkEnd w:id="37"/>
    </w:p>
    <w:p w14:paraId="4BA678C0" w14:textId="77777777" w:rsidR="00CC2C8B" w:rsidRPr="00364BB4" w:rsidRDefault="00CC2C8B">
      <w:pPr>
        <w:pStyle w:val="Heading1"/>
      </w:pPr>
      <w:r w:rsidRPr="00364BB4">
        <w:t>Establishment of Trust Fund</w:t>
      </w:r>
    </w:p>
    <w:p w14:paraId="4C732B13" w14:textId="7BA12E35" w:rsidR="00CC2C8B" w:rsidRPr="00B27203" w:rsidRDefault="00CC2C8B">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of this Will)</w:t>
      </w:r>
      <w:r w:rsidRPr="00364BB4">
        <w:t>.</w:t>
      </w:r>
    </w:p>
    <w:p w14:paraId="7948631F" w14:textId="77777777" w:rsidR="00CC2C8B" w:rsidRPr="00364BB4" w:rsidRDefault="00CC2C8B">
      <w:pPr>
        <w:pStyle w:val="Heading1"/>
      </w:pPr>
      <w:bookmarkStart w:id="38" w:name="_Toc389476413"/>
      <w:bookmarkStart w:id="39" w:name="_Ref395524717"/>
      <w:r>
        <w:t xml:space="preserve">Determinations about </w:t>
      </w:r>
      <w:r w:rsidRPr="00364BB4">
        <w:t>income</w:t>
      </w:r>
      <w:bookmarkEnd w:id="17"/>
      <w:bookmarkEnd w:id="18"/>
      <w:bookmarkEnd w:id="38"/>
      <w:bookmarkEnd w:id="39"/>
      <w:r>
        <w:t xml:space="preserve"> and Distributable Income</w:t>
      </w:r>
    </w:p>
    <w:p w14:paraId="690F99B1" w14:textId="77777777" w:rsidR="00CC2C8B" w:rsidRPr="00B27203" w:rsidRDefault="00CC2C8B">
      <w:pPr>
        <w:pStyle w:val="Heading2"/>
      </w:pPr>
      <w:bookmarkStart w:id="40"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0"/>
      <w:r w:rsidRPr="00364BB4">
        <w:t xml:space="preserve">  The Trustee may later determine that any amount accumulated by the Trustee may be treated as Distributable Income</w:t>
      </w:r>
      <w:r>
        <w:t>.</w:t>
      </w:r>
    </w:p>
    <w:p w14:paraId="1687F7D7" w14:textId="34315DB3" w:rsidR="00CC2C8B" w:rsidRPr="00B27203" w:rsidRDefault="00CC2C8B">
      <w:pPr>
        <w:pStyle w:val="Heading2"/>
      </w:pPr>
      <w:bookmarkStart w:id="41"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1"/>
    </w:p>
    <w:p w14:paraId="793BB317" w14:textId="77777777" w:rsidR="00CC2C8B" w:rsidRPr="00B27203" w:rsidRDefault="00CC2C8B">
      <w:pPr>
        <w:pStyle w:val="Heading2"/>
      </w:pPr>
      <w:bookmarkStart w:id="42"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2"/>
    </w:p>
    <w:p w14:paraId="02527E35" w14:textId="77777777" w:rsidR="00CC2C8B" w:rsidRPr="00396207" w:rsidRDefault="00CC2C8B">
      <w:pPr>
        <w:pStyle w:val="Heading2"/>
        <w:rPr>
          <w:rFonts w:cs="Arial"/>
          <w:iCs/>
        </w:rPr>
      </w:pPr>
      <w:bookmarkStart w:id="43" w:name="_Ref386715423"/>
      <w:bookmarkStart w:id="44" w:name="_Ref258845254"/>
      <w:bookmarkStart w:id="45" w:name="_Toc511619633"/>
      <w:bookmarkStart w:id="46" w:name="_Toc174263008"/>
      <w:bookmarkStart w:id="47" w:name="_Toc511619639"/>
      <w:bookmarkStart w:id="48" w:name="_Ref90691348"/>
      <w:bookmarkStart w:id="49" w:name="_Ref108855332"/>
      <w:bookmarkStart w:id="50"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64BB4">
        <w:rPr>
          <w:rFonts w:cs="Arial"/>
        </w:rPr>
        <w:t>identify</w:t>
      </w:r>
      <w:r>
        <w:t>:</w:t>
      </w:r>
    </w:p>
    <w:p w14:paraId="31C06CAE" w14:textId="77777777" w:rsidR="00CC2C8B" w:rsidRPr="00364BB4" w:rsidRDefault="00CC2C8B">
      <w:pPr>
        <w:pStyle w:val="Heading3"/>
        <w:rPr>
          <w:rFonts w:cs="Arial"/>
          <w:iCs/>
        </w:rPr>
      </w:pPr>
      <w:r>
        <w:t>which</w:t>
      </w:r>
      <w:r w:rsidRPr="00364BB4">
        <w:t>:</w:t>
      </w:r>
      <w:bookmarkEnd w:id="43"/>
    </w:p>
    <w:p w14:paraId="3E16163F" w14:textId="77777777" w:rsidR="00CC2C8B" w:rsidRPr="00364BB4" w:rsidRDefault="00CC2C8B">
      <w:pPr>
        <w:pStyle w:val="Heading4"/>
        <w:rPr>
          <w:iCs/>
        </w:rPr>
      </w:pPr>
      <w:r w:rsidRPr="00364BB4">
        <w:t>income or capital;</w:t>
      </w:r>
    </w:p>
    <w:p w14:paraId="706040DB" w14:textId="77777777" w:rsidR="00CC2C8B" w:rsidRPr="00364BB4" w:rsidRDefault="00CC2C8B">
      <w:pPr>
        <w:pStyle w:val="Heading4"/>
        <w:rPr>
          <w:iCs/>
        </w:rPr>
      </w:pPr>
      <w:r w:rsidRPr="00364BB4">
        <w:t>part of the Distributable Income or Capital of the Trust Fund; or</w:t>
      </w:r>
    </w:p>
    <w:p w14:paraId="37A506D2" w14:textId="77777777" w:rsidR="00CC2C8B" w:rsidRPr="00364BB4" w:rsidRDefault="00CC2C8B">
      <w:pPr>
        <w:pStyle w:val="Heading4"/>
        <w:rPr>
          <w:iCs/>
        </w:rPr>
      </w:pPr>
      <w:r w:rsidRPr="00364BB4">
        <w:t>Income Source,</w:t>
      </w:r>
    </w:p>
    <w:p w14:paraId="51038A78" w14:textId="77777777" w:rsidR="00CC2C8B" w:rsidRPr="00364BB4" w:rsidRDefault="00CC2C8B" w:rsidP="009D68AE">
      <w:pPr>
        <w:pStyle w:val="AEPTextL1"/>
        <w:rPr>
          <w:rFonts w:cs="Arial"/>
          <w:iCs/>
        </w:rPr>
      </w:pPr>
      <w:r w:rsidRPr="00364BB4">
        <w:t xml:space="preserve">is the subject of the </w:t>
      </w:r>
      <w:r>
        <w:t xml:space="preserve">Trustee’s </w:t>
      </w:r>
      <w:r w:rsidRPr="00364BB4">
        <w:t>determination</w:t>
      </w:r>
      <w:r>
        <w:t>; and</w:t>
      </w:r>
    </w:p>
    <w:p w14:paraId="0FE3F1D1" w14:textId="77777777" w:rsidR="00CC2C8B" w:rsidRPr="00364BB4" w:rsidRDefault="00CC2C8B">
      <w:pPr>
        <w:pStyle w:val="Heading3"/>
        <w:rPr>
          <w:rFonts w:cs="Arial"/>
          <w:iCs/>
        </w:rPr>
      </w:pPr>
      <w:r w:rsidRPr="00364BB4">
        <w:t>that the whole or any part of any one or more of the Income Sources is to be accumulated or held absolutely:</w:t>
      </w:r>
    </w:p>
    <w:bookmarkEnd w:id="44"/>
    <w:p w14:paraId="36C098B2" w14:textId="77777777" w:rsidR="00CC2C8B" w:rsidRPr="00364BB4" w:rsidRDefault="00CC2C8B">
      <w:pPr>
        <w:pStyle w:val="Heading4"/>
      </w:pPr>
      <w:r w:rsidRPr="00364BB4">
        <w:t>for the benefit of any one or more of the Beneficiaries;</w:t>
      </w:r>
    </w:p>
    <w:p w14:paraId="15AEC03B" w14:textId="77777777" w:rsidR="00CC2C8B" w:rsidRPr="00364BB4" w:rsidRDefault="00CC2C8B">
      <w:pPr>
        <w:pStyle w:val="Heading4"/>
      </w:pPr>
      <w:r w:rsidRPr="00364BB4">
        <w:t>in any proportions as between those Beneficiaries; and</w:t>
      </w:r>
    </w:p>
    <w:p w14:paraId="6C11498F" w14:textId="77777777" w:rsidR="00CC2C8B" w:rsidRPr="00364BB4" w:rsidRDefault="00CC2C8B">
      <w:pPr>
        <w:pStyle w:val="Heading4"/>
      </w:pPr>
      <w:r w:rsidRPr="00364BB4">
        <w:t>otherwise in the manner,</w:t>
      </w:r>
    </w:p>
    <w:p w14:paraId="6E3FE0A4" w14:textId="77777777" w:rsidR="00CC2C8B" w:rsidRPr="00364BB4" w:rsidRDefault="00CC2C8B" w:rsidP="009D68AE">
      <w:pPr>
        <w:pStyle w:val="AEPTextL1"/>
      </w:pPr>
      <w:r w:rsidRPr="00364BB4">
        <w:t xml:space="preserve">that the Trustee </w:t>
      </w:r>
      <w:r>
        <w:t>decides in their absolute discretion.</w:t>
      </w:r>
    </w:p>
    <w:p w14:paraId="2399F0C9" w14:textId="77777777" w:rsidR="00CC2C8B" w:rsidRDefault="00CC2C8B">
      <w:pPr>
        <w:pStyle w:val="Heading2"/>
      </w:pPr>
      <w:bookmarkStart w:id="51" w:name="_Ref386789215"/>
      <w:r w:rsidRPr="00364BB4">
        <w:t xml:space="preserve">The Trustee may </w:t>
      </w:r>
      <w:r>
        <w:t>make a determination:</w:t>
      </w:r>
    </w:p>
    <w:p w14:paraId="63B71693" w14:textId="77777777" w:rsidR="00CC2C8B" w:rsidRPr="00364BB4" w:rsidRDefault="00CC2C8B">
      <w:pPr>
        <w:pStyle w:val="Heading3"/>
      </w:pPr>
      <w:r>
        <w:lastRenderedPageBreak/>
        <w:t xml:space="preserve">that </w:t>
      </w:r>
      <w:r w:rsidRPr="00364BB4">
        <w:t>the Distributable Income in any particular Accounting Period is any amount whatsoever, including by determining:</w:t>
      </w:r>
      <w:bookmarkEnd w:id="51"/>
    </w:p>
    <w:p w14:paraId="01E9F127" w14:textId="77777777" w:rsidR="00CC2C8B" w:rsidRPr="00364BB4" w:rsidRDefault="00CC2C8B">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D5204A" w14:textId="77777777" w:rsidR="00CC2C8B" w:rsidRPr="00364BB4" w:rsidRDefault="00CC2C8B">
      <w:pPr>
        <w:pStyle w:val="Heading4"/>
      </w:pPr>
      <w:r w:rsidRPr="00364BB4">
        <w:t xml:space="preserve">that amounts included as Distributable Income are taken to be derived as income when received or deemed to be received; </w:t>
      </w:r>
    </w:p>
    <w:p w14:paraId="3944766D" w14:textId="77777777" w:rsidR="00CC2C8B" w:rsidRPr="00364BB4" w:rsidRDefault="00CC2C8B">
      <w:pPr>
        <w:pStyle w:val="Heading4"/>
      </w:pPr>
      <w:r w:rsidRPr="00364BB4">
        <w:t>that an amount the Trustee anticipates receiving at a later time relating to a transaction or disposal in the particular Accounting Period is included in Distributable Income; and</w:t>
      </w:r>
    </w:p>
    <w:p w14:paraId="127FFF45" w14:textId="77777777" w:rsidR="00CC2C8B" w:rsidRPr="00364BB4" w:rsidRDefault="00CC2C8B">
      <w:pPr>
        <w:pStyle w:val="Heading4"/>
      </w:pPr>
      <w:r w:rsidRPr="00364BB4">
        <w:t>whether any amounts of expenses or outgoings are to be included as being, or excluded from being, incurred in connection with deriving income</w:t>
      </w:r>
      <w:r>
        <w:t>; and</w:t>
      </w:r>
    </w:p>
    <w:bookmarkEnd w:id="45"/>
    <w:bookmarkEnd w:id="46"/>
    <w:p w14:paraId="5370AFCA" w14:textId="77777777" w:rsidR="00CC2C8B" w:rsidRPr="00364BB4" w:rsidRDefault="00CC2C8B">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514BB4A" w14:textId="77777777" w:rsidR="00CC2C8B" w:rsidRPr="00364BB4" w:rsidRDefault="00CC2C8B">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2761D6BB" w14:textId="77777777" w:rsidR="00CC2C8B" w:rsidRPr="00364BB4" w:rsidRDefault="00CC2C8B">
      <w:pPr>
        <w:pStyle w:val="Heading3"/>
      </w:pPr>
      <w:r w:rsidRPr="00364BB4">
        <w:t>out of what part of the Trust Fund any expenses or outgoings are to be paid;</w:t>
      </w:r>
    </w:p>
    <w:p w14:paraId="6F779D65" w14:textId="77777777" w:rsidR="00CC2C8B" w:rsidRPr="00364BB4" w:rsidRDefault="00CC2C8B">
      <w:pPr>
        <w:pStyle w:val="Heading3"/>
      </w:pPr>
      <w:r w:rsidRPr="00364BB4">
        <w:t>how values are to be determined; and</w:t>
      </w:r>
    </w:p>
    <w:p w14:paraId="5ADE273F" w14:textId="77777777" w:rsidR="00CC2C8B" w:rsidRPr="00364BB4" w:rsidRDefault="00CC2C8B">
      <w:pPr>
        <w:pStyle w:val="Heading3"/>
      </w:pPr>
      <w:r w:rsidRPr="00364BB4">
        <w:t>all matters as to which any doubt, difficulty or question may arise under this document.</w:t>
      </w:r>
    </w:p>
    <w:p w14:paraId="179489F6" w14:textId="77777777" w:rsidR="00CC2C8B" w:rsidRPr="00364BB4" w:rsidRDefault="00CC2C8B">
      <w:pPr>
        <w:pStyle w:val="Heading2"/>
      </w:pPr>
      <w:r w:rsidRPr="00364BB4">
        <w:t xml:space="preserve">The Trustee, in exercising its powers in relation to the income and Capital of the Trust Fund, may: </w:t>
      </w:r>
    </w:p>
    <w:p w14:paraId="387D4F53" w14:textId="77777777" w:rsidR="00CC2C8B" w:rsidRPr="00364BB4" w:rsidRDefault="00CC2C8B">
      <w:pPr>
        <w:pStyle w:val="Heading3"/>
      </w:pPr>
      <w:r w:rsidRPr="00364BB4">
        <w:t>separately account or adopt accounting procedures or records for each class, category or source of the Distributable Income;</w:t>
      </w:r>
    </w:p>
    <w:p w14:paraId="3A58FC65" w14:textId="77777777" w:rsidR="00CC2C8B" w:rsidRPr="00364BB4" w:rsidRDefault="00CC2C8B">
      <w:pPr>
        <w:pStyle w:val="Heading3"/>
      </w:pPr>
      <w:r w:rsidRPr="00364BB4">
        <w:t>allocate costs or deductions as between those sources; and</w:t>
      </w:r>
    </w:p>
    <w:p w14:paraId="02D76EFC" w14:textId="77777777" w:rsidR="00CC2C8B" w:rsidRPr="00364BB4" w:rsidRDefault="00CC2C8B">
      <w:pPr>
        <w:pStyle w:val="Heading3"/>
      </w:pPr>
      <w:r w:rsidRPr="00364BB4">
        <w:t>make a decision about those components with reference to their sources.</w:t>
      </w:r>
    </w:p>
    <w:p w14:paraId="1DC9672E" w14:textId="77777777" w:rsidR="00CC2C8B" w:rsidRPr="00364BB4" w:rsidRDefault="00CC2C8B">
      <w:pPr>
        <w:pStyle w:val="Heading1"/>
      </w:pPr>
      <w:bookmarkStart w:id="52" w:name="_Ref174350139"/>
      <w:bookmarkStart w:id="53" w:name="_Toc386906390"/>
      <w:bookmarkStart w:id="54" w:name="_Toc389476415"/>
      <w:r>
        <w:t xml:space="preserve">Determinations about </w:t>
      </w:r>
      <w:r w:rsidRPr="00364BB4">
        <w:t>Capital</w:t>
      </w:r>
      <w:bookmarkEnd w:id="47"/>
      <w:bookmarkEnd w:id="48"/>
      <w:bookmarkEnd w:id="49"/>
      <w:bookmarkEnd w:id="50"/>
      <w:bookmarkEnd w:id="52"/>
      <w:bookmarkEnd w:id="53"/>
      <w:bookmarkEnd w:id="54"/>
      <w:r>
        <w:t xml:space="preserve"> of the Trust Fund</w:t>
      </w:r>
    </w:p>
    <w:p w14:paraId="52881AF1" w14:textId="77777777" w:rsidR="00CC2C8B" w:rsidRPr="00364BB4" w:rsidRDefault="00CC2C8B">
      <w:pPr>
        <w:pStyle w:val="Heading2"/>
      </w:pPr>
      <w:bookmarkStart w:id="55" w:name="_Toc511619642"/>
      <w:bookmarkStart w:id="56" w:name="_Ref71425177"/>
      <w:bookmarkStart w:id="57" w:name="_Ref71425284"/>
      <w:bookmarkStart w:id="58"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A7E681E" w14:textId="00C2E23F" w:rsidR="00CC2C8B" w:rsidRDefault="00CC2C8B">
      <w:pPr>
        <w:pStyle w:val="Heading2"/>
      </w:pPr>
      <w:bookmarkStart w:id="59"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E6D1532" w14:textId="77777777" w:rsidR="00CC2C8B" w:rsidRPr="00B27203" w:rsidRDefault="00CC2C8B">
      <w:pPr>
        <w:pStyle w:val="Heading2"/>
      </w:pPr>
      <w:bookmarkStart w:id="60" w:name="_Ref386789545"/>
      <w:bookmarkStart w:id="61" w:name="_Ref219677497"/>
      <w:bookmarkStart w:id="62" w:name="_Toc511619643"/>
      <w:bookmarkStart w:id="63" w:name="_Toc148407633"/>
      <w:bookmarkEnd w:id="55"/>
      <w:bookmarkEnd w:id="56"/>
      <w:bookmarkEnd w:id="57"/>
      <w:bookmarkEnd w:id="58"/>
      <w:bookmarkEnd w:id="59"/>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0"/>
    </w:p>
    <w:bookmarkEnd w:id="61"/>
    <w:p w14:paraId="758F2F29" w14:textId="29D248D8" w:rsidR="00EC1B50" w:rsidRPr="00727571" w:rsidRDefault="00EC1B50" w:rsidP="00EC1B50">
      <w:pPr>
        <w:pStyle w:val="Heading2"/>
        <w:numPr>
          <w:ilvl w:val="2"/>
          <w:numId w:val="5"/>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w:t>
      </w:r>
      <w:r w:rsidR="00B62D6E" w:rsidRPr="003C2BE1">
        <w:t xml:space="preserve"> </w:t>
      </w:r>
      <w:r w:rsidRPr="003C2BE1">
        <w:rPr>
          <w:rFonts w:cstheme="minorHAnsi"/>
        </w:rPr>
        <w:t>as if the &lt;&lt; Will.TestatorLabel &gt;&gt; had died at the Default Time.</w:t>
      </w:r>
      <w:r w:rsidRPr="003C2BE1">
        <w:t xml:space="preserve">  </w:t>
      </w:r>
      <w:r>
        <w:t>F</w:t>
      </w:r>
      <w:r>
        <w:rPr>
          <w:rFonts w:cstheme="minorHAnsi"/>
        </w:rPr>
        <w:t>or clarity:</w:t>
      </w:r>
    </w:p>
    <w:p w14:paraId="11113F98" w14:textId="79A0925A" w:rsidR="00EC1B50" w:rsidRDefault="00EC1B50" w:rsidP="00EC1B50">
      <w:pPr>
        <w:pStyle w:val="Heading3"/>
        <w:numPr>
          <w:ilvl w:val="3"/>
          <w:numId w:val="5"/>
        </w:numPr>
      </w:pPr>
      <w:r>
        <w:t xml:space="preserve"> any person entitled to the Residual Estate who is not otherwise a Beneficiary of the Trust shall be deemed to be a Beneficiary of the Trust, but only for the purpose of receiving the Undistributed Capital</w:t>
      </w:r>
      <w:r w:rsidR="00410345">
        <w:t xml:space="preserve">, however for the avoidance of doubt, this clause does not include any </w:t>
      </w:r>
      <w:r w:rsidR="00410345">
        <w:lastRenderedPageBreak/>
        <w:t>Foreign Person who would not otherwise have been a Beneficiary of the Trust without the operation of this clause</w:t>
      </w:r>
      <w:r>
        <w:t>;</w:t>
      </w:r>
    </w:p>
    <w:p w14:paraId="5688BDB7" w14:textId="7A6C92A8" w:rsidR="00410345" w:rsidRDefault="00EC1B50" w:rsidP="00EC1B50">
      <w:pPr>
        <w:pStyle w:val="Heading3"/>
        <w:numPr>
          <w:ilvl w:val="3"/>
          <w:numId w:val="5"/>
        </w:numPr>
      </w:pPr>
      <w:r>
        <w:t xml:space="preserve">where a recipient entitled to the Residual Estate under </w:t>
      </w:r>
      <w:r>
        <w:fldChar w:fldCharType="begin"/>
      </w:r>
      <w:r>
        <w:instrText xml:space="preserve"> REF _Ref121060176 \r \h </w:instrText>
      </w:r>
      <w:r>
        <w:fldChar w:fldCharType="separate"/>
      </w:r>
      <w:r w:rsidR="004A39A8">
        <w:t>PART B</w:t>
      </w:r>
      <w:r>
        <w:fldChar w:fldCharType="end"/>
      </w:r>
      <w:r>
        <w:t xml:space="preserve"> of this Will is a testamentary trust </w:t>
      </w:r>
      <w:r w:rsidR="00410345">
        <w:t>then:</w:t>
      </w:r>
    </w:p>
    <w:p w14:paraId="5DC15BE5" w14:textId="585479EA" w:rsidR="00EC1B50" w:rsidRDefault="00410345" w:rsidP="00E86D64">
      <w:pPr>
        <w:pStyle w:val="Heading4"/>
      </w:pPr>
      <w:r>
        <w:t xml:space="preserve">if </w:t>
      </w:r>
      <w:r w:rsidR="00EC1B50">
        <w:t xml:space="preserve">the gift to that testamentary trust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 </w:t>
      </w:r>
      <w:r w:rsidR="00EC1B50">
        <w:t xml:space="preserve">is conditional upon specified individuals surviving the &lt;&lt; Will.TestatorLabel &gt;&gt;, the requirement for the individuals to survive the &lt;&lt; Will.TestatorLabel &gt;&gt; shall not apply </w:t>
      </w:r>
      <w:r w:rsidR="00A5742F">
        <w:t xml:space="preserve">and the gift of the Residual Estate to the testamentary trust shall be valid </w:t>
      </w:r>
      <w:r w:rsidR="00EC1B50">
        <w:t>for the purposes of receiving the Undistributed Capital</w:t>
      </w:r>
      <w:r w:rsidR="00EE16DD">
        <w:t>, subject to the rest of this clause</w:t>
      </w:r>
      <w:r w:rsidR="00EC1B50">
        <w:t>;</w:t>
      </w:r>
    </w:p>
    <w:p w14:paraId="5DEF4A70" w14:textId="1A661210" w:rsidR="00EC1B50" w:rsidRDefault="00EC1B50" w:rsidP="00150DDA">
      <w:pPr>
        <w:pStyle w:val="Heading4"/>
      </w:pPr>
      <w:r>
        <w:t xml:space="preserve">if this Trust was entitled to receive any part of the Residual Estate under </w:t>
      </w:r>
      <w:r>
        <w:fldChar w:fldCharType="begin"/>
      </w:r>
      <w:r>
        <w:instrText xml:space="preserve"> REF _Ref121060176 \r \h </w:instrText>
      </w:r>
      <w:r>
        <w:fldChar w:fldCharType="separate"/>
      </w:r>
      <w:r w:rsidR="004A39A8">
        <w:t>PART B</w:t>
      </w:r>
      <w:r>
        <w:fldChar w:fldCharType="end"/>
      </w:r>
      <w:r>
        <w:t xml:space="preserve"> then it shall be excluded from receiving any part of the Undistributed Capital under this clause; </w:t>
      </w:r>
    </w:p>
    <w:p w14:paraId="52406197" w14:textId="77777777" w:rsidR="002558C0" w:rsidRDefault="002558C0" w:rsidP="002558C0">
      <w:pPr>
        <w:pStyle w:val="Heading4"/>
        <w:numPr>
          <w:ilvl w:val="4"/>
          <w:numId w:val="5"/>
        </w:numPr>
        <w:ind w:left="1599" w:hanging="461"/>
      </w:pPr>
      <w:r>
        <w:t>the testamentary trust will not be an eligible recipient of the Undistributed Capital if at the Default Time:</w:t>
      </w:r>
    </w:p>
    <w:p w14:paraId="0AECBEBE" w14:textId="77777777" w:rsidR="002558C0" w:rsidRPr="002558C0" w:rsidRDefault="002558C0" w:rsidP="00E86D64">
      <w:pPr>
        <w:pStyle w:val="Heading5"/>
      </w:pPr>
      <w:r w:rsidRPr="002558C0">
        <w:t>that testamentary trust does not exist or has already vested; or</w:t>
      </w:r>
    </w:p>
    <w:p w14:paraId="375E2D2E" w14:textId="77777777" w:rsidR="002558C0" w:rsidRPr="002558C0" w:rsidRDefault="002558C0" w:rsidP="00E86D64">
      <w:pPr>
        <w:pStyle w:val="Heading5"/>
      </w:pPr>
      <w:r w:rsidRPr="002558C0">
        <w:t>none of the primary beneficiaries of that testamentary trust (as defined in the trust deed for that testamentary trust) are living; and</w:t>
      </w:r>
    </w:p>
    <w:p w14:paraId="337550BF" w14:textId="3202B0AF" w:rsidR="002558C0" w:rsidRPr="002558C0" w:rsidRDefault="002558C0" w:rsidP="00E86D64">
      <w:pPr>
        <w:pStyle w:val="Heading4"/>
      </w:pPr>
      <w:r>
        <w:t>if, at the time of the actual distribution of the &lt;&lt; Will.TestatorLabel &gt;&gt;’s Residual Estate</w:t>
      </w:r>
      <w:r w:rsidRPr="00F22802">
        <w:t xml:space="preserve"> </w:t>
      </w:r>
      <w:r>
        <w:t xml:space="preserve">under </w:t>
      </w:r>
      <w:r>
        <w:fldChar w:fldCharType="begin"/>
      </w:r>
      <w:r>
        <w:instrText xml:space="preserve"> REF _Ref121060176 \r \h </w:instrText>
      </w:r>
      <w:r>
        <w:fldChar w:fldCharType="separate"/>
      </w:r>
      <w:r w:rsidR="004A39A8">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w:t>
      </w:r>
      <w:r w:rsidRPr="002558C0">
        <w:t>Estate</w:t>
      </w:r>
      <w:r>
        <w:t xml:space="preserve"> (if more than one then in the proportions that they received the Residual Estate) shall be substituted in place of the testamentary trust for the purpose of determining the entitlement to the Undistributed Capital with reference to the distribution of the &lt;&lt; Will.TestatorLabel &gt;&gt;’s Residual Estate, and if any of those persons are not living at the Default Date then the Giftover Provision shall apply; and </w:t>
      </w:r>
    </w:p>
    <w:p w14:paraId="40079A42" w14:textId="5313435D" w:rsidR="00EC1B50" w:rsidRPr="00727571" w:rsidRDefault="00EC1B50" w:rsidP="00EC1B50">
      <w:pPr>
        <w:pStyle w:val="Heading3"/>
        <w:numPr>
          <w:ilvl w:val="3"/>
          <w:numId w:val="5"/>
        </w:numPr>
      </w:pPr>
      <w:r>
        <w:t xml:space="preserve">if there are multiple recipients who are entitled to the Residual Estate under </w:t>
      </w:r>
      <w:r>
        <w:fldChar w:fldCharType="begin"/>
      </w:r>
      <w:r>
        <w:instrText xml:space="preserve"> REF _Ref121060176 \r \h </w:instrText>
      </w:r>
      <w:r>
        <w:fldChar w:fldCharType="separate"/>
      </w:r>
      <w:r w:rsidR="004A39A8">
        <w:t>PART B</w:t>
      </w:r>
      <w:r>
        <w:fldChar w:fldCharType="end"/>
      </w:r>
      <w:r>
        <w:t xml:space="preserve"> then they shall receive the Undistributed Capital in the same proportions that they would have received the Residual Estate as if the &lt;&lt; Will.TestatorLabel &gt;&gt; had died at the Default Time and as if the gift to this Trust had failed at the Default Time.</w:t>
      </w:r>
    </w:p>
    <w:p w14:paraId="7EB59B35" w14:textId="5DBC86C0" w:rsidR="00EC1B50" w:rsidRPr="00807AA5" w:rsidRDefault="00EC1B50" w:rsidP="00EC1B50">
      <w:pPr>
        <w:pStyle w:val="Heading2"/>
        <w:numPr>
          <w:ilvl w:val="2"/>
          <w:numId w:val="5"/>
        </w:numPr>
      </w:pPr>
      <w:r w:rsidRPr="003C2BE1">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_Ref121060176 \r \h </w:instrText>
      </w:r>
      <w:r>
        <w:fldChar w:fldCharType="separate"/>
      </w:r>
      <w:r w:rsidR="004A39A8">
        <w:t>PART B</w:t>
      </w:r>
      <w:r>
        <w:fldChar w:fldCharType="end"/>
      </w:r>
      <w:r>
        <w:t xml:space="preserve"> </w:t>
      </w:r>
      <w:r w:rsidRPr="003C2BE1">
        <w:t xml:space="preserve">of this </w:t>
      </w:r>
      <w:r>
        <w:t>Will</w:t>
      </w:r>
      <w:r w:rsidRPr="003C2BE1">
        <w:t xml:space="preserve"> pursuant to the preceding clauses, then the Trustee holds the Undistributed Capital on trust for such of the Secondary Beneficiaries who are named under subclause (a) of that term as defined in this </w:t>
      </w:r>
      <w:r>
        <w:t>Will</w:t>
      </w:r>
      <w:r w:rsidRPr="003C2BE1">
        <w:t xml:space="preserve"> who are living at the Default Time (if more than one, then in equal shares as tenants in common).</w:t>
      </w:r>
    </w:p>
    <w:p w14:paraId="6256171B" w14:textId="77777777" w:rsidR="00CC2C8B" w:rsidRPr="00364BB4" w:rsidRDefault="00CC2C8B">
      <w:pPr>
        <w:pStyle w:val="Heading2"/>
      </w:pPr>
      <w:bookmarkStart w:id="64" w:name="_Toc511619644"/>
      <w:bookmarkStart w:id="65" w:name="_Toc148407634"/>
      <w:bookmarkStart w:id="66" w:name="_Ref234756169"/>
      <w:bookmarkEnd w:id="62"/>
      <w:bookmarkEnd w:id="63"/>
      <w:r w:rsidRPr="00364BB4">
        <w:t>Unless expressly provided otherwise in this document:</w:t>
      </w:r>
    </w:p>
    <w:p w14:paraId="1BC14811" w14:textId="77777777" w:rsidR="00CC2C8B" w:rsidRPr="00364BB4" w:rsidRDefault="00CC2C8B">
      <w:pPr>
        <w:pStyle w:val="Heading3"/>
      </w:pPr>
      <w:r w:rsidRPr="00364BB4">
        <w:t>every discretion whether to make (or not to make) a decision, determination, appointment or nomination vested in the Trustee is absolute and unfettered; and</w:t>
      </w:r>
    </w:p>
    <w:p w14:paraId="60F6852C" w14:textId="77777777" w:rsidR="00CC2C8B" w:rsidRPr="00364BB4" w:rsidRDefault="00CC2C8B">
      <w:pPr>
        <w:pStyle w:val="Heading3"/>
      </w:pPr>
      <w:r w:rsidRPr="00364BB4">
        <w:t>every power vested in the Trustee is exercisable in the Trustee’s absolute and unfettered discretion.</w:t>
      </w:r>
    </w:p>
    <w:p w14:paraId="6C5FD062" w14:textId="77777777" w:rsidR="00CC2C8B" w:rsidRPr="00364BB4" w:rsidRDefault="00CC2C8B">
      <w:pPr>
        <w:pStyle w:val="Heading2"/>
      </w:pPr>
      <w:bookmarkStart w:id="67" w:name="_Toc511619646"/>
      <w:bookmarkStart w:id="68" w:name="_Toc148407636"/>
      <w:bookmarkEnd w:id="64"/>
      <w:bookmarkEnd w:id="65"/>
      <w:bookmarkEnd w:id="66"/>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9" w:name="_Toc511619649"/>
      <w:bookmarkStart w:id="70" w:name="_Ref71425475"/>
      <w:bookmarkStart w:id="71" w:name="_Toc148407638"/>
      <w:bookmarkEnd w:id="67"/>
      <w:bookmarkEnd w:id="68"/>
      <w:r w:rsidRPr="00364BB4">
        <w:t xml:space="preserve">.  </w:t>
      </w:r>
    </w:p>
    <w:p w14:paraId="32CA32EB" w14:textId="77777777" w:rsidR="00CC2C8B" w:rsidRPr="00364BB4" w:rsidRDefault="00CC2C8B">
      <w:pPr>
        <w:pStyle w:val="Heading1"/>
      </w:pPr>
      <w:bookmarkStart w:id="72" w:name="_Toc386906394"/>
      <w:bookmarkStart w:id="73" w:name="_Toc389476419"/>
      <w:bookmarkStart w:id="74" w:name="_Toc511619650"/>
      <w:bookmarkStart w:id="75" w:name="_Toc148407639"/>
      <w:bookmarkStart w:id="76" w:name="_Toc264365629"/>
      <w:bookmarkEnd w:id="69"/>
      <w:bookmarkEnd w:id="70"/>
      <w:bookmarkEnd w:id="71"/>
      <w:r w:rsidRPr="00364BB4">
        <w:t>Income</w:t>
      </w:r>
      <w:bookmarkEnd w:id="72"/>
      <w:bookmarkEnd w:id="73"/>
      <w:r w:rsidRPr="00364BB4">
        <w:t xml:space="preserve"> Sources</w:t>
      </w:r>
    </w:p>
    <w:p w14:paraId="121029D4" w14:textId="77777777" w:rsidR="00CC2C8B" w:rsidRPr="00364BB4" w:rsidRDefault="00CC2C8B">
      <w:pPr>
        <w:pStyle w:val="Heading2"/>
      </w:pPr>
      <w:bookmarkStart w:id="77" w:name="_Toc161653637"/>
      <w:bookmarkStart w:id="78" w:name="_Ref174785096"/>
      <w:bookmarkStart w:id="79" w:name="_Ref173999853"/>
      <w:bookmarkStart w:id="80" w:name="_Ref173999875"/>
      <w:bookmarkStart w:id="81" w:name="_Ref173999877"/>
      <w:bookmarkStart w:id="82" w:name="_Toc174263032"/>
      <w:bookmarkStart w:id="83" w:name="_Toc511619660"/>
      <w:bookmarkStart w:id="84" w:name="_Ref90691400"/>
      <w:bookmarkStart w:id="85" w:name="_Toc148407649"/>
      <w:bookmarkEnd w:id="74"/>
      <w:bookmarkEnd w:id="75"/>
      <w:bookmarkEnd w:id="76"/>
      <w:r w:rsidRPr="00364BB4">
        <w:t>If:</w:t>
      </w:r>
    </w:p>
    <w:p w14:paraId="1121764C" w14:textId="77777777" w:rsidR="00CC2C8B" w:rsidRPr="00364BB4" w:rsidRDefault="00CC2C8B">
      <w:pPr>
        <w:pStyle w:val="Heading3"/>
      </w:pPr>
      <w:r w:rsidRPr="00364BB4">
        <w:lastRenderedPageBreak/>
        <w:t>the Trustee determines to hold the Distributable Income absolutely for more than one Beneficiary; and</w:t>
      </w:r>
    </w:p>
    <w:p w14:paraId="4BC3F1A3" w14:textId="77777777" w:rsidR="00CC2C8B" w:rsidRPr="00364BB4" w:rsidRDefault="00CC2C8B">
      <w:pPr>
        <w:pStyle w:val="Heading3"/>
      </w:pPr>
      <w:r w:rsidRPr="00364BB4">
        <w:t>the relevant amount includes an amount which is a Net Capital Gain or Net Trust Income from primary production,</w:t>
      </w:r>
    </w:p>
    <w:p w14:paraId="3719E49D" w14:textId="77777777" w:rsidR="00CC2C8B" w:rsidRPr="00364BB4" w:rsidRDefault="00CC2C8B" w:rsidP="009D68AE">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7764322C" w14:textId="77777777" w:rsidR="00CC2C8B" w:rsidRPr="00364BB4" w:rsidRDefault="00CC2C8B">
      <w:pPr>
        <w:pStyle w:val="Heading2"/>
      </w:pPr>
      <w:r w:rsidRPr="00364BB4">
        <w:t>If:</w:t>
      </w:r>
    </w:p>
    <w:p w14:paraId="59E5CBB4" w14:textId="77777777" w:rsidR="00CC2C8B" w:rsidRPr="00364BB4" w:rsidRDefault="00CC2C8B">
      <w:pPr>
        <w:pStyle w:val="Heading3"/>
      </w:pPr>
      <w:r w:rsidRPr="00364BB4">
        <w:t>a franked distribution is received in any Accounting Period; and</w:t>
      </w:r>
    </w:p>
    <w:p w14:paraId="5FC48CD5" w14:textId="3667F3F1" w:rsidR="00CC2C8B" w:rsidRPr="00364BB4" w:rsidRDefault="00CC2C8B">
      <w:pPr>
        <w:pStyle w:val="Heading3"/>
      </w:pPr>
      <w:r w:rsidRPr="00364BB4">
        <w:t xml:space="preserve">a franking credit under </w:t>
      </w:r>
      <w:r w:rsidR="00E81AB0">
        <w:t>the Tax Act</w:t>
      </w:r>
      <w:r w:rsidRPr="00364BB4">
        <w:t xml:space="preserve"> is included in the Net Trust Income,</w:t>
      </w:r>
    </w:p>
    <w:p w14:paraId="125BBC6C" w14:textId="77777777" w:rsidR="00CC2C8B" w:rsidRPr="00364BB4" w:rsidRDefault="00CC2C8B" w:rsidP="009D68AE">
      <w:pPr>
        <w:pStyle w:val="AEPTextL1"/>
      </w:pPr>
      <w:r w:rsidRPr="00364BB4">
        <w:t>the Trustee may determine that the whole or any part of the franked distribution and the franking credit is to be held:</w:t>
      </w:r>
    </w:p>
    <w:p w14:paraId="64582412" w14:textId="77777777" w:rsidR="00CC2C8B" w:rsidRPr="00364BB4" w:rsidRDefault="00CC2C8B">
      <w:pPr>
        <w:pStyle w:val="Heading3"/>
      </w:pPr>
      <w:r w:rsidRPr="00364BB4">
        <w:t>for the benefit of any one or more of the Beneficiaries;</w:t>
      </w:r>
    </w:p>
    <w:p w14:paraId="246CA028" w14:textId="77777777" w:rsidR="00CC2C8B" w:rsidRPr="00364BB4" w:rsidRDefault="00CC2C8B">
      <w:pPr>
        <w:pStyle w:val="Heading3"/>
      </w:pPr>
      <w:r w:rsidRPr="00364BB4">
        <w:t>in any proportions as between those Beneficiaries; and</w:t>
      </w:r>
    </w:p>
    <w:p w14:paraId="7648DB4C" w14:textId="77777777" w:rsidR="00CC2C8B" w:rsidRPr="00364BB4" w:rsidRDefault="00CC2C8B">
      <w:pPr>
        <w:pStyle w:val="Heading3"/>
      </w:pPr>
      <w:r w:rsidRPr="00364BB4">
        <w:t>otherwise as the Trustee determines.</w:t>
      </w:r>
    </w:p>
    <w:p w14:paraId="6411D85C" w14:textId="0488A903" w:rsidR="00CC2C8B" w:rsidRPr="00364BB4" w:rsidRDefault="00CC2C8B">
      <w:pPr>
        <w:pStyle w:val="Heading2"/>
      </w:pPr>
      <w:r w:rsidRPr="00364BB4">
        <w:t xml:space="preserve">If any part of the Trust Fund is Estate Property, the Trustee may in relation to the Estate Property ensure it is treated in a manner that complies with division 6AA Part III of </w:t>
      </w:r>
      <w:r w:rsidR="00E81AB0">
        <w:t>the Tax Act</w:t>
      </w:r>
      <w:r w:rsidRPr="00364BB4">
        <w:t xml:space="preserve">, thereby ensuring that the share of the Distributable Income held absolutely for a Beneficiary who is a prescribed person under </w:t>
      </w:r>
      <w:r w:rsidR="00E81AB0">
        <w:t>the Tax Act</w:t>
      </w:r>
      <w:r w:rsidRPr="00364BB4">
        <w:t xml:space="preserve"> is Excepted Trust Income.</w:t>
      </w:r>
    </w:p>
    <w:p w14:paraId="1BA6350A" w14:textId="77777777" w:rsidR="00CC2C8B" w:rsidRPr="00364BB4" w:rsidRDefault="00CC2C8B">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524D7E86" w14:textId="77777777" w:rsidR="00CC2C8B" w:rsidRPr="00364BB4" w:rsidRDefault="00CC2C8B">
      <w:pPr>
        <w:pStyle w:val="Heading3"/>
      </w:pPr>
      <w:r w:rsidRPr="00364BB4">
        <w:t>carry all or part of the revenue loss or capital loss forward to the next Accounting Period; and</w:t>
      </w:r>
    </w:p>
    <w:p w14:paraId="01FBB5DF" w14:textId="77777777" w:rsidR="00CC2C8B" w:rsidRPr="00364BB4" w:rsidRDefault="00CC2C8B">
      <w:pPr>
        <w:pStyle w:val="Heading3"/>
      </w:pPr>
      <w:r w:rsidRPr="00364BB4">
        <w:t>recoup all or part of the revenue loss or capital loss out of the profits or Capital Gains of any later Accounting Period before the distribution of any Distributable Income.</w:t>
      </w:r>
    </w:p>
    <w:p w14:paraId="307CE1A9" w14:textId="77777777" w:rsidR="00CC2C8B" w:rsidRPr="00364BB4" w:rsidRDefault="00CC2C8B">
      <w:pPr>
        <w:pStyle w:val="Heading1"/>
      </w:pPr>
      <w:bookmarkStart w:id="86" w:name="_Toc386906396"/>
      <w:bookmarkStart w:id="87" w:name="_Toc389476421"/>
      <w:r w:rsidRPr="00364BB4">
        <w:t>Beneficiar</w:t>
      </w:r>
      <w:bookmarkEnd w:id="86"/>
      <w:bookmarkEnd w:id="87"/>
      <w:r w:rsidRPr="00364BB4">
        <w:t>y entitlements</w:t>
      </w:r>
    </w:p>
    <w:p w14:paraId="41E9EC56" w14:textId="77777777" w:rsidR="00CC2C8B" w:rsidRPr="00364BB4" w:rsidRDefault="00CC2C8B">
      <w:pPr>
        <w:pStyle w:val="Heading2"/>
      </w:pPr>
      <w:r w:rsidRPr="00364BB4">
        <w:t>Any Beneficiary:</w:t>
      </w:r>
    </w:p>
    <w:p w14:paraId="461C64DA" w14:textId="77777777" w:rsidR="00CC2C8B" w:rsidRPr="00B27203" w:rsidRDefault="00CC2C8B">
      <w:pPr>
        <w:pStyle w:val="Heading3"/>
      </w:pPr>
      <w:r w:rsidRPr="00364BB4">
        <w:t>in whose favour any decision as to Distributable Income or the Capital of the Trust Fund is made; or</w:t>
      </w:r>
    </w:p>
    <w:p w14:paraId="4A55CF38" w14:textId="77777777" w:rsidR="00CC2C8B" w:rsidRPr="00B27203" w:rsidRDefault="00CC2C8B">
      <w:pPr>
        <w:pStyle w:val="Heading3"/>
      </w:pPr>
      <w:r w:rsidRPr="00364BB4">
        <w:t>who becomes entitled to any part of the Undistributed Income or Undistributed Capital;</w:t>
      </w:r>
    </w:p>
    <w:p w14:paraId="58FB70E2" w14:textId="77777777" w:rsidR="00CC2C8B" w:rsidRPr="00364BB4" w:rsidRDefault="00CC2C8B" w:rsidP="009D68AE">
      <w:pPr>
        <w:pStyle w:val="AEPTextL1"/>
      </w:pPr>
      <w:r w:rsidRPr="00364BB4">
        <w:t>is absolutely and presently entitled to the relevant Distributable Income, Capital of the Trust Fund, Undistributed Income or Undistributed Capital on and from the earlier of:</w:t>
      </w:r>
    </w:p>
    <w:p w14:paraId="41266A43" w14:textId="77777777" w:rsidR="00CC2C8B" w:rsidRPr="00364BB4" w:rsidRDefault="00CC2C8B">
      <w:pPr>
        <w:pStyle w:val="Heading3"/>
      </w:pPr>
      <w:r w:rsidRPr="00364BB4">
        <w:t>the date the decision under this document to distribute the Distributable Income or the Capital of the Trust Fund is made; or</w:t>
      </w:r>
    </w:p>
    <w:p w14:paraId="79C77636" w14:textId="77777777" w:rsidR="00CC2C8B" w:rsidRPr="00364BB4" w:rsidRDefault="00CC2C8B">
      <w:pPr>
        <w:pStyle w:val="Heading3"/>
      </w:pPr>
      <w:r w:rsidRPr="00364BB4">
        <w:t>the Default Time in relation to any Undistributed Income or Undistributed Capital.</w:t>
      </w:r>
    </w:p>
    <w:p w14:paraId="740EE8B4" w14:textId="77777777" w:rsidR="00CC2C8B" w:rsidRPr="00364BB4" w:rsidRDefault="00CC2C8B">
      <w:pPr>
        <w:pStyle w:val="Heading2"/>
      </w:pPr>
      <w:r w:rsidRPr="00364BB4">
        <w:t>If the Undistributed Income or the Undistributed Capital passes to more than one person, then those people take the Undistributed Income or Undistributed Capital as tenants in common in equal shares.</w:t>
      </w:r>
    </w:p>
    <w:p w14:paraId="7B024197" w14:textId="77777777" w:rsidR="00CC2C8B" w:rsidRPr="00364BB4" w:rsidRDefault="00CC2C8B">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209B35F8" w14:textId="77777777" w:rsidR="00CC2C8B" w:rsidRPr="00364BB4" w:rsidRDefault="00CC2C8B">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D722529" w14:textId="77777777" w:rsidR="00CC2C8B" w:rsidRPr="00364BB4" w:rsidRDefault="00CC2C8B">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1F088D55" w14:textId="77777777" w:rsidR="00CC2C8B" w:rsidRPr="00364BB4" w:rsidRDefault="00CC2C8B">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2622BE09" w14:textId="77777777" w:rsidR="00CC2C8B" w:rsidRDefault="00CC2C8B">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E1360A" w14:textId="77777777" w:rsidR="00CC2C8B" w:rsidRPr="00364BB4" w:rsidRDefault="00CC2C8B">
      <w:pPr>
        <w:pStyle w:val="Heading2"/>
      </w:pPr>
      <w:r w:rsidRPr="00364BB4">
        <w:t>Where the Trustee has decided to hold any amount absolutely for a Beneficiary, the Trustee may do any one or more of the following:</w:t>
      </w:r>
    </w:p>
    <w:p w14:paraId="63E2DE25" w14:textId="77777777" w:rsidR="00CC2C8B" w:rsidRPr="00364BB4" w:rsidRDefault="00CC2C8B">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1711A58" w14:textId="47266F80" w:rsidR="00CC2C8B" w:rsidRPr="00364BB4" w:rsidRDefault="00CC2C8B">
      <w:pPr>
        <w:pStyle w:val="Heading3"/>
      </w:pPr>
      <w:r w:rsidRPr="00364BB4">
        <w:t>with the prior written consent of the Beneficiary</w:t>
      </w:r>
      <w:r w:rsidR="00842C8A">
        <w:t xml:space="preserve"> (or if they do not have legal capacity, then their Financial Representative)</w:t>
      </w:r>
      <w:r w:rsidRPr="00364BB4">
        <w:t>, place that amount to the credit of the Beneficiary in the books of the Trust Fund as an at call loan by the Beneficiary;</w:t>
      </w:r>
    </w:p>
    <w:p w14:paraId="3B0C60D6" w14:textId="77777777" w:rsidR="00CC2C8B" w:rsidRPr="00364BB4" w:rsidRDefault="00CC2C8B">
      <w:pPr>
        <w:pStyle w:val="Heading3"/>
      </w:pPr>
      <w:r w:rsidRPr="00364BB4">
        <w:t>apply the amount towards satisfying money owing by the Beneficiary to the Trustee, or owing to a third person by the Beneficiary;</w:t>
      </w:r>
    </w:p>
    <w:p w14:paraId="64EBB46D" w14:textId="77777777" w:rsidR="00CC2C8B" w:rsidRPr="00364BB4" w:rsidRDefault="00CC2C8B">
      <w:pPr>
        <w:pStyle w:val="Heading3"/>
      </w:pPr>
      <w:r w:rsidRPr="00364BB4">
        <w:t xml:space="preserve">pay the amount by cheque or electronic funds transfer made payable to or for the credit or benefit of the Beneficiary; </w:t>
      </w:r>
    </w:p>
    <w:p w14:paraId="4175ACC3" w14:textId="77777777" w:rsidR="00CC2C8B" w:rsidRPr="00364BB4" w:rsidRDefault="00CC2C8B">
      <w:pPr>
        <w:pStyle w:val="Heading3"/>
      </w:pPr>
      <w:r w:rsidRPr="00364BB4">
        <w:t xml:space="preserve">pay that amount in cash to or for the benefit (via a third person) of the Beneficiary; </w:t>
      </w:r>
    </w:p>
    <w:p w14:paraId="5A7195A5" w14:textId="77777777" w:rsidR="00CC2C8B" w:rsidRPr="00364BB4" w:rsidRDefault="00CC2C8B">
      <w:pPr>
        <w:pStyle w:val="Heading3"/>
      </w:pPr>
      <w:r w:rsidRPr="00364BB4">
        <w:t>make an in specie transfer of Property of the Trust Fund in satisfaction of that amount.</w:t>
      </w:r>
    </w:p>
    <w:p w14:paraId="5286CEDB" w14:textId="77777777" w:rsidR="00CC2C8B" w:rsidRPr="00364BB4" w:rsidRDefault="00CC2C8B">
      <w:pPr>
        <w:pStyle w:val="Heading2"/>
      </w:pPr>
      <w:r w:rsidRPr="00364BB4">
        <w:t>The Trustee may join the Trust Fund with any other trust fund to cause two or more trust funds to become one trust fund.</w:t>
      </w:r>
    </w:p>
    <w:p w14:paraId="18BA8153" w14:textId="77777777" w:rsidR="00CC2C8B" w:rsidRPr="00364BB4" w:rsidRDefault="00CC2C8B">
      <w:pPr>
        <w:pStyle w:val="Heading2"/>
      </w:pPr>
      <w:r w:rsidRPr="00364BB4">
        <w:t xml:space="preserve">The Trustee may intermingle amounts that are held absolutely for any Beneficiary (pursuant to a decision by the Trustee) with the Trust Fund. </w:t>
      </w:r>
    </w:p>
    <w:p w14:paraId="460017DB" w14:textId="77777777" w:rsidR="00CC2C8B" w:rsidRPr="00364BB4" w:rsidRDefault="00CC2C8B">
      <w:pPr>
        <w:pStyle w:val="Heading2"/>
      </w:pPr>
      <w:r w:rsidRPr="00364BB4">
        <w:t>If there is intermingling of amounts, the Trustee is authorised to deal with the income or gains so arising as:</w:t>
      </w:r>
    </w:p>
    <w:p w14:paraId="0CA00A13" w14:textId="77777777" w:rsidR="00CC2C8B" w:rsidRPr="00364BB4" w:rsidRDefault="00CC2C8B">
      <w:pPr>
        <w:pStyle w:val="Heading3"/>
        <w:rPr>
          <w:rFonts w:cs="Arial"/>
        </w:rPr>
      </w:pPr>
      <w:r w:rsidRPr="00364BB4">
        <w:t>a part of the Trust Fund; or</w:t>
      </w:r>
    </w:p>
    <w:p w14:paraId="72AF2263" w14:textId="77777777" w:rsidR="00CC2C8B" w:rsidRPr="00364BB4" w:rsidRDefault="00CC2C8B">
      <w:pPr>
        <w:pStyle w:val="Heading3"/>
        <w:rPr>
          <w:rFonts w:cs="Arial"/>
        </w:rPr>
      </w:pPr>
      <w:r w:rsidRPr="00364BB4">
        <w:t>being held for the Beneficiary</w:t>
      </w:r>
      <w:r>
        <w:rPr>
          <w:iCs/>
        </w:rPr>
        <w:t>.</w:t>
      </w:r>
    </w:p>
    <w:p w14:paraId="43C7259A" w14:textId="77777777" w:rsidR="00CC2C8B" w:rsidRPr="00364BB4" w:rsidRDefault="00CC2C8B">
      <w:pPr>
        <w:pStyle w:val="Heading2"/>
      </w:pPr>
      <w:r w:rsidRPr="00364BB4">
        <w:t>The Trustee is taken to be acting in the best interests of the Beneficiaries when making any determination under this clause.</w:t>
      </w:r>
    </w:p>
    <w:p w14:paraId="49FA65AD" w14:textId="77777777" w:rsidR="00CC2C8B" w:rsidRPr="00364BB4" w:rsidRDefault="00CC2C8B">
      <w:pPr>
        <w:pStyle w:val="Heading1"/>
      </w:pPr>
      <w:bookmarkStart w:id="88" w:name="_Toc386906397"/>
      <w:bookmarkStart w:id="89" w:name="_Toc389476422"/>
      <w:r w:rsidRPr="00364BB4">
        <w:t xml:space="preserve">Record keeping </w:t>
      </w:r>
    </w:p>
    <w:p w14:paraId="261B8ACC" w14:textId="77777777" w:rsidR="00CC2C8B" w:rsidRPr="00364BB4" w:rsidRDefault="00CC2C8B">
      <w:pPr>
        <w:pStyle w:val="Heading2"/>
      </w:pPr>
      <w:r>
        <w:t>For each Accounting Period, t</w:t>
      </w:r>
      <w:r w:rsidRPr="00364BB4">
        <w:t>he Trustee must:</w:t>
      </w:r>
    </w:p>
    <w:p w14:paraId="09A86BA3" w14:textId="77777777" w:rsidR="00CC2C8B" w:rsidRPr="00364BB4" w:rsidRDefault="00CC2C8B">
      <w:pPr>
        <w:pStyle w:val="Heading3"/>
      </w:pPr>
      <w:r w:rsidRPr="00364BB4">
        <w:t>keep complete and accurate records of all receipts and expenses of the Trust Fund; and</w:t>
      </w:r>
    </w:p>
    <w:p w14:paraId="1D35F02F" w14:textId="77777777" w:rsidR="00CC2C8B" w:rsidRPr="00364BB4" w:rsidRDefault="00CC2C8B">
      <w:pPr>
        <w:pStyle w:val="Heading3"/>
      </w:pPr>
      <w:r w:rsidRPr="00364BB4">
        <w:lastRenderedPageBreak/>
        <w:t xml:space="preserve">as soon as commercially practical after the </w:t>
      </w:r>
      <w:r>
        <w:t>Last Day of the</w:t>
      </w:r>
      <w:r w:rsidRPr="00364BB4">
        <w:t xml:space="preserve"> Accounting Period, prepare a written accounting report of the Trust Fund, for that Accounting Period, consisting of a:</w:t>
      </w:r>
    </w:p>
    <w:p w14:paraId="394BF5BE" w14:textId="77777777" w:rsidR="00CC2C8B" w:rsidRPr="00364BB4" w:rsidRDefault="00CC2C8B">
      <w:pPr>
        <w:pStyle w:val="Heading4"/>
      </w:pPr>
      <w:r w:rsidRPr="00364BB4">
        <w:t>balance sheet;</w:t>
      </w:r>
    </w:p>
    <w:p w14:paraId="321F5C7B" w14:textId="77777777" w:rsidR="00CC2C8B" w:rsidRPr="00364BB4" w:rsidRDefault="00CC2C8B">
      <w:pPr>
        <w:pStyle w:val="Heading4"/>
      </w:pPr>
      <w:r w:rsidRPr="00364BB4">
        <w:t>statement of income and expenditure; and</w:t>
      </w:r>
    </w:p>
    <w:p w14:paraId="782BA815" w14:textId="77777777" w:rsidR="00CC2C8B" w:rsidRPr="00364BB4" w:rsidRDefault="00CC2C8B">
      <w:pPr>
        <w:pStyle w:val="Heading4"/>
      </w:pPr>
      <w:r w:rsidRPr="00364BB4">
        <w:t xml:space="preserve">list of the Property of the Trust Fund held at the </w:t>
      </w:r>
      <w:r>
        <w:t>Last Day of the</w:t>
      </w:r>
      <w:r w:rsidRPr="00364BB4">
        <w:t xml:space="preserve"> Accounting Period.</w:t>
      </w:r>
    </w:p>
    <w:p w14:paraId="3DDC1FD2" w14:textId="77777777" w:rsidR="00CC2C8B" w:rsidRPr="00364BB4" w:rsidRDefault="00CC2C8B">
      <w:pPr>
        <w:pStyle w:val="Heading2"/>
      </w:pPr>
      <w:r w:rsidRPr="00364BB4">
        <w:t xml:space="preserve">The Trustee and Appointor are not required to disclose any reasons or deliberations for any decision made or not made under this document. </w:t>
      </w:r>
    </w:p>
    <w:p w14:paraId="40BD8E3C" w14:textId="77777777" w:rsidR="00CC2C8B" w:rsidRPr="00364BB4" w:rsidRDefault="00CC2C8B">
      <w:pPr>
        <w:pStyle w:val="Heading2"/>
      </w:pPr>
      <w:r w:rsidRPr="00364BB4">
        <w:t>Any material recording any determination as to an exercise of discretion or obtained for the purpose of making a determination may be treated by the Trustee and Appointor as privileged.</w:t>
      </w:r>
    </w:p>
    <w:p w14:paraId="4306708F" w14:textId="77777777" w:rsidR="00CC2C8B" w:rsidRPr="00364BB4" w:rsidRDefault="00CC2C8B">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918F2D7" w14:textId="77777777" w:rsidR="00CC2C8B" w:rsidRPr="00364BB4" w:rsidRDefault="00CC2C8B">
      <w:pPr>
        <w:pStyle w:val="Heading2"/>
      </w:pPr>
      <w:r w:rsidRPr="00364BB4">
        <w:t>Any disclosure under this document is restricted to:</w:t>
      </w:r>
    </w:p>
    <w:p w14:paraId="7D291A96" w14:textId="77777777" w:rsidR="00CC2C8B" w:rsidRPr="00364BB4" w:rsidRDefault="00CC2C8B">
      <w:pPr>
        <w:pStyle w:val="Heading3"/>
      </w:pPr>
      <w:r w:rsidRPr="00364BB4">
        <w:t>the calculation of that Beneficiary’s entitlement; and</w:t>
      </w:r>
    </w:p>
    <w:p w14:paraId="2CEDEFB1" w14:textId="77777777" w:rsidR="00CC2C8B" w:rsidRPr="00364BB4" w:rsidRDefault="00CC2C8B">
      <w:pPr>
        <w:pStyle w:val="Heading3"/>
      </w:pPr>
      <w:r w:rsidRPr="00364BB4">
        <w:t>confirmation of the distribution or investment for that Beneficiary,</w:t>
      </w:r>
    </w:p>
    <w:p w14:paraId="3F11353D" w14:textId="77777777" w:rsidR="00CC2C8B" w:rsidRPr="00364BB4" w:rsidRDefault="00CC2C8B" w:rsidP="007F1C7B">
      <w:pPr>
        <w:pStyle w:val="AEPTextL1"/>
      </w:pPr>
      <w:r w:rsidRPr="00364BB4">
        <w:t>or as otherwise required by law, and the Beneficiary requesting the disclosure must pay the Trustee’s reasonable costs of responding to any request (including any costs of seeking advice).</w:t>
      </w:r>
    </w:p>
    <w:p w14:paraId="12343A22" w14:textId="77777777" w:rsidR="00CC2C8B" w:rsidRPr="00364BB4" w:rsidRDefault="00CC2C8B">
      <w:pPr>
        <w:pStyle w:val="Heading1"/>
      </w:pPr>
      <w:r w:rsidRPr="00364BB4">
        <w:t>Conflicts of interest</w:t>
      </w:r>
      <w:bookmarkEnd w:id="88"/>
      <w:bookmarkEnd w:id="89"/>
    </w:p>
    <w:p w14:paraId="78A6DD13" w14:textId="77777777" w:rsidR="00CC2C8B" w:rsidRPr="00364BB4" w:rsidRDefault="00CC2C8B">
      <w:pPr>
        <w:pStyle w:val="Heading2"/>
      </w:pPr>
      <w:r w:rsidRPr="00364BB4">
        <w:t>The Trustee</w:t>
      </w:r>
      <w:r>
        <w:t xml:space="preserve"> (</w:t>
      </w:r>
      <w:r w:rsidRPr="00364BB4">
        <w:t>or any director or shareholder of a Trustee that is a company</w:t>
      </w:r>
      <w:r>
        <w:t>)</w:t>
      </w:r>
      <w:r w:rsidRPr="00364BB4">
        <w:t xml:space="preserve"> may:</w:t>
      </w:r>
    </w:p>
    <w:p w14:paraId="347C20FB" w14:textId="77777777" w:rsidR="00CC2C8B" w:rsidRPr="00364BB4" w:rsidRDefault="00CC2C8B">
      <w:pPr>
        <w:pStyle w:val="Heading3"/>
      </w:pPr>
      <w:r w:rsidRPr="00364BB4">
        <w:t>contract with, or sell or grant options to buy any part of the Trust Fund to;</w:t>
      </w:r>
    </w:p>
    <w:p w14:paraId="190A196C" w14:textId="77777777" w:rsidR="00CC2C8B" w:rsidRDefault="00CC2C8B">
      <w:pPr>
        <w:pStyle w:val="Heading3"/>
      </w:pPr>
      <w:r w:rsidRPr="00364BB4">
        <w:t>purchase Property from;</w:t>
      </w:r>
    </w:p>
    <w:p w14:paraId="003D58E3" w14:textId="77777777" w:rsidR="00E82665" w:rsidRDefault="00CC2C8B">
      <w:pPr>
        <w:pStyle w:val="Heading3"/>
      </w:pPr>
      <w:r w:rsidRPr="00364BB4">
        <w:t>sell, transfer, dispose, divide in specie, hire or lease any part of the Trust Fund to</w:t>
      </w:r>
      <w:r w:rsidR="00E82665">
        <w:t>;</w:t>
      </w:r>
    </w:p>
    <w:p w14:paraId="337E0EB7" w14:textId="0D497F75" w:rsidR="00CC2C8B" w:rsidRDefault="00CC2C8B">
      <w:pPr>
        <w:pStyle w:val="Heading3"/>
      </w:pPr>
      <w:r w:rsidRPr="00364BB4">
        <w:t>carry on or carry out any profit-making undertaking or scheme</w:t>
      </w:r>
      <w:r w:rsidR="00E82665">
        <w:t xml:space="preserve"> with</w:t>
      </w:r>
      <w:r>
        <w:t>;</w:t>
      </w:r>
    </w:p>
    <w:p w14:paraId="06074B17" w14:textId="77777777" w:rsidR="00CC2C8B" w:rsidRPr="00364BB4" w:rsidRDefault="00CC2C8B">
      <w:pPr>
        <w:pStyle w:val="Heading3"/>
      </w:pPr>
      <w:r w:rsidRPr="00364BB4">
        <w:t xml:space="preserve">borrow money from; </w:t>
      </w:r>
      <w:r>
        <w:t>or</w:t>
      </w:r>
    </w:p>
    <w:p w14:paraId="60D86534" w14:textId="77777777" w:rsidR="00CC2C8B" w:rsidRPr="00364BB4" w:rsidRDefault="00CC2C8B">
      <w:pPr>
        <w:pStyle w:val="Heading3"/>
      </w:pPr>
      <w:r w:rsidRPr="00364BB4">
        <w:t xml:space="preserve">enter into any share farming or agistment agreement, lease, tenancy or partnership with, </w:t>
      </w:r>
    </w:p>
    <w:p w14:paraId="68AF7067" w14:textId="77777777" w:rsidR="00CC2C8B" w:rsidRPr="00364BB4" w:rsidRDefault="00CC2C8B" w:rsidP="007F1C7B">
      <w:pPr>
        <w:pStyle w:val="AEPTextL1"/>
      </w:pPr>
      <w:r w:rsidRPr="00364BB4">
        <w:t>the Trustee in its own or any other capacity, either alone or in conjunction with any other persons or any of:</w:t>
      </w:r>
    </w:p>
    <w:p w14:paraId="2D780A91" w14:textId="77777777" w:rsidR="00CC2C8B" w:rsidRPr="00364BB4" w:rsidRDefault="00CC2C8B">
      <w:pPr>
        <w:pStyle w:val="Heading3"/>
      </w:pPr>
      <w:r w:rsidRPr="00364BB4">
        <w:t>any company or partnership, even if the Trustee, or any shareholder or director of the Trustee, is a shareholder, director, member or partner of that company or partnership; or</w:t>
      </w:r>
    </w:p>
    <w:p w14:paraId="713A2CC5" w14:textId="77777777" w:rsidR="00CC2C8B" w:rsidRPr="00364BB4" w:rsidRDefault="00CC2C8B">
      <w:pPr>
        <w:pStyle w:val="Heading3"/>
      </w:pPr>
      <w:r w:rsidRPr="00364BB4">
        <w:t>a Spouse or Child of the Trustee.</w:t>
      </w:r>
    </w:p>
    <w:p w14:paraId="5FD48870" w14:textId="77777777" w:rsidR="00CC2C8B" w:rsidRPr="00364BB4" w:rsidRDefault="00CC2C8B">
      <w:pPr>
        <w:pStyle w:val="Heading2"/>
      </w:pPr>
      <w:r>
        <w:t>Where the Trust owns shares or debentures in a company, a</w:t>
      </w:r>
      <w:r w:rsidRPr="00364BB4">
        <w:t>ny Trustee who is a director of</w:t>
      </w:r>
      <w:r>
        <w:t xml:space="preserve"> that</w:t>
      </w:r>
      <w:r w:rsidRPr="00364BB4">
        <w:t xml:space="preserve"> company may:</w:t>
      </w:r>
    </w:p>
    <w:p w14:paraId="778308BA" w14:textId="77777777" w:rsidR="00CC2C8B" w:rsidRDefault="00CC2C8B">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8F2B1D1" w14:textId="77777777" w:rsidR="00CC2C8B" w:rsidRPr="00364BB4" w:rsidRDefault="00CC2C8B">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19C8EA6" w14:textId="77777777" w:rsidR="00CC2C8B" w:rsidRPr="00364BB4" w:rsidRDefault="00CC2C8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E192330" w14:textId="34469C6F" w:rsidR="00CC2C8B" w:rsidRDefault="00CC2C8B">
      <w:pPr>
        <w:pStyle w:val="Heading4"/>
      </w:pPr>
      <w:r w:rsidRPr="00364BB4">
        <w:lastRenderedPageBreak/>
        <w:t>their qualification for that position may be constituted partly or wholly by the holding of those shares or debentures</w:t>
      </w:r>
      <w:r>
        <w:t>.</w:t>
      </w:r>
    </w:p>
    <w:p w14:paraId="13EC2685" w14:textId="53AA35C4" w:rsidR="00716FC9" w:rsidRPr="00716FC9" w:rsidRDefault="00716FC9" w:rsidP="006772A3">
      <w:pPr>
        <w:pStyle w:val="Heading2"/>
        <w:numPr>
          <w:ilvl w:val="2"/>
          <w:numId w:val="5"/>
        </w:numPr>
      </w:pPr>
      <w:r w:rsidRPr="00364BB4">
        <w:t>The Trustee may become a director of any company in which any moneys forming part of the Trust Fund are from time to time invested and receive the remuneration attached to the office without being liable to account.</w:t>
      </w:r>
    </w:p>
    <w:p w14:paraId="6567BAB5" w14:textId="77777777" w:rsidR="00CC2C8B" w:rsidRPr="00364BB4" w:rsidRDefault="00CC2C8B">
      <w:pPr>
        <w:pStyle w:val="Heading1"/>
      </w:pPr>
      <w:r w:rsidRPr="00364BB4">
        <w:t>Charging</w:t>
      </w:r>
    </w:p>
    <w:p w14:paraId="57729C87" w14:textId="77777777" w:rsidR="00CC2C8B" w:rsidRPr="00364BB4" w:rsidRDefault="00CC2C8B">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62EBBAA9" w14:textId="77777777" w:rsidR="00CC2C8B" w:rsidRPr="00364BB4" w:rsidRDefault="00CC2C8B">
      <w:pPr>
        <w:pStyle w:val="Heading2"/>
      </w:pPr>
      <w:r w:rsidRPr="00364BB4">
        <w:t>Any Trustee may charge such commission as is reasonable, with reference to that chargeable by a trustee company under the legislation regulating trustee companies in the Governing Jurisdiction,</w:t>
      </w:r>
      <w:r w:rsidRPr="00364BB4">
        <w:rPr>
          <w:iCs/>
        </w:rPr>
        <w:t xml:space="preserve"> </w:t>
      </w:r>
      <w:r w:rsidRPr="00364BB4">
        <w:t>as if a trustee company subject to the relevant legislation were the Trustee.</w:t>
      </w:r>
    </w:p>
    <w:p w14:paraId="0864DA83" w14:textId="57AB7229" w:rsidR="00CC2C8B" w:rsidRPr="00364BB4" w:rsidRDefault="00120135">
      <w:pPr>
        <w:pStyle w:val="Heading1"/>
      </w:pPr>
      <w:r>
        <w:t>Delegation</w:t>
      </w:r>
    </w:p>
    <w:p w14:paraId="74008F2F" w14:textId="77777777" w:rsidR="00CC2C8B" w:rsidRPr="00364BB4" w:rsidRDefault="00CC2C8B">
      <w:pPr>
        <w:pStyle w:val="Heading2"/>
      </w:pPr>
      <w:bookmarkStart w:id="90" w:name="_Ref386719202"/>
      <w:r w:rsidRPr="00364BB4">
        <w:t>A Trustee may:</w:t>
      </w:r>
      <w:bookmarkEnd w:id="90"/>
    </w:p>
    <w:p w14:paraId="5481E194" w14:textId="77777777" w:rsidR="00CC2C8B" w:rsidRPr="00364BB4" w:rsidRDefault="00CC2C8B">
      <w:pPr>
        <w:pStyle w:val="Heading3"/>
      </w:pPr>
      <w:r w:rsidRPr="00364BB4">
        <w:t>delegate the exercise of all or any powers or discretionary authorities conferred on the Trustee; and</w:t>
      </w:r>
    </w:p>
    <w:p w14:paraId="4C13A3A3" w14:textId="77777777" w:rsidR="00CD752F" w:rsidRDefault="00CC2C8B">
      <w:pPr>
        <w:pStyle w:val="Heading3"/>
      </w:pPr>
      <w:r w:rsidRPr="00364BB4">
        <w:t>sign any power of attorney, appointment of agent, nomination of nominee or bare trustee or other document necessary to give effect to a delegation</w:t>
      </w:r>
      <w:r w:rsidR="00CD752F">
        <w:t>,</w:t>
      </w:r>
    </w:p>
    <w:p w14:paraId="15B7CD00" w14:textId="4D7B0FCD" w:rsidR="00CC2C8B" w:rsidRPr="00364BB4" w:rsidRDefault="00CD752F" w:rsidP="00E86D64">
      <w:pPr>
        <w:pStyle w:val="AEPTextL1"/>
      </w:pPr>
      <w:r>
        <w:t>including, but not limited to, delegating, nominating or otherwise appointing a Beneficiary in any capacity</w:t>
      </w:r>
      <w:r w:rsidR="00CC2C8B" w:rsidRPr="00364BB4">
        <w:t>.</w:t>
      </w:r>
    </w:p>
    <w:p w14:paraId="4740317F" w14:textId="77777777" w:rsidR="00CC2C8B" w:rsidRPr="00364BB4" w:rsidRDefault="00CC2C8B">
      <w:pPr>
        <w:pStyle w:val="Heading2"/>
      </w:pPr>
      <w:r w:rsidRPr="00364BB4">
        <w:t>Where anything is to be done by deed, it may be done by stating that the power contained in this clause is being exercised.</w:t>
      </w:r>
    </w:p>
    <w:p w14:paraId="04B7AD55" w14:textId="77777777" w:rsidR="00CC2C8B" w:rsidRPr="00364BB4" w:rsidRDefault="00CC2C8B">
      <w:pPr>
        <w:pStyle w:val="Heading2"/>
      </w:pPr>
      <w:r w:rsidRPr="00364BB4">
        <w:t>Any delegation under this clause:</w:t>
      </w:r>
    </w:p>
    <w:p w14:paraId="15814157" w14:textId="77777777" w:rsidR="00CC2C8B" w:rsidRPr="00364BB4" w:rsidRDefault="00CC2C8B">
      <w:pPr>
        <w:pStyle w:val="Heading3"/>
      </w:pPr>
      <w:r w:rsidRPr="00364BB4">
        <w:t>must be made in writing;</w:t>
      </w:r>
    </w:p>
    <w:p w14:paraId="1AB46792" w14:textId="77777777" w:rsidR="00CC2C8B" w:rsidRPr="00364BB4" w:rsidRDefault="00CC2C8B">
      <w:pPr>
        <w:pStyle w:val="Heading3"/>
      </w:pPr>
      <w:r w:rsidRPr="00364BB4">
        <w:t>may be made solely by one Trustee (regardless of whether there is more than one Trustee), or jointly by some or all of the Trustees, and is an effective delegation for each Trustee making the delegation; and</w:t>
      </w:r>
    </w:p>
    <w:p w14:paraId="15F61206" w14:textId="77777777" w:rsidR="00CC2C8B" w:rsidRPr="00364BB4" w:rsidRDefault="00CC2C8B">
      <w:pPr>
        <w:pStyle w:val="Heading3"/>
      </w:pPr>
      <w:r w:rsidRPr="00364BB4">
        <w:t>is effective regardless of whether any Trustee making the delegation is out of the Governing Jurisdiction of the Trust at any time.</w:t>
      </w:r>
    </w:p>
    <w:p w14:paraId="1C1E3CAF" w14:textId="77777777" w:rsidR="00CC2C8B" w:rsidRPr="00364BB4" w:rsidRDefault="00CC2C8B">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4F0ACA82" w14:textId="77777777" w:rsidR="00CC2C8B" w:rsidRPr="00364BB4" w:rsidRDefault="00CC2C8B">
      <w:pPr>
        <w:pStyle w:val="Heading2"/>
      </w:pPr>
      <w:bookmarkStart w:id="91" w:name="_Hlk488657621"/>
      <w:bookmarkStart w:id="92" w:name="_Hlk488657606"/>
      <w:r w:rsidRPr="00364BB4">
        <w:t>No mortgage, charge or other security given or created by the Trustee in respect of the Trust Fund or any part of it is invalid by reason of:</w:t>
      </w:r>
      <w:bookmarkEnd w:id="91"/>
    </w:p>
    <w:p w14:paraId="6C07BB42" w14:textId="77777777" w:rsidR="00CC2C8B" w:rsidRPr="00364BB4" w:rsidRDefault="00CC2C8B">
      <w:pPr>
        <w:pStyle w:val="Heading3"/>
      </w:pPr>
      <w:bookmarkStart w:id="93" w:name="_Hlk488657654"/>
      <w:r w:rsidRPr="00364BB4">
        <w:t>any error or omission (whether of law or fact) on the part of the Trustee; or</w:t>
      </w:r>
    </w:p>
    <w:p w14:paraId="7FA7D19A" w14:textId="77777777" w:rsidR="00CC2C8B" w:rsidRPr="00364BB4" w:rsidRDefault="00CC2C8B">
      <w:pPr>
        <w:pStyle w:val="Heading3"/>
      </w:pPr>
      <w:r w:rsidRPr="00364BB4">
        <w:t>by reason of any breach of duty or trust whatsoever,</w:t>
      </w:r>
    </w:p>
    <w:p w14:paraId="6421003F" w14:textId="77777777" w:rsidR="00CC2C8B" w:rsidRPr="00364BB4" w:rsidRDefault="00CC2C8B" w:rsidP="007F1C7B">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2"/>
    </w:p>
    <w:p w14:paraId="6113621A" w14:textId="77777777" w:rsidR="00CC2C8B" w:rsidRPr="00364BB4" w:rsidRDefault="00CC2C8B">
      <w:pPr>
        <w:pStyle w:val="Heading2"/>
      </w:pPr>
      <w:bookmarkStart w:id="94" w:name="_Hlk488657691"/>
      <w:bookmarkEnd w:id="93"/>
      <w:r w:rsidRPr="00364BB4">
        <w:t>No person dealing with the Trustee is required to enquire as to:</w:t>
      </w:r>
    </w:p>
    <w:p w14:paraId="3FA76AE5" w14:textId="77777777" w:rsidR="00CC2C8B" w:rsidRPr="00364BB4" w:rsidRDefault="00CC2C8B">
      <w:pPr>
        <w:pStyle w:val="Heading3"/>
      </w:pPr>
      <w:bookmarkStart w:id="95" w:name="_Hlk488657706"/>
      <w:bookmarkEnd w:id="94"/>
      <w:r w:rsidRPr="00364BB4">
        <w:lastRenderedPageBreak/>
        <w:t>the adequacy of the powers of the Trustee in relation to that dealing;</w:t>
      </w:r>
    </w:p>
    <w:p w14:paraId="14BC98CE" w14:textId="77777777" w:rsidR="00CC2C8B" w:rsidRPr="00364BB4" w:rsidRDefault="00CC2C8B">
      <w:pPr>
        <w:pStyle w:val="Heading3"/>
      </w:pPr>
      <w:r w:rsidRPr="00364BB4">
        <w:t>the proper exercise by the Trustee of any of the powers, authorities and discretions vested in the Trustee by the provisions of this document; or</w:t>
      </w:r>
    </w:p>
    <w:p w14:paraId="223EC080" w14:textId="77777777" w:rsidR="00CC2C8B" w:rsidRPr="00364BB4" w:rsidRDefault="00CC2C8B">
      <w:pPr>
        <w:pStyle w:val="Heading3"/>
      </w:pPr>
      <w:r w:rsidRPr="00364BB4">
        <w:t>the propriety or regularity of any transaction affecting the Trust Fund.</w:t>
      </w:r>
    </w:p>
    <w:p w14:paraId="5C6BA1AD" w14:textId="77777777" w:rsidR="00CC2C8B" w:rsidRPr="00364BB4" w:rsidRDefault="00CC2C8B">
      <w:pPr>
        <w:pStyle w:val="Heading2"/>
      </w:pPr>
      <w:bookmarkStart w:id="96" w:name="_Hlk488657741"/>
      <w:bookmarkEnd w:id="95"/>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6"/>
    </w:p>
    <w:p w14:paraId="28264603" w14:textId="77777777" w:rsidR="00CC2C8B" w:rsidRPr="00364BB4" w:rsidRDefault="00CC2C8B">
      <w:pPr>
        <w:pStyle w:val="Heading1"/>
      </w:pPr>
      <w:r w:rsidRPr="00364BB4">
        <w:t>Trustee indemnity</w:t>
      </w:r>
    </w:p>
    <w:p w14:paraId="5F58A499" w14:textId="77777777" w:rsidR="00CC2C8B" w:rsidRPr="00F922A4" w:rsidRDefault="00CC2C8B">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66AF74AB" w14:textId="77777777" w:rsidR="00CC2C8B" w:rsidRPr="00364BB4" w:rsidRDefault="00CC2C8B">
      <w:pPr>
        <w:pStyle w:val="Heading2"/>
      </w:pPr>
      <w:r w:rsidRPr="00364BB4">
        <w:t>Any person claiming a beneficial interest in the Property of the Trust is deemed to have notice of and be subject to the protection of the Trustee under this clause.</w:t>
      </w:r>
    </w:p>
    <w:p w14:paraId="741BC452" w14:textId="77777777" w:rsidR="00CC2C8B" w:rsidRPr="00364BB4" w:rsidRDefault="00CC2C8B">
      <w:pPr>
        <w:pStyle w:val="Heading2"/>
      </w:pPr>
      <w:r w:rsidRPr="00364BB4">
        <w:t>The Trustee is indemnified out of the Trust Fund against liabilities incurred by it:</w:t>
      </w:r>
    </w:p>
    <w:p w14:paraId="684775D2" w14:textId="77777777" w:rsidR="00CC2C8B" w:rsidRPr="00364BB4" w:rsidRDefault="00CC2C8B">
      <w:pPr>
        <w:pStyle w:val="Heading3"/>
      </w:pPr>
      <w:r w:rsidRPr="00364BB4">
        <w:t>in the execution, or attempted execution, of this document;</w:t>
      </w:r>
    </w:p>
    <w:p w14:paraId="187FF932" w14:textId="77777777" w:rsidR="00CC2C8B" w:rsidRPr="00364BB4" w:rsidRDefault="00CC2C8B">
      <w:pPr>
        <w:pStyle w:val="Heading3"/>
      </w:pPr>
      <w:r w:rsidRPr="00364BB4">
        <w:t>because of the failure to exercise any of the trusts, authorities, powers or discretions of this document; or</w:t>
      </w:r>
    </w:p>
    <w:p w14:paraId="0087A8F7" w14:textId="77777777" w:rsidR="00CC2C8B" w:rsidRPr="00364BB4" w:rsidRDefault="00CC2C8B">
      <w:pPr>
        <w:pStyle w:val="Heading3"/>
      </w:pPr>
      <w:r w:rsidRPr="00364BB4">
        <w:t>by virtue of being the Trustee,</w:t>
      </w:r>
    </w:p>
    <w:p w14:paraId="6F69CF3D" w14:textId="0A4F21EF" w:rsidR="00CC2C8B" w:rsidRPr="00364BB4" w:rsidRDefault="00CC2C8B" w:rsidP="007F1C7B">
      <w:pPr>
        <w:pStyle w:val="AEPTextL1"/>
      </w:pPr>
      <w:r w:rsidRPr="00364BB4">
        <w:t>unless the loss or liability is proved to be caused by any act or omission</w:t>
      </w:r>
      <w:r w:rsidR="008464C3">
        <w:t xml:space="preserve"> constituting</w:t>
      </w:r>
      <w:r w:rsidRPr="00364BB4">
        <w:t xml:space="preserve"> fraud or  bad faith, or the wilful misconduct, recklessness or gross negligence of the Trustee.</w:t>
      </w:r>
    </w:p>
    <w:p w14:paraId="49404A40" w14:textId="77777777" w:rsidR="00CC2C8B" w:rsidRPr="00364BB4" w:rsidRDefault="00CC2C8B">
      <w:pPr>
        <w:pStyle w:val="Heading2"/>
      </w:pPr>
      <w:bookmarkStart w:id="97" w:name="_Toc386906401"/>
      <w:bookmarkStart w:id="98"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426D5EA1" w14:textId="77777777" w:rsidR="00CC2C8B" w:rsidRPr="00364BB4" w:rsidRDefault="00CC2C8B">
      <w:pPr>
        <w:pStyle w:val="Heading1"/>
      </w:pPr>
      <w:bookmarkStart w:id="99" w:name="_Ref386789841"/>
      <w:bookmarkStart w:id="100" w:name="_Toc386906403"/>
      <w:bookmarkStart w:id="101" w:name="_Toc389476427"/>
      <w:bookmarkEnd w:id="97"/>
      <w:bookmarkEnd w:id="98"/>
      <w:r w:rsidRPr="00364BB4">
        <w:t>Variations</w:t>
      </w:r>
      <w:bookmarkEnd w:id="99"/>
      <w:bookmarkEnd w:id="100"/>
      <w:bookmarkEnd w:id="101"/>
    </w:p>
    <w:p w14:paraId="78D4171C" w14:textId="77777777" w:rsidR="00CC2C8B" w:rsidRPr="00364BB4" w:rsidRDefault="00CC2C8B">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7B877817" w14:textId="77777777" w:rsidR="00CC2C8B" w:rsidRPr="00364BB4" w:rsidRDefault="00CC2C8B">
      <w:pPr>
        <w:pStyle w:val="Heading2"/>
      </w:pPr>
      <w:bookmarkStart w:id="102" w:name="_Ref363927364"/>
      <w:r w:rsidRPr="00364BB4">
        <w:t>No exercise of the power in the preceding clause may:</w:t>
      </w:r>
      <w:bookmarkEnd w:id="102"/>
    </w:p>
    <w:p w14:paraId="1717125A" w14:textId="77777777" w:rsidR="00CC2C8B" w:rsidRDefault="00CC2C8B">
      <w:pPr>
        <w:pStyle w:val="Heading3"/>
      </w:pPr>
      <w:r w:rsidRPr="00364BB4">
        <w:t>affect the beneficial entitlement of any Beneficiary in respect of any amounts they have become absolutely entitled in accordance with this document;</w:t>
      </w:r>
    </w:p>
    <w:p w14:paraId="6B27D43E" w14:textId="77777777" w:rsidR="00CC2C8B" w:rsidRPr="00364BB4" w:rsidRDefault="00CC2C8B">
      <w:pPr>
        <w:pStyle w:val="Heading3"/>
      </w:pPr>
      <w:r w:rsidRPr="00364BB4">
        <w:t>infringe any law against perpetuities; or</w:t>
      </w:r>
    </w:p>
    <w:p w14:paraId="72064EA6" w14:textId="77777777" w:rsidR="00CC2C8B" w:rsidRPr="00364BB4" w:rsidRDefault="00CC2C8B">
      <w:pPr>
        <w:pStyle w:val="Heading3"/>
      </w:pPr>
      <w:r w:rsidRPr="00364BB4">
        <w:t>have the effect of delegating testamentary power or otherwise resulting in any provision of my Will becoming void or invalid.</w:t>
      </w:r>
    </w:p>
    <w:p w14:paraId="77042785" w14:textId="77777777" w:rsidR="00CC2C8B" w:rsidRPr="00364BB4" w:rsidRDefault="00CC2C8B">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756D04D6" w14:textId="77777777" w:rsidR="00CC2C8B" w:rsidRPr="00364BB4" w:rsidRDefault="00CC2C8B">
      <w:pPr>
        <w:pStyle w:val="Heading1"/>
      </w:pPr>
      <w:bookmarkStart w:id="103" w:name="_Ref386789743"/>
      <w:bookmarkStart w:id="104" w:name="_Toc386906406"/>
      <w:bookmarkStart w:id="105" w:name="_Toc389476430"/>
      <w:bookmarkStart w:id="106" w:name="_Ref386790143"/>
      <w:bookmarkStart w:id="107" w:name="_Toc386906404"/>
      <w:bookmarkStart w:id="108" w:name="_Toc389476428"/>
      <w:r w:rsidRPr="00364BB4">
        <w:lastRenderedPageBreak/>
        <w:t>Change of Trustee</w:t>
      </w:r>
      <w:bookmarkEnd w:id="103"/>
      <w:bookmarkEnd w:id="104"/>
      <w:bookmarkEnd w:id="105"/>
    </w:p>
    <w:p w14:paraId="725F78C1" w14:textId="77777777" w:rsidR="00CC2C8B" w:rsidRPr="00364BB4" w:rsidRDefault="00CC2C8B">
      <w:pPr>
        <w:pStyle w:val="Heading2"/>
      </w:pPr>
      <w:r w:rsidRPr="00364BB4">
        <w:t xml:space="preserve">A </w:t>
      </w:r>
      <w:r w:rsidRPr="00364BB4">
        <w:rPr>
          <w:rFonts w:cs="Arial"/>
        </w:rPr>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09" w:name="_Ref395524121"/>
      <w:bookmarkStart w:id="110" w:name="_Ref386790151"/>
      <w:bookmarkStart w:id="111" w:name="_Toc386906407"/>
      <w:bookmarkStart w:id="112" w:name="_Toc389476431"/>
      <w:bookmarkEnd w:id="109"/>
      <w:bookmarkEnd w:id="110"/>
      <w:bookmarkEnd w:id="111"/>
      <w:bookmarkEnd w:id="112"/>
    </w:p>
    <w:p w14:paraId="53A87D6C" w14:textId="77777777" w:rsidR="00CC2C8B" w:rsidRPr="00364BB4" w:rsidRDefault="00CC2C8B">
      <w:pPr>
        <w:pStyle w:val="Heading2"/>
      </w:pPr>
      <w:r w:rsidRPr="00364BB4">
        <w:t>The Appointor may at any time by Resolution:</w:t>
      </w:r>
    </w:p>
    <w:p w14:paraId="01E07513" w14:textId="77777777" w:rsidR="00CC2C8B" w:rsidRPr="00364BB4" w:rsidRDefault="00CC2C8B">
      <w:pPr>
        <w:pStyle w:val="Heading3"/>
      </w:pPr>
      <w:r w:rsidRPr="00364BB4">
        <w:t>retire the Trustee of the Trust;</w:t>
      </w:r>
    </w:p>
    <w:p w14:paraId="1AF80F67" w14:textId="77777777" w:rsidR="00CC2C8B" w:rsidRPr="00364BB4" w:rsidRDefault="00CC2C8B">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7E5FFE4B" w14:textId="77777777" w:rsidR="00425D74" w:rsidRDefault="00425D74" w:rsidP="00E86D64">
      <w:pPr>
        <w:pStyle w:val="Heading2"/>
      </w:pPr>
      <w:r>
        <w:t>For clarity:</w:t>
      </w:r>
    </w:p>
    <w:p w14:paraId="43AB9030" w14:textId="6D6716A1" w:rsidR="00425D74" w:rsidRDefault="00425D74" w:rsidP="00E86D64">
      <w:pPr>
        <w:pStyle w:val="Heading3"/>
      </w:pPr>
      <w:r>
        <w:t xml:space="preserve">the first Trustee shall be the person or persons named in the </w:t>
      </w:r>
      <w:r w:rsidRPr="007177E6">
        <w:t>definition of ‘</w:t>
      </w:r>
      <w:r>
        <w:t>Trustee</w:t>
      </w:r>
      <w:r w:rsidRPr="007177E6">
        <w:t xml:space="preserve">’ </w:t>
      </w:r>
      <w:r>
        <w:t xml:space="preserve">in </w:t>
      </w:r>
      <w:r w:rsidR="00101E08">
        <w:fldChar w:fldCharType="begin"/>
      </w:r>
      <w:r w:rsidR="00101E08">
        <w:instrText xml:space="preserve"> REF _Ref121059954 \r \h </w:instrText>
      </w:r>
      <w:r w:rsidR="00101E08">
        <w:fldChar w:fldCharType="separate"/>
      </w:r>
      <w:r w:rsidR="004A39A8">
        <w:t>PART G</w:t>
      </w:r>
      <w:r w:rsidR="00101E08">
        <w:fldChar w:fldCharType="end"/>
      </w:r>
      <w:r w:rsidR="00101E08">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27C74E8A" w14:textId="77777777" w:rsidR="00425D74" w:rsidRDefault="00425D74" w:rsidP="00E86D64">
      <w:pPr>
        <w:pStyle w:val="Heading3"/>
      </w:pPr>
      <w:r>
        <w:t>where two or more people are appointed to act as Trustee, then unless specifically stated to the contrary, they must act jointly;</w:t>
      </w:r>
    </w:p>
    <w:p w14:paraId="241CDA74" w14:textId="77777777" w:rsidR="00425D74" w:rsidRDefault="00425D74" w:rsidP="00E86D64">
      <w:pPr>
        <w:pStyle w:val="Heading3"/>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01F55136" w14:textId="77777777" w:rsidR="00425D74" w:rsidRPr="002F51F4" w:rsidRDefault="00425D74" w:rsidP="00E86D64">
      <w:pPr>
        <w:pStyle w:val="Heading4"/>
      </w:pPr>
      <w:r w:rsidRPr="002F51F4">
        <w:t>declines to act;</w:t>
      </w:r>
    </w:p>
    <w:p w14:paraId="3B393984" w14:textId="77777777" w:rsidR="00425D74" w:rsidRPr="002F51F4" w:rsidRDefault="00425D74" w:rsidP="00E86D64">
      <w:pPr>
        <w:pStyle w:val="Heading4"/>
      </w:pPr>
      <w:r w:rsidRPr="002F51F4">
        <w:t>suffers a Disqualification Trigger; or</w:t>
      </w:r>
    </w:p>
    <w:p w14:paraId="1D605FF0" w14:textId="77777777" w:rsidR="00425D74" w:rsidRPr="002F51F4" w:rsidRDefault="00425D74" w:rsidP="00E86D64">
      <w:pPr>
        <w:pStyle w:val="Heading4"/>
      </w:pPr>
      <w:r w:rsidRPr="002F51F4">
        <w:t xml:space="preserve">if the appointment otherwise fails for any reason, </w:t>
      </w:r>
    </w:p>
    <w:p w14:paraId="154D42A5" w14:textId="77777777" w:rsidR="00425D74" w:rsidRPr="00490CB6" w:rsidRDefault="00425D74" w:rsidP="00101E08">
      <w:pPr>
        <w:pStyle w:val="AEPTextL2"/>
      </w:pPr>
      <w:r w:rsidRPr="00F3379F">
        <w:t xml:space="preserve">either before they accept the </w:t>
      </w:r>
      <w:r>
        <w:t>role</w:t>
      </w:r>
      <w:r w:rsidRPr="00F3379F">
        <w:t xml:space="preserve"> or at any </w:t>
      </w:r>
      <w:r w:rsidRPr="00101E08">
        <w:t>time</w:t>
      </w:r>
      <w:r w:rsidRPr="00F3379F">
        <w:t xml:space="preserve"> while they hold the </w:t>
      </w:r>
      <w:r>
        <w:t>role;</w:t>
      </w:r>
    </w:p>
    <w:p w14:paraId="50028038" w14:textId="77777777" w:rsidR="00425D74" w:rsidRDefault="00425D74" w:rsidP="00E86D64">
      <w:pPr>
        <w:pStyle w:val="Heading3"/>
      </w:pPr>
      <w:r w:rsidRPr="00101E08">
        <w:t>if</w:t>
      </w:r>
      <w:r>
        <w:t xml:space="preserve"> a Trustee who is not the sole trustee of the Trust suffers a</w:t>
      </w:r>
      <w:r w:rsidRPr="00364BB4">
        <w:t xml:space="preserve"> Disqualification Trigger </w:t>
      </w:r>
      <w:r>
        <w:t>or they are no longer willing and able to act, then:</w:t>
      </w:r>
    </w:p>
    <w:p w14:paraId="0AFDBABD" w14:textId="77777777" w:rsidR="00425D74" w:rsidRDefault="00425D74" w:rsidP="00E86D64">
      <w:pPr>
        <w:pStyle w:val="Heading4"/>
      </w:pPr>
      <w:r>
        <w:t xml:space="preserve">if the </w:t>
      </w:r>
      <w:r w:rsidRPr="00101E08">
        <w:t>Appointor</w:t>
      </w:r>
      <w:r>
        <w:t xml:space="preserve"> has not validly nominated a replacement trustee, then:</w:t>
      </w:r>
    </w:p>
    <w:p w14:paraId="42F1A8B2" w14:textId="5F927FD4" w:rsidR="00425D74" w:rsidRPr="00101E08" w:rsidRDefault="00425D74" w:rsidP="00E86D64">
      <w:pPr>
        <w:pStyle w:val="Heading5"/>
      </w:pPr>
      <w:r>
        <w:t xml:space="preserve">if no successor is named in the definition </w:t>
      </w:r>
      <w:r w:rsidRPr="007177E6">
        <w:t>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xml:space="preserve">, then the remaining </w:t>
      </w:r>
      <w:r w:rsidRPr="00101E08">
        <w:t xml:space="preserve">Trustee or Trustees who are willing and able to act and have not suffered a Disqualification </w:t>
      </w:r>
      <w:r w:rsidR="00DE577E">
        <w:t>Trigger</w:t>
      </w:r>
      <w:r w:rsidRPr="00101E08">
        <w:t xml:space="preserve"> may continue to act, unless specifically stated to the contrary; or</w:t>
      </w:r>
    </w:p>
    <w:p w14:paraId="4BE18BCE" w14:textId="0EA808D3" w:rsidR="00425D74" w:rsidRDefault="00425D74" w:rsidP="00E86D64">
      <w:pPr>
        <w:pStyle w:val="Heading5"/>
      </w:pPr>
      <w:r w:rsidRPr="00101E08">
        <w:t xml:space="preserve">if a successor is named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then any person named as the next successor who is willing and able to act and has not suffered a Disqualification Trigger shall</w:t>
      </w:r>
      <w:r>
        <w:t xml:space="preserve"> be appointed as a Trustee and shall act jointly with the remaining Trustee or Trustees who are willing and able to act and have not suffered a </w:t>
      </w:r>
      <w:r w:rsidRPr="0046578A">
        <w:t>Disqualification</w:t>
      </w:r>
      <w:r>
        <w:t xml:space="preserve"> </w:t>
      </w:r>
      <w:r w:rsidR="00DE577E">
        <w:t>Trigger</w:t>
      </w:r>
      <w:r>
        <w:t>, unless specifically stated to the contrary; or</w:t>
      </w:r>
    </w:p>
    <w:p w14:paraId="26BD4131" w14:textId="77777777" w:rsidR="00425D74" w:rsidRDefault="00425D74" w:rsidP="00E86D64">
      <w:pPr>
        <w:pStyle w:val="Heading4"/>
      </w:pPr>
      <w:r>
        <w:t xml:space="preserve">if the Appointor has </w:t>
      </w:r>
      <w:r w:rsidRPr="00101E08">
        <w:t>validly</w:t>
      </w:r>
      <w:r>
        <w:t xml:space="preserve"> nominated a replacement trustee then:</w:t>
      </w:r>
    </w:p>
    <w:p w14:paraId="457AC918" w14:textId="7B071814" w:rsidR="00425D74" w:rsidRDefault="00425D74" w:rsidP="00E86D64">
      <w:pPr>
        <w:pStyle w:val="Heading5"/>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and</w:t>
      </w:r>
    </w:p>
    <w:p w14:paraId="128184D3" w14:textId="77777777" w:rsidR="00425D74" w:rsidRPr="00BD3FE8" w:rsidRDefault="00425D74" w:rsidP="00E86D64">
      <w:pPr>
        <w:pStyle w:val="Heading5"/>
      </w:pPr>
      <w:r>
        <w:t>the new Trustee shall act jointly with the remaining Trustees who are willing and able to act, unless specifically stated to the contrary; and</w:t>
      </w:r>
    </w:p>
    <w:p w14:paraId="0DD143BC" w14:textId="77777777" w:rsidR="00425D74" w:rsidRDefault="00425D74" w:rsidP="002E31E8">
      <w:pPr>
        <w:pStyle w:val="Heading3"/>
      </w:pPr>
      <w:r>
        <w:t>if a Trustee who is the sole trustee of the Trust suffers a</w:t>
      </w:r>
      <w:r w:rsidRPr="00364BB4">
        <w:t xml:space="preserve"> Disqualification Trigger </w:t>
      </w:r>
      <w:r>
        <w:t>or they are no longer willing and able to act, then:</w:t>
      </w:r>
    </w:p>
    <w:p w14:paraId="302035CD" w14:textId="09C80E50" w:rsidR="00425D74" w:rsidRPr="00101E08" w:rsidRDefault="00425D74" w:rsidP="00E86D64">
      <w:pPr>
        <w:pStyle w:val="Heading4"/>
      </w:pPr>
      <w:r>
        <w:t xml:space="preserve">if the </w:t>
      </w:r>
      <w:r w:rsidRPr="00101E08">
        <w:t>Appointor has validly named a replacement trustee, then the named replacement shall be the new Trustee and that appointment takes priority over any person named as successor in the definition of ‘Trustee’ 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t>
      </w:r>
    </w:p>
    <w:p w14:paraId="5EBCBD48" w14:textId="6EA29950" w:rsidR="00425D74" w:rsidRPr="00101E08" w:rsidRDefault="00425D74" w:rsidP="00E86D64">
      <w:pPr>
        <w:pStyle w:val="Heading4"/>
      </w:pPr>
      <w:r w:rsidRPr="00101E08">
        <w:lastRenderedPageBreak/>
        <w:t xml:space="preserve">if the Appointor has not validly named a replacement trustee under a power in this document, then any person named as the next successor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who is willing and able to act and has not suffered a Disqualification Trigger shall be the new Trustee; and</w:t>
      </w:r>
    </w:p>
    <w:p w14:paraId="09B65BC3" w14:textId="77777777" w:rsidR="00425D74" w:rsidRPr="00010CC0" w:rsidRDefault="00425D74" w:rsidP="00E86D64">
      <w:pPr>
        <w:pStyle w:val="Heading4"/>
      </w:pPr>
      <w:r w:rsidRPr="00101E08">
        <w:t>if all of the 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73B06C" w14:textId="79EAE26C" w:rsidR="00CC2C8B" w:rsidRDefault="00CC2C8B">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643ED16" w14:textId="77777777" w:rsidR="00CC2C8B" w:rsidRDefault="00CC2C8B">
      <w:pPr>
        <w:pStyle w:val="Heading3"/>
      </w:pPr>
      <w:r>
        <w:t>a Trustee that is appointed to act as Trustee; and</w:t>
      </w:r>
    </w:p>
    <w:p w14:paraId="16EB3445" w14:textId="77777777" w:rsidR="00CC2C8B" w:rsidRDefault="00CC2C8B">
      <w:pPr>
        <w:pStyle w:val="Heading3"/>
      </w:pPr>
      <w:r>
        <w:t xml:space="preserve">any continuing Trustee while they remain as Trustee, </w:t>
      </w:r>
    </w:p>
    <w:p w14:paraId="5840F549" w14:textId="77777777" w:rsidR="00CC2C8B" w:rsidRDefault="00CC2C8B" w:rsidP="008617E3">
      <w:pPr>
        <w:pStyle w:val="AEPTextL1"/>
      </w:pPr>
      <w:r>
        <w:t>and for clarity, this exclusion does not apply unless the Trust Fund includes an interest in dutiable property as that term is defined in the Duties Act 1997 (NSW) at the date of the exercise of the power.</w:t>
      </w:r>
    </w:p>
    <w:p w14:paraId="4F0ED087" w14:textId="77777777" w:rsidR="00CC2C8B" w:rsidRPr="00364BB4" w:rsidRDefault="00CC2C8B">
      <w:pPr>
        <w:pStyle w:val="Heading2"/>
      </w:pPr>
      <w:r w:rsidRPr="00364BB4">
        <w:t>In respect of separate assets of the Trust Fund, the Appointor may:</w:t>
      </w:r>
    </w:p>
    <w:p w14:paraId="0662B12D" w14:textId="77777777" w:rsidR="00CC2C8B" w:rsidRPr="00364BB4" w:rsidRDefault="00CC2C8B">
      <w:pPr>
        <w:pStyle w:val="Heading3"/>
      </w:pPr>
      <w:r w:rsidRPr="00364BB4">
        <w:t>change the trustee;</w:t>
      </w:r>
    </w:p>
    <w:p w14:paraId="1333AE91" w14:textId="77777777" w:rsidR="00CC2C8B" w:rsidRPr="00364BB4" w:rsidRDefault="00CC2C8B">
      <w:pPr>
        <w:pStyle w:val="Heading3"/>
      </w:pPr>
      <w:r w:rsidRPr="00364BB4">
        <w:t>remove a trustee appointed over those assets and appoint another trustee in their place; and</w:t>
      </w:r>
    </w:p>
    <w:p w14:paraId="40BCB263" w14:textId="77777777" w:rsidR="00CC2C8B" w:rsidRPr="00364BB4" w:rsidRDefault="00CC2C8B">
      <w:pPr>
        <w:pStyle w:val="Heading3"/>
      </w:pPr>
      <w:r w:rsidRPr="00364BB4">
        <w:t>appoint one or more additional trustees to any Split Trusts in respect of which a separate trustee has been appointed.</w:t>
      </w:r>
    </w:p>
    <w:p w14:paraId="22146545" w14:textId="77777777" w:rsidR="00CC2C8B" w:rsidRPr="006A5E74" w:rsidRDefault="00CC2C8B">
      <w:pPr>
        <w:pStyle w:val="Heading2"/>
      </w:pPr>
      <w:r w:rsidRPr="009D78C9">
        <w:t>Upon a Disqualification Trigger happening to a Trustee, their powers will cease and they will be removed from the office of Trustee with immediate effect.</w:t>
      </w:r>
    </w:p>
    <w:p w14:paraId="0CE36EE4" w14:textId="77777777" w:rsidR="00CC2C8B" w:rsidRPr="00364BB4" w:rsidRDefault="00CC2C8B">
      <w:pPr>
        <w:pStyle w:val="Heading2"/>
      </w:pPr>
      <w:r w:rsidRPr="00364BB4">
        <w:t>Apart from the circumstances set out in this clause, the powers of the Trustee are personal to the persons nominated and cannot be exercised by any other person, entity or court.</w:t>
      </w:r>
    </w:p>
    <w:p w14:paraId="0C21DBA6" w14:textId="17798F98" w:rsidR="00CC2C8B" w:rsidRPr="00364BB4" w:rsidRDefault="00CC2C8B">
      <w:pPr>
        <w:pStyle w:val="Heading2"/>
      </w:pPr>
      <w:r w:rsidRPr="00364BB4">
        <w:t xml:space="preserve">On retirement or removal of a Trustee, </w:t>
      </w:r>
      <w:r w:rsidR="006E1D27">
        <w:t>where possible,</w:t>
      </w:r>
      <w:r w:rsidR="006E1D27" w:rsidRPr="00364BB4">
        <w:t xml:space="preserve"> </w:t>
      </w:r>
      <w:r w:rsidRPr="00364BB4">
        <w:t xml:space="preserve">the </w:t>
      </w:r>
      <w:r w:rsidR="006E1D27">
        <w:t>outgoing t</w:t>
      </w:r>
      <w:r w:rsidRPr="00364BB4">
        <w:t>rustee must:</w:t>
      </w:r>
    </w:p>
    <w:p w14:paraId="09F43956" w14:textId="77777777" w:rsidR="00CC2C8B" w:rsidRPr="00364BB4" w:rsidRDefault="00CC2C8B">
      <w:pPr>
        <w:pStyle w:val="Heading3"/>
      </w:pPr>
      <w:r w:rsidRPr="00364BB4">
        <w:t>hand over the books, accounts, documents and Property of the Trust to the new trustee;</w:t>
      </w:r>
    </w:p>
    <w:p w14:paraId="79485D66" w14:textId="77777777" w:rsidR="00CC2C8B" w:rsidRDefault="00CC2C8B">
      <w:pPr>
        <w:pStyle w:val="Heading3"/>
      </w:pPr>
      <w:r w:rsidRPr="00364BB4">
        <w:t>do everything necessary to vest the assets of the Trust in the new trustee;</w:t>
      </w:r>
    </w:p>
    <w:p w14:paraId="6B5ADDBB" w14:textId="7B526AFD" w:rsidR="00DD3A0C" w:rsidRPr="00DD3A0C" w:rsidRDefault="00DD3A0C" w:rsidP="00DD3A0C">
      <w:pPr>
        <w:pStyle w:val="Heading3"/>
      </w:pPr>
      <w:r>
        <w:t>provide written notice of the outgoing trustee’s removal or retirement to any attorney, agent, nominee or bare trustee appointed by the outgoing trustee;</w:t>
      </w:r>
    </w:p>
    <w:p w14:paraId="683404FE" w14:textId="77777777" w:rsidR="00CC2C8B" w:rsidRPr="00364BB4" w:rsidRDefault="00CC2C8B">
      <w:pPr>
        <w:pStyle w:val="Heading3"/>
      </w:pPr>
      <w:r w:rsidRPr="00364BB4">
        <w:t>do everything reasonably required by the new trustee to hand over to the new trustee possession and control of any assets registered with third parties; and</w:t>
      </w:r>
    </w:p>
    <w:p w14:paraId="2EB076B1" w14:textId="77777777" w:rsidR="00CC2C8B" w:rsidRPr="00364BB4" w:rsidRDefault="00CC2C8B">
      <w:pPr>
        <w:pStyle w:val="Heading3"/>
      </w:pPr>
      <w:r w:rsidRPr="00364BB4">
        <w:t>do all other things reasonably required by the new trustee to inform the new trustee of the arrangements of the Trust.</w:t>
      </w:r>
    </w:p>
    <w:p w14:paraId="42C625CA" w14:textId="77777777" w:rsidR="00CC2C8B" w:rsidRPr="00364BB4" w:rsidRDefault="00CC2C8B">
      <w:pPr>
        <w:pStyle w:val="Heading1"/>
      </w:pPr>
      <w:r w:rsidRPr="00364BB4">
        <w:t>Change of Appointor</w:t>
      </w:r>
      <w:bookmarkEnd w:id="106"/>
      <w:bookmarkEnd w:id="107"/>
      <w:bookmarkEnd w:id="108"/>
    </w:p>
    <w:p w14:paraId="46A486C8" w14:textId="77777777" w:rsidR="00CC2C8B" w:rsidRDefault="00CC2C8B">
      <w:pPr>
        <w:pStyle w:val="Heading2"/>
      </w:pPr>
      <w:bookmarkStart w:id="113" w:name="_Ref386790064"/>
      <w:r w:rsidRPr="00F41762">
        <w:t>Upon a Disqualification Trigger happening to an Appointor, their powers will cease and they will be removed from the office of Appointor with immediate effect</w:t>
      </w:r>
      <w:r w:rsidRPr="00B60828">
        <w:t>.</w:t>
      </w:r>
    </w:p>
    <w:p w14:paraId="30D37CAD" w14:textId="77777777" w:rsidR="00CC2C8B" w:rsidRPr="00364BB4" w:rsidRDefault="00CC2C8B">
      <w:pPr>
        <w:pStyle w:val="Heading2"/>
      </w:pPr>
      <w:r w:rsidRPr="00364BB4">
        <w:t>Each Appointor may at any time by Resolution or by their will:</w:t>
      </w:r>
      <w:bookmarkEnd w:id="113"/>
    </w:p>
    <w:p w14:paraId="3C62C068" w14:textId="77777777" w:rsidR="00CC2C8B" w:rsidRPr="00364BB4" w:rsidRDefault="00CC2C8B">
      <w:pPr>
        <w:pStyle w:val="Heading3"/>
      </w:pPr>
      <w:r w:rsidRPr="00364BB4">
        <w:t>retire as an Appointor;</w:t>
      </w:r>
    </w:p>
    <w:p w14:paraId="337C1B2A" w14:textId="77777777" w:rsidR="00CC2C8B" w:rsidRPr="00364BB4" w:rsidRDefault="00CC2C8B">
      <w:pPr>
        <w:pStyle w:val="Heading3"/>
      </w:pPr>
      <w:r w:rsidRPr="00364BB4">
        <w:t>appoint a successor or successors (such appointment taking effect at any time), whether in addition to or substitution for themselves;</w:t>
      </w:r>
    </w:p>
    <w:p w14:paraId="3B2AFBBD" w14:textId="77777777" w:rsidR="00CC2C8B" w:rsidRPr="00364BB4" w:rsidRDefault="00CC2C8B">
      <w:pPr>
        <w:pStyle w:val="Heading3"/>
      </w:pPr>
      <w:r w:rsidRPr="00364BB4">
        <w:t>specify that a successor’s appointment is effective:</w:t>
      </w:r>
    </w:p>
    <w:p w14:paraId="7B08678F" w14:textId="77777777" w:rsidR="00CC2C8B" w:rsidRPr="00364BB4" w:rsidRDefault="00CC2C8B">
      <w:pPr>
        <w:pStyle w:val="Heading4"/>
      </w:pPr>
      <w:r w:rsidRPr="00364BB4">
        <w:t>immediately;</w:t>
      </w:r>
    </w:p>
    <w:p w14:paraId="0C79DA5B" w14:textId="77777777" w:rsidR="00CC2C8B" w:rsidRPr="00364BB4" w:rsidRDefault="00CC2C8B">
      <w:pPr>
        <w:pStyle w:val="Heading4"/>
      </w:pPr>
      <w:r w:rsidRPr="00364BB4">
        <w:lastRenderedPageBreak/>
        <w:t>upon the Appointor’s retirement; or</w:t>
      </w:r>
    </w:p>
    <w:p w14:paraId="39BA7CD9" w14:textId="77777777" w:rsidR="00CC2C8B" w:rsidRPr="00364BB4" w:rsidRDefault="00CC2C8B">
      <w:pPr>
        <w:pStyle w:val="Heading4"/>
      </w:pPr>
      <w:r w:rsidRPr="00364BB4">
        <w:t>upon any Disqualification Trigger happening to the Appointor or another nominated successor; and</w:t>
      </w:r>
    </w:p>
    <w:p w14:paraId="4254559E" w14:textId="77777777" w:rsidR="00CC2C8B" w:rsidRPr="00364BB4" w:rsidRDefault="00CC2C8B">
      <w:pPr>
        <w:pStyle w:val="Heading3"/>
      </w:pPr>
      <w:r w:rsidRPr="00364BB4">
        <w:t>if an appointment of a successor has not become effective, revoke the appointment,</w:t>
      </w:r>
    </w:p>
    <w:p w14:paraId="38655E7F" w14:textId="77777777" w:rsidR="00CC2C8B" w:rsidRPr="00364BB4" w:rsidRDefault="00CC2C8B" w:rsidP="008617E3">
      <w:pPr>
        <w:pStyle w:val="AEPTextL1"/>
      </w:pPr>
      <w:r w:rsidRPr="00364BB4">
        <w:t>provided they provide written notice to the Trustee.  For clarity, the powers in this clause may be exercised by each Appointor severally so that each Appointor may independently appoint their successor but not the successor of another Appointor.</w:t>
      </w:r>
    </w:p>
    <w:p w14:paraId="03806F79" w14:textId="77777777" w:rsidR="00B27754" w:rsidRDefault="00B27754" w:rsidP="00E86D64">
      <w:pPr>
        <w:pStyle w:val="Heading2"/>
      </w:pPr>
      <w:r>
        <w:t xml:space="preserve">For </w:t>
      </w:r>
      <w:r w:rsidRPr="00B27754">
        <w:t>clarity</w:t>
      </w:r>
      <w:r>
        <w:t>:</w:t>
      </w:r>
    </w:p>
    <w:p w14:paraId="71411493" w14:textId="35C00A40" w:rsidR="00B27754" w:rsidRPr="00B27754" w:rsidRDefault="00B27754" w:rsidP="00E86D64">
      <w:pPr>
        <w:pStyle w:val="Heading3"/>
      </w:pPr>
      <w:r>
        <w:t xml:space="preserve">the first </w:t>
      </w:r>
      <w:r w:rsidRPr="00B27754">
        <w:t xml:space="preserve">Appointor shall be the person or persons named in the definition of ‘Appointor’ in </w:t>
      </w:r>
      <w:r>
        <w:fldChar w:fldCharType="begin"/>
      </w:r>
      <w:r>
        <w:instrText xml:space="preserve"> REF _Ref121059954 \r \h </w:instrText>
      </w:r>
      <w:r>
        <w:fldChar w:fldCharType="separate"/>
      </w:r>
      <w:r w:rsidR="004A39A8">
        <w:t>PART G</w:t>
      </w:r>
      <w:r>
        <w:fldChar w:fldCharType="end"/>
      </w:r>
      <w:r>
        <w:t xml:space="preserve"> </w:t>
      </w:r>
      <w:r w:rsidRPr="00B27754">
        <w:t xml:space="preserve">who is willing and able to act and has not suffered a Disqualification Trigger; </w:t>
      </w:r>
    </w:p>
    <w:p w14:paraId="68BF3E44" w14:textId="77777777" w:rsidR="00B27754" w:rsidRPr="00B27754" w:rsidRDefault="00B27754" w:rsidP="00E86D64">
      <w:pPr>
        <w:pStyle w:val="Heading3"/>
      </w:pPr>
      <w:r w:rsidRPr="00B27754">
        <w:t>where two or more people are appointed to act as Appointor, then unless specifically stated to the contrary, they must act jointly;</w:t>
      </w:r>
    </w:p>
    <w:p w14:paraId="0BC4A214" w14:textId="77777777" w:rsidR="00B27754" w:rsidRDefault="00B27754" w:rsidP="00E86D64">
      <w:pPr>
        <w:pStyle w:val="Heading3"/>
      </w:pPr>
      <w:r w:rsidRPr="00B27754">
        <w:t>the words ‘un</w:t>
      </w:r>
      <w:r w:rsidRPr="00F3379F">
        <w:t xml:space="preserve">able or unwilling to act’ </w:t>
      </w:r>
      <w:r>
        <w:t>with reference to the role of Appointor</w:t>
      </w:r>
      <w:r w:rsidRPr="00531DFF">
        <w:t xml:space="preserve"> </w:t>
      </w:r>
      <w:r w:rsidRPr="00F3379F">
        <w:t>includes any scenario where</w:t>
      </w:r>
      <w:r>
        <w:t xml:space="preserve"> a person:</w:t>
      </w:r>
    </w:p>
    <w:p w14:paraId="118A97E9" w14:textId="77777777" w:rsidR="00B27754" w:rsidRPr="00B27754" w:rsidRDefault="00B27754" w:rsidP="00E86D64">
      <w:pPr>
        <w:pStyle w:val="Heading4"/>
      </w:pPr>
      <w:r w:rsidRPr="00B27754">
        <w:t>declines to act;</w:t>
      </w:r>
    </w:p>
    <w:p w14:paraId="0CF2736E" w14:textId="77777777" w:rsidR="00B27754" w:rsidRPr="00B27754" w:rsidRDefault="00B27754" w:rsidP="00E86D64">
      <w:pPr>
        <w:pStyle w:val="Heading4"/>
      </w:pPr>
      <w:r w:rsidRPr="00B27754">
        <w:t>suffers a Disqualification Trigger; or</w:t>
      </w:r>
    </w:p>
    <w:p w14:paraId="4C42F5C3" w14:textId="77777777" w:rsidR="00B27754" w:rsidRDefault="00B27754" w:rsidP="00E86D64">
      <w:pPr>
        <w:pStyle w:val="Heading4"/>
      </w:pPr>
      <w:r w:rsidRPr="00B27754">
        <w:t>if the appointment</w:t>
      </w:r>
      <w:r w:rsidRPr="00F3379F">
        <w:t xml:space="preserve"> otherwise fails for any reason, </w:t>
      </w:r>
    </w:p>
    <w:p w14:paraId="3FDB1986" w14:textId="77777777" w:rsidR="00B27754" w:rsidRPr="00490CB6" w:rsidRDefault="00B27754" w:rsidP="00B27754">
      <w:pPr>
        <w:pStyle w:val="AEPTextL2"/>
      </w:pPr>
      <w:r w:rsidRPr="00F3379F">
        <w:t xml:space="preserve">either before they </w:t>
      </w:r>
      <w:r w:rsidRPr="00B27754">
        <w:t>accept</w:t>
      </w:r>
      <w:r w:rsidRPr="00F3379F">
        <w:t xml:space="preserve"> the </w:t>
      </w:r>
      <w:r>
        <w:t>role</w:t>
      </w:r>
      <w:r w:rsidRPr="00F3379F">
        <w:t xml:space="preserve"> or at any time while they hold the </w:t>
      </w:r>
      <w:r>
        <w:t>role;</w:t>
      </w:r>
    </w:p>
    <w:p w14:paraId="536F01CB" w14:textId="77777777" w:rsidR="00B27754" w:rsidRDefault="00B27754" w:rsidP="00E86D64">
      <w:pPr>
        <w:pStyle w:val="Heading3"/>
      </w:pPr>
      <w:r>
        <w:t xml:space="preserve">if an </w:t>
      </w:r>
      <w:r w:rsidRPr="00B27754">
        <w:t>Appointor</w:t>
      </w:r>
      <w:r>
        <w:t xml:space="preserve"> who is not the sole appointor of the Trust suffers a</w:t>
      </w:r>
      <w:r w:rsidRPr="00364BB4">
        <w:t xml:space="preserve"> Disqualification Trigger </w:t>
      </w:r>
      <w:r>
        <w:t>or they are no longer willing and able to act, then:</w:t>
      </w:r>
    </w:p>
    <w:p w14:paraId="64A4B9F6" w14:textId="48B99CD9" w:rsidR="00B27754" w:rsidRDefault="00B27754" w:rsidP="00E86D64">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_Ref121059954 \r \h </w:instrText>
      </w:r>
      <w:r>
        <w:fldChar w:fldCharType="separate"/>
      </w:r>
      <w:r w:rsidR="004A39A8">
        <w:t>PART G</w:t>
      </w:r>
      <w:r>
        <w:fldChar w:fldCharType="end"/>
      </w:r>
      <w:r>
        <w:t xml:space="preserve"> or by the outgoing </w:t>
      </w:r>
      <w:r w:rsidRPr="00B27754">
        <w:t>Appointor</w:t>
      </w:r>
      <w:r>
        <w:t xml:space="preserve"> under a power in this document) then the remaining Appointor or Appointors who are willing and able to act and have not suffered a Disqualification </w:t>
      </w:r>
      <w:r w:rsidR="00DE577E">
        <w:t>Trigger</w:t>
      </w:r>
      <w:r>
        <w:t xml:space="preserve"> may continue to act, unless specifically stated to the contrary; or</w:t>
      </w:r>
    </w:p>
    <w:p w14:paraId="1E7EFDD1" w14:textId="77777777" w:rsidR="00B27754" w:rsidRDefault="00B27754" w:rsidP="00E86D64">
      <w:pPr>
        <w:pStyle w:val="Heading4"/>
      </w:pPr>
      <w:r>
        <w:t xml:space="preserve">if a successor </w:t>
      </w:r>
      <w:r w:rsidRPr="00B27754">
        <w:t>appointor</w:t>
      </w:r>
      <w:r>
        <w:t xml:space="preserve"> has been validly nominated then:</w:t>
      </w:r>
    </w:p>
    <w:p w14:paraId="08DC008A" w14:textId="4BEB3EC6" w:rsidR="00B27754" w:rsidRPr="00B27754" w:rsidRDefault="00B27754" w:rsidP="00E86D64">
      <w:pPr>
        <w:pStyle w:val="Heading5"/>
      </w:pPr>
      <w:r>
        <w:t xml:space="preserve">if the outgoing Appointor has named a successor under a power in this document, </w:t>
      </w:r>
      <w:r w:rsidRPr="00B27754">
        <w:t>then 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7B0D57CA" w14:textId="52C062A7" w:rsidR="00B27754" w:rsidRPr="00B27754" w:rsidRDefault="00B27754" w:rsidP="00E86D64">
      <w:pPr>
        <w:pStyle w:val="Heading5"/>
      </w:pPr>
      <w:r w:rsidRPr="00B27754">
        <w:t xml:space="preserve">if the outgoing Appointor has not validly named a successor under a power in this document, then any person named as the next successor in the definition of ‘Appointor’ in </w:t>
      </w:r>
      <w:r>
        <w:fldChar w:fldCharType="begin"/>
      </w:r>
      <w:r>
        <w:instrText xml:space="preserve"> REF _Ref121059954 \r \h </w:instrText>
      </w:r>
      <w:r>
        <w:fldChar w:fldCharType="separate"/>
      </w:r>
      <w:r w:rsidR="004A39A8">
        <w:t>PART G</w:t>
      </w:r>
      <w:r>
        <w:fldChar w:fldCharType="end"/>
      </w:r>
      <w:r w:rsidRPr="00B27754">
        <w:t xml:space="preserve"> who is willing and able to act and has not suffered a Disqualification Trigger shall be the new Appointor; and</w:t>
      </w:r>
    </w:p>
    <w:p w14:paraId="49EDE049" w14:textId="77777777" w:rsidR="00B27754" w:rsidRPr="003B6D5B" w:rsidRDefault="00B27754" w:rsidP="00E86D64">
      <w:pPr>
        <w:pStyle w:val="Heading5"/>
      </w:pPr>
      <w:r w:rsidRPr="00B27754">
        <w:t>the new Appointor shall act jointly with the remaining Appointors who are willing and able</w:t>
      </w:r>
      <w:r>
        <w:t xml:space="preserve"> to act, unless specifically stated to the contrary;</w:t>
      </w:r>
    </w:p>
    <w:p w14:paraId="45C22CC2" w14:textId="77777777" w:rsidR="00B27754" w:rsidRDefault="00B27754" w:rsidP="00E86D64">
      <w:pPr>
        <w:pStyle w:val="Heading3"/>
      </w:pPr>
      <w:r>
        <w:t>if an Appointor who is the sole appointor of the Trust suffers a</w:t>
      </w:r>
      <w:r w:rsidRPr="00364BB4">
        <w:t xml:space="preserve"> Disqualification </w:t>
      </w:r>
      <w:r w:rsidRPr="00B27754">
        <w:t>Trigger</w:t>
      </w:r>
      <w:r w:rsidRPr="00364BB4">
        <w:t xml:space="preserve"> </w:t>
      </w:r>
      <w:r>
        <w:t>or they are no longer willing and able to act, then:</w:t>
      </w:r>
    </w:p>
    <w:p w14:paraId="453BD8F5" w14:textId="38444AFC" w:rsidR="00B27754" w:rsidRPr="00B27754" w:rsidRDefault="00B27754" w:rsidP="00E86D64">
      <w:pPr>
        <w:pStyle w:val="Heading4"/>
      </w:pPr>
      <w:r>
        <w:t xml:space="preserve">if the outgoing Appointor has validly named a successor under a power in this document, then </w:t>
      </w:r>
      <w:r w:rsidRPr="00B27754">
        <w:t>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23FEF79D" w14:textId="4ADC6F5D" w:rsidR="00B27754" w:rsidRPr="00631223" w:rsidRDefault="00B27754" w:rsidP="00E86D64">
      <w:pPr>
        <w:pStyle w:val="Heading4"/>
      </w:pPr>
      <w:r w:rsidRPr="00B27754">
        <w:t xml:space="preserve">if the outgoing Appointor has not validly named a successor under a power in this document, then any person named as the next successor in the definition of ‘Appointor’ </w:t>
      </w:r>
      <w:r w:rsidRPr="00B27754">
        <w:lastRenderedPageBreak/>
        <w:t xml:space="preserve">in </w:t>
      </w:r>
      <w:r>
        <w:fldChar w:fldCharType="begin"/>
      </w:r>
      <w:r>
        <w:instrText xml:space="preserve"> REF _Ref121059954 \r \h </w:instrText>
      </w:r>
      <w:r>
        <w:fldChar w:fldCharType="separate"/>
      </w:r>
      <w:r w:rsidR="004A39A8">
        <w:t>PART G</w:t>
      </w:r>
      <w:r>
        <w:fldChar w:fldCharType="end"/>
      </w:r>
      <w:r w:rsidRPr="00B27754">
        <w:t xml:space="preserve"> who</w:t>
      </w:r>
      <w:r w:rsidRPr="007177E6">
        <w:t xml:space="preserve"> </w:t>
      </w:r>
      <w:r>
        <w:t>is</w:t>
      </w:r>
      <w:r w:rsidRPr="007177E6">
        <w:t xml:space="preserve"> willing and able to act and ha</w:t>
      </w:r>
      <w:r>
        <w:t>s</w:t>
      </w:r>
      <w:r w:rsidRPr="007177E6">
        <w:t xml:space="preserve"> not suffered a Disqualification Trigger</w:t>
      </w:r>
      <w:r>
        <w:t xml:space="preserve"> shall be the new Appointor; and</w:t>
      </w:r>
    </w:p>
    <w:p w14:paraId="076DF5E4" w14:textId="77777777" w:rsidR="00B27754" w:rsidRPr="00010CC0" w:rsidRDefault="00B27754" w:rsidP="00E86D64">
      <w:pPr>
        <w:pStyle w:val="Heading4"/>
      </w:pPr>
      <w:r w:rsidRPr="00364BB4">
        <w:t>if all of the Appointors have ceased to act before the Vesting Date</w:t>
      </w:r>
      <w:r>
        <w:t xml:space="preserve"> with no valid successor named</w:t>
      </w:r>
      <w:r w:rsidRPr="00364BB4">
        <w:t xml:space="preserve">, then the new </w:t>
      </w:r>
      <w:r w:rsidRPr="00B27754">
        <w:t>Appointor</w:t>
      </w:r>
      <w:r w:rsidRPr="00364BB4">
        <w:t xml:space="preserve"> is the Automatic Successor.</w:t>
      </w:r>
    </w:p>
    <w:p w14:paraId="23E70EA5" w14:textId="1108F814" w:rsidR="00CC2C8B" w:rsidRPr="00364BB4" w:rsidRDefault="00CC2C8B">
      <w:pPr>
        <w:pStyle w:val="Heading2"/>
      </w:pPr>
      <w:r w:rsidRPr="00364BB4">
        <w:t>Apart from the circumstances set out in this clause, the powers of the Appointor are personal to the persons nominated and cannot be exercised by any other person, entity or court.</w:t>
      </w:r>
    </w:p>
    <w:p w14:paraId="431E326F" w14:textId="77777777" w:rsidR="00CC2C8B" w:rsidRPr="00364BB4" w:rsidRDefault="00CC2C8B">
      <w:pPr>
        <w:pStyle w:val="Heading2"/>
      </w:pPr>
      <w:bookmarkStart w:id="114" w:name="_Ref386788969"/>
      <w:r w:rsidRPr="00364BB4">
        <w:t>This clause applies separately to each Split Trust, such that:</w:t>
      </w:r>
      <w:bookmarkEnd w:id="114"/>
    </w:p>
    <w:p w14:paraId="788195AD" w14:textId="77777777" w:rsidR="00CC2C8B" w:rsidRPr="00364BB4" w:rsidRDefault="00CC2C8B">
      <w:pPr>
        <w:pStyle w:val="Heading3"/>
      </w:pPr>
      <w:r w:rsidRPr="00364BB4">
        <w:t>an Appointor may appoint and remove trustees of a Split Trust without altering the appointment for the remainder of the Trust Fund;</w:t>
      </w:r>
    </w:p>
    <w:p w14:paraId="1E580762" w14:textId="77777777" w:rsidR="00CC2C8B" w:rsidRPr="00364BB4" w:rsidRDefault="00CC2C8B">
      <w:pPr>
        <w:pStyle w:val="Heading3"/>
      </w:pPr>
      <w:r w:rsidRPr="00364BB4">
        <w:t>an Appointor may appoint a successor in respect of a Split Trust, without impacting any other parts of the Trust Fund; and</w:t>
      </w:r>
    </w:p>
    <w:p w14:paraId="3220060E" w14:textId="77777777" w:rsidR="00CC2C8B" w:rsidRPr="00364BB4" w:rsidRDefault="00CC2C8B">
      <w:pPr>
        <w:pStyle w:val="Heading3"/>
      </w:pPr>
      <w:r w:rsidRPr="00364BB4">
        <w:t>different successors may be nominated for each Split Trust.</w:t>
      </w:r>
    </w:p>
    <w:p w14:paraId="11951D8E" w14:textId="77777777" w:rsidR="00CC2C8B" w:rsidRPr="00364BB4" w:rsidRDefault="00CC2C8B">
      <w:pPr>
        <w:pStyle w:val="Heading1"/>
      </w:pPr>
      <w:r w:rsidRPr="00364BB4">
        <w:t xml:space="preserve">Powers of the </w:t>
      </w:r>
      <w:r>
        <w:t>T</w:t>
      </w:r>
      <w:r w:rsidRPr="00364BB4">
        <w:t>rustee</w:t>
      </w:r>
    </w:p>
    <w:p w14:paraId="209B9B97" w14:textId="77777777" w:rsidR="00CC2C8B" w:rsidRPr="00364BB4" w:rsidRDefault="00CC2C8B">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0CACC2E1" w14:textId="77777777" w:rsidR="00CC2C8B" w:rsidRPr="00364BB4" w:rsidRDefault="00CC2C8B">
      <w:pPr>
        <w:pStyle w:val="Heading3"/>
      </w:pPr>
      <w:r w:rsidRPr="00364BB4">
        <w:t>for such consideration; and</w:t>
      </w:r>
    </w:p>
    <w:p w14:paraId="5ABCEF1A" w14:textId="77777777" w:rsidR="00CC2C8B" w:rsidRPr="00364BB4" w:rsidRDefault="00CC2C8B">
      <w:pPr>
        <w:pStyle w:val="Heading3"/>
      </w:pPr>
      <w:r w:rsidRPr="00364BB4">
        <w:t>on such terms as in its discretion it may think fit as if it were the absolute and beneficial owner of the Trust Fund.</w:t>
      </w:r>
    </w:p>
    <w:p w14:paraId="1D2DAF95" w14:textId="77777777" w:rsidR="00CC2C8B" w:rsidRPr="00364BB4" w:rsidRDefault="00CC2C8B">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CB5B99F" w14:textId="77777777" w:rsidR="00CC2C8B" w:rsidRPr="00364BB4" w:rsidRDefault="00CC2C8B">
      <w:pPr>
        <w:pStyle w:val="Heading3"/>
      </w:pPr>
      <w:r w:rsidRPr="00364BB4">
        <w:t>Property;</w:t>
      </w:r>
    </w:p>
    <w:p w14:paraId="629F0870" w14:textId="77777777" w:rsidR="00CC2C8B" w:rsidRPr="00364BB4" w:rsidRDefault="00CC2C8B">
      <w:pPr>
        <w:pStyle w:val="Heading3"/>
      </w:pPr>
      <w:r w:rsidRPr="00364BB4">
        <w:t>syndicates of any kind;</w:t>
      </w:r>
    </w:p>
    <w:p w14:paraId="0A139E50" w14:textId="77777777" w:rsidR="00CC2C8B" w:rsidRPr="00364BB4" w:rsidRDefault="00CC2C8B">
      <w:pPr>
        <w:pStyle w:val="Heading3"/>
      </w:pPr>
      <w:r w:rsidRPr="00364BB4">
        <w:t>derivative transactions;</w:t>
      </w:r>
    </w:p>
    <w:p w14:paraId="2DAD0C93" w14:textId="77777777" w:rsidR="00CC2C8B" w:rsidRDefault="00CC2C8B">
      <w:pPr>
        <w:pStyle w:val="Heading3"/>
      </w:pPr>
      <w:r w:rsidRPr="00364BB4">
        <w:t>crowd sourced funding;</w:t>
      </w:r>
    </w:p>
    <w:p w14:paraId="62C82F01" w14:textId="77777777" w:rsidR="00CC2C8B" w:rsidRPr="006A5E74" w:rsidRDefault="00CC2C8B">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4C01DC5" w14:textId="77777777" w:rsidR="00CC2C8B" w:rsidRPr="006A5E74" w:rsidRDefault="00CC2C8B">
      <w:pPr>
        <w:pStyle w:val="Heading3"/>
      </w:pPr>
      <w:r w:rsidRPr="006A5E74">
        <w:t>Digital Assets</w:t>
      </w:r>
      <w:r w:rsidRPr="000F0B51">
        <w:t xml:space="preserve"> </w:t>
      </w:r>
      <w:r>
        <w:t>or Digital Accounts</w:t>
      </w:r>
      <w:r w:rsidRPr="006A5E74">
        <w:t>;</w:t>
      </w:r>
    </w:p>
    <w:p w14:paraId="4942D154" w14:textId="77777777" w:rsidR="00CC2C8B" w:rsidRPr="006A5E74" w:rsidRDefault="00CC2C8B">
      <w:pPr>
        <w:pStyle w:val="Heading3"/>
      </w:pPr>
      <w:r w:rsidRPr="006A5E74">
        <w:t xml:space="preserve">bank accounts </w:t>
      </w:r>
      <w:r>
        <w:t>or</w:t>
      </w:r>
      <w:r w:rsidRPr="006A5E74">
        <w:t xml:space="preserve"> investments;</w:t>
      </w:r>
    </w:p>
    <w:p w14:paraId="2365574A" w14:textId="77777777" w:rsidR="00CC2C8B" w:rsidRPr="006A5E74" w:rsidRDefault="00CC2C8B">
      <w:pPr>
        <w:pStyle w:val="Heading3"/>
      </w:pPr>
      <w:r w:rsidRPr="006A5E74">
        <w:t xml:space="preserve">debentures </w:t>
      </w:r>
      <w:r>
        <w:t>or</w:t>
      </w:r>
      <w:r w:rsidRPr="006A5E74">
        <w:t xml:space="preserve"> unsecured notes;</w:t>
      </w:r>
    </w:p>
    <w:p w14:paraId="01D26836" w14:textId="77777777" w:rsidR="00CC2C8B" w:rsidRPr="006A5E74" w:rsidRDefault="00CC2C8B">
      <w:pPr>
        <w:pStyle w:val="Heading3"/>
      </w:pPr>
      <w:r w:rsidRPr="006A5E74">
        <w:t>insurance bonds;</w:t>
      </w:r>
    </w:p>
    <w:p w14:paraId="7FF4872D" w14:textId="77777777" w:rsidR="00CC2C8B" w:rsidRDefault="00CC2C8B">
      <w:pPr>
        <w:pStyle w:val="Heading3"/>
      </w:pPr>
      <w:r w:rsidRPr="006A5E74">
        <w:t>shares, units</w:t>
      </w:r>
      <w:r>
        <w:t>, stock indices or</w:t>
      </w:r>
      <w:r w:rsidRPr="006A5E74">
        <w:t xml:space="preserve"> convertible notes; </w:t>
      </w:r>
    </w:p>
    <w:p w14:paraId="62F2C5F4" w14:textId="77777777" w:rsidR="00CC2C8B" w:rsidRDefault="00CC2C8B">
      <w:pPr>
        <w:pStyle w:val="Heading3"/>
      </w:pPr>
      <w:r>
        <w:t>synthetic financial products;</w:t>
      </w:r>
    </w:p>
    <w:p w14:paraId="16A1151C" w14:textId="77777777" w:rsidR="00CC2C8B" w:rsidRPr="00364BB4" w:rsidRDefault="00CC2C8B">
      <w:pPr>
        <w:pStyle w:val="Heading3"/>
      </w:pPr>
      <w:r w:rsidRPr="00364BB4">
        <w:t>franchises;</w:t>
      </w:r>
    </w:p>
    <w:p w14:paraId="3CB38320" w14:textId="77777777" w:rsidR="00CC2C8B" w:rsidRPr="00364BB4" w:rsidRDefault="00CC2C8B">
      <w:pPr>
        <w:pStyle w:val="Heading3"/>
      </w:pPr>
      <w:r w:rsidRPr="00364BB4">
        <w:t>government securities; or</w:t>
      </w:r>
    </w:p>
    <w:p w14:paraId="4DBA460E" w14:textId="77777777" w:rsidR="00CC2C8B" w:rsidRPr="00364BB4" w:rsidRDefault="00CC2C8B">
      <w:pPr>
        <w:pStyle w:val="Heading3"/>
      </w:pPr>
      <w:r w:rsidRPr="00364BB4">
        <w:t>common fund investments.</w:t>
      </w:r>
    </w:p>
    <w:p w14:paraId="7E1E6258" w14:textId="77777777" w:rsidR="00CC2C8B" w:rsidRPr="00364BB4" w:rsidRDefault="00CC2C8B">
      <w:pPr>
        <w:pStyle w:val="Heading2"/>
      </w:pPr>
      <w:r w:rsidRPr="00364BB4">
        <w:t>The Trustee may invest or reinvest in any form of investment:</w:t>
      </w:r>
    </w:p>
    <w:p w14:paraId="6EAFD34F" w14:textId="77777777" w:rsidR="00CC2C8B" w:rsidRPr="00364BB4" w:rsidRDefault="00CC2C8B">
      <w:pPr>
        <w:pStyle w:val="Heading3"/>
      </w:pPr>
      <w:r w:rsidRPr="00364BB4">
        <w:t>authorised by law or not;</w:t>
      </w:r>
    </w:p>
    <w:p w14:paraId="6A4A7BF3" w14:textId="77777777" w:rsidR="00CC2C8B" w:rsidRPr="00364BB4" w:rsidRDefault="00CC2C8B">
      <w:pPr>
        <w:pStyle w:val="Heading3"/>
      </w:pPr>
      <w:r w:rsidRPr="00364BB4">
        <w:t>with or without disclosing the Trust; and</w:t>
      </w:r>
    </w:p>
    <w:p w14:paraId="46821C07" w14:textId="77777777" w:rsidR="00CC2C8B" w:rsidRPr="00364BB4" w:rsidRDefault="00CC2C8B">
      <w:pPr>
        <w:pStyle w:val="Heading3"/>
      </w:pPr>
      <w:r w:rsidRPr="00364BB4">
        <w:lastRenderedPageBreak/>
        <w:t>whether alone, jointly or in partnership with others including with the Trustee acting in any capacity.</w:t>
      </w:r>
    </w:p>
    <w:p w14:paraId="087A10F6" w14:textId="77777777" w:rsidR="00CC2C8B" w:rsidRPr="00364BB4" w:rsidRDefault="00CC2C8B">
      <w:pPr>
        <w:pStyle w:val="Heading2"/>
      </w:pPr>
      <w:r w:rsidRPr="00364BB4">
        <w:t>The Trustee may postpone the sale, calling in, realisation or conversion for any period, even if the asset is wasting, speculative or reversionary in nature.</w:t>
      </w:r>
    </w:p>
    <w:p w14:paraId="4DE96DBB" w14:textId="77777777" w:rsidR="00CC2C8B" w:rsidRPr="00364BB4" w:rsidRDefault="00CC2C8B">
      <w:pPr>
        <w:pStyle w:val="Heading2"/>
      </w:pPr>
      <w:r w:rsidRPr="00364BB4">
        <w:t>The Trustee may vary or transpose investments.</w:t>
      </w:r>
    </w:p>
    <w:p w14:paraId="0F2379E6" w14:textId="77777777" w:rsidR="00CC2C8B" w:rsidRPr="00364BB4" w:rsidRDefault="00CC2C8B">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5F0833A9" w14:textId="77777777" w:rsidR="00CC2C8B" w:rsidRPr="00364BB4" w:rsidRDefault="00CC2C8B">
      <w:pPr>
        <w:pStyle w:val="Heading3"/>
      </w:pPr>
      <w:r w:rsidRPr="00364BB4">
        <w:t>at call or for a period of time;</w:t>
      </w:r>
    </w:p>
    <w:p w14:paraId="58B2C2B2" w14:textId="77777777" w:rsidR="00CC2C8B" w:rsidRPr="00364BB4" w:rsidRDefault="00CC2C8B">
      <w:pPr>
        <w:pStyle w:val="Heading3"/>
      </w:pPr>
      <w:r w:rsidRPr="00364BB4">
        <w:t>at a rate of interest or at no interest; and</w:t>
      </w:r>
    </w:p>
    <w:p w14:paraId="5CE3FA82" w14:textId="77777777" w:rsidR="00CC2C8B" w:rsidRPr="00364BB4" w:rsidRDefault="00CC2C8B">
      <w:pPr>
        <w:pStyle w:val="Heading3"/>
      </w:pPr>
      <w:r w:rsidRPr="00364BB4">
        <w:t>with the taking of security in any form or without security.</w:t>
      </w:r>
    </w:p>
    <w:p w14:paraId="310E30E2" w14:textId="77777777" w:rsidR="00CC2C8B" w:rsidRPr="00364BB4" w:rsidRDefault="00CC2C8B">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087617E9" w14:textId="77777777" w:rsidR="00CC2C8B" w:rsidRPr="00364BB4" w:rsidRDefault="00CC2C8B">
      <w:pPr>
        <w:pStyle w:val="Heading2"/>
      </w:pPr>
      <w:r w:rsidRPr="00364BB4">
        <w:t>The Trustee may secure the repayment of any moneys or other indebtedness by mortgage, charge or other security or encumbrance over the whole or part of the Trust Fund as the Trustee may decide.</w:t>
      </w:r>
    </w:p>
    <w:p w14:paraId="357FF5E6" w14:textId="5FAA3945" w:rsidR="00CC2C8B" w:rsidRPr="00364BB4" w:rsidRDefault="00CC2C8B">
      <w:pPr>
        <w:pStyle w:val="Heading2"/>
      </w:pPr>
      <w:r w:rsidRPr="00364BB4">
        <w:t>The Trustee may</w:t>
      </w:r>
      <w:r w:rsidR="003435C6">
        <w:t>:</w:t>
      </w:r>
    </w:p>
    <w:p w14:paraId="09095180" w14:textId="77777777" w:rsidR="00CC2C8B" w:rsidRPr="00364BB4" w:rsidRDefault="00CC2C8B">
      <w:pPr>
        <w:pStyle w:val="Heading3"/>
      </w:pPr>
      <w:r w:rsidRPr="00364BB4">
        <w:t>hold, use or buy;</w:t>
      </w:r>
    </w:p>
    <w:p w14:paraId="45883FEA" w14:textId="77777777" w:rsidR="00CC2C8B" w:rsidRPr="00364BB4" w:rsidRDefault="00CC2C8B">
      <w:pPr>
        <w:pStyle w:val="Heading3"/>
      </w:pPr>
      <w:r w:rsidRPr="00364BB4">
        <w:t>construct, demolish, maintain, repair, renovate, reconstruct, erect, develop or improve;</w:t>
      </w:r>
    </w:p>
    <w:p w14:paraId="1708D87D" w14:textId="77777777" w:rsidR="00CC2C8B" w:rsidRPr="00364BB4" w:rsidRDefault="00CC2C8B">
      <w:pPr>
        <w:pStyle w:val="Heading3"/>
      </w:pPr>
      <w:r w:rsidRPr="00364BB4">
        <w:t>sell, transfer or convey (including by auction, contract, tender or option);</w:t>
      </w:r>
    </w:p>
    <w:p w14:paraId="4965FD24" w14:textId="77777777" w:rsidR="00CC2C8B" w:rsidRPr="00364BB4" w:rsidRDefault="00CC2C8B">
      <w:pPr>
        <w:pStyle w:val="Heading3"/>
      </w:pPr>
      <w:r w:rsidRPr="00364BB4">
        <w:t>manage, hire, surrender, let, licence or lease on any terms all or any part of the Property (including, for example, for a period of more than 21 years);</w:t>
      </w:r>
    </w:p>
    <w:p w14:paraId="68AD1DBA" w14:textId="77777777" w:rsidR="00CC2C8B" w:rsidRPr="00364BB4" w:rsidRDefault="00CC2C8B">
      <w:pPr>
        <w:pStyle w:val="Heading3"/>
      </w:pPr>
      <w:r w:rsidRPr="00364BB4">
        <w:t>receive livestock on agistment;</w:t>
      </w:r>
    </w:p>
    <w:p w14:paraId="545A45A1" w14:textId="77777777" w:rsidR="00CC2C8B" w:rsidRPr="00364BB4" w:rsidRDefault="00CC2C8B">
      <w:pPr>
        <w:pStyle w:val="Heading3"/>
      </w:pPr>
      <w:r w:rsidRPr="00364BB4">
        <w:t>buy stock, plant, equipment and fittings;</w:t>
      </w:r>
    </w:p>
    <w:p w14:paraId="262E2242" w14:textId="77777777" w:rsidR="00CC2C8B" w:rsidRPr="00364BB4" w:rsidRDefault="00CC2C8B">
      <w:pPr>
        <w:pStyle w:val="Heading3"/>
      </w:pPr>
      <w:r w:rsidRPr="00364BB4">
        <w:t>make allowances to and arrangements with tenants, including where a tenant is a Beneficiary;</w:t>
      </w:r>
    </w:p>
    <w:p w14:paraId="52E4FF9D" w14:textId="77777777" w:rsidR="00CC2C8B" w:rsidRPr="00364BB4" w:rsidRDefault="00CC2C8B">
      <w:pPr>
        <w:pStyle w:val="Heading3"/>
      </w:pPr>
      <w:r w:rsidRPr="00364BB4">
        <w:t>take on lease or exchange;</w:t>
      </w:r>
    </w:p>
    <w:p w14:paraId="362F085F" w14:textId="77777777" w:rsidR="00CC2C8B" w:rsidRPr="00364BB4" w:rsidRDefault="00CC2C8B">
      <w:pPr>
        <w:pStyle w:val="Heading3"/>
      </w:pPr>
      <w:r w:rsidRPr="00364BB4">
        <w:t>take or grant options or rights in, including easements or any other right;</w:t>
      </w:r>
    </w:p>
    <w:p w14:paraId="4560F24A" w14:textId="77777777" w:rsidR="00CC2C8B" w:rsidRPr="00364BB4" w:rsidRDefault="00CC2C8B">
      <w:pPr>
        <w:pStyle w:val="Heading3"/>
      </w:pPr>
      <w:r w:rsidRPr="00364BB4">
        <w:t>exchange for other Property, either with or without consideration;</w:t>
      </w:r>
    </w:p>
    <w:p w14:paraId="333BC931" w14:textId="77777777" w:rsidR="00CC2C8B" w:rsidRPr="00364BB4" w:rsidRDefault="00CC2C8B">
      <w:pPr>
        <w:pStyle w:val="Heading3"/>
      </w:pPr>
      <w:r w:rsidRPr="00364BB4">
        <w:t xml:space="preserve">alienate, mortgage, charge or pledge; </w:t>
      </w:r>
    </w:p>
    <w:p w14:paraId="17A21B25" w14:textId="027CB796" w:rsidR="00CC2C8B" w:rsidRPr="00364BB4" w:rsidRDefault="00CC2C8B">
      <w:pPr>
        <w:pStyle w:val="Heading3"/>
      </w:pPr>
      <w:r w:rsidRPr="00364BB4">
        <w:t>allow any Beneficiary to occupy, utilise or have custody on whatever terms the Trustee determines, including free of any charge or only requiring reimbursement of expenses;</w:t>
      </w:r>
    </w:p>
    <w:p w14:paraId="40F812B6" w14:textId="176EFCB5" w:rsidR="00CC2C8B" w:rsidRPr="00364BB4" w:rsidRDefault="00CC2C8B">
      <w:pPr>
        <w:pStyle w:val="Heading3"/>
      </w:pPr>
      <w:r w:rsidRPr="00364BB4">
        <w:t>reconvey, release or discharge, or otherwise deal with;</w:t>
      </w:r>
    </w:p>
    <w:p w14:paraId="07F2B9C5" w14:textId="77777777" w:rsidR="00CC2C8B" w:rsidRPr="00364BB4" w:rsidRDefault="00CC2C8B">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05CD7264" w14:textId="77777777" w:rsidR="00CC2C8B" w:rsidRPr="00364BB4" w:rsidRDefault="00CC2C8B">
      <w:pPr>
        <w:pStyle w:val="Heading4"/>
      </w:pPr>
      <w:r w:rsidRPr="00364BB4">
        <w:t>which may be capable of being used for any of the purposes of the Trust Fund; or</w:t>
      </w:r>
    </w:p>
    <w:p w14:paraId="35AA262B" w14:textId="77777777" w:rsidR="00CC2C8B" w:rsidRPr="00364BB4" w:rsidRDefault="00CC2C8B">
      <w:pPr>
        <w:pStyle w:val="Heading4"/>
      </w:pPr>
      <w:r w:rsidRPr="00364BB4">
        <w:t>the acquisition of which may benefit the Trust Fund;</w:t>
      </w:r>
    </w:p>
    <w:p w14:paraId="5B87102B" w14:textId="77777777" w:rsidR="00CC2C8B" w:rsidRPr="00364BB4" w:rsidRDefault="00CC2C8B">
      <w:pPr>
        <w:pStyle w:val="Heading3"/>
      </w:pPr>
      <w:r w:rsidRPr="00364BB4">
        <w:t>use, exercise, develop or grant licences in respect of or otherwise turn to account any property rights or information acquired;</w:t>
      </w:r>
    </w:p>
    <w:p w14:paraId="67842593" w14:textId="77777777" w:rsidR="00CC2C8B" w:rsidRPr="00364BB4" w:rsidRDefault="00CC2C8B">
      <w:pPr>
        <w:pStyle w:val="Heading3"/>
      </w:pPr>
      <w:r w:rsidRPr="00364BB4">
        <w:lastRenderedPageBreak/>
        <w:t xml:space="preserve">co-own with any other person, to any degree and on any terms, </w:t>
      </w:r>
    </w:p>
    <w:p w14:paraId="53A25E14" w14:textId="77777777" w:rsidR="00CC2C8B" w:rsidRPr="00364BB4" w:rsidRDefault="00CC2C8B" w:rsidP="0001795D">
      <w:pPr>
        <w:pStyle w:val="AEPTextL1"/>
      </w:pPr>
      <w:r w:rsidRPr="00364BB4">
        <w:t>any Property.</w:t>
      </w:r>
    </w:p>
    <w:p w14:paraId="79D6C863" w14:textId="77777777" w:rsidR="00797E6C" w:rsidRDefault="00797E6C" w:rsidP="00E86D64">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170011C4" w14:textId="3914A8EE" w:rsidR="00CC2C8B" w:rsidRPr="00364BB4" w:rsidRDefault="00CC2C8B">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78B64046" w14:textId="77777777" w:rsidR="00CC2C8B" w:rsidRPr="00364BB4" w:rsidRDefault="00CC2C8B">
      <w:pPr>
        <w:pStyle w:val="Heading2"/>
      </w:pPr>
      <w:r w:rsidRPr="00364BB4">
        <w:t>The Trustee may open any account with any bank or other financial institution for any of the purposes and deposit money in, withdraw money from and operate the account.</w:t>
      </w:r>
    </w:p>
    <w:p w14:paraId="02CCC6DA" w14:textId="77777777" w:rsidR="00CC2C8B" w:rsidRPr="00364BB4" w:rsidRDefault="00CC2C8B">
      <w:pPr>
        <w:pStyle w:val="Heading2"/>
      </w:pPr>
      <w:r w:rsidRPr="00364BB4">
        <w:t>The Trustee may authorise other persons to operate an account or sign any of the instruments set out above.</w:t>
      </w:r>
    </w:p>
    <w:p w14:paraId="04F551C5" w14:textId="77777777" w:rsidR="00CC2C8B" w:rsidRPr="00364BB4" w:rsidRDefault="00CC2C8B">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524EAB5D" w14:textId="77777777" w:rsidR="00CC2C8B" w:rsidRPr="00364BB4" w:rsidRDefault="00CC2C8B">
      <w:pPr>
        <w:pStyle w:val="Heading2"/>
      </w:pPr>
      <w:r w:rsidRPr="00364BB4">
        <w:t>The Trustee may allocate a value to any identifiable Property, interest, right or benefit recorded as an asset in the books of the Trust.</w:t>
      </w:r>
    </w:p>
    <w:p w14:paraId="2F10F37B" w14:textId="77777777" w:rsidR="00CC2C8B" w:rsidRPr="00364BB4" w:rsidRDefault="00CC2C8B">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8598509" w14:textId="77777777" w:rsidR="00CC2C8B" w:rsidRPr="00364BB4" w:rsidRDefault="00CC2C8B">
      <w:pPr>
        <w:pStyle w:val="Heading2"/>
      </w:pPr>
      <w:r w:rsidRPr="00364BB4">
        <w:t>The Trustee may agree and settle accounts with all persons (including the Trustee) liable to account with the Trustee about the Trust Fund.</w:t>
      </w:r>
    </w:p>
    <w:p w14:paraId="5D516B75" w14:textId="77777777" w:rsidR="00CC2C8B" w:rsidRPr="00364BB4" w:rsidRDefault="00CC2C8B">
      <w:pPr>
        <w:pStyle w:val="Heading2"/>
      </w:pPr>
      <w:r w:rsidRPr="00364BB4">
        <w:t>The Trustee may sign effectual receipts, releases and discharges.</w:t>
      </w:r>
    </w:p>
    <w:p w14:paraId="17944265" w14:textId="77777777" w:rsidR="00CC2C8B" w:rsidRPr="00364BB4" w:rsidRDefault="00CC2C8B">
      <w:pPr>
        <w:pStyle w:val="Heading2"/>
      </w:pPr>
      <w:r w:rsidRPr="00364BB4">
        <w:t>The Trustee may buy or acquire (with or without any options, rights, benefits, conditions or provisions):</w:t>
      </w:r>
    </w:p>
    <w:p w14:paraId="2DC3DCD5" w14:textId="77777777" w:rsidR="00CC2C8B" w:rsidRPr="00364BB4" w:rsidRDefault="00CC2C8B">
      <w:pPr>
        <w:pStyle w:val="Heading3"/>
      </w:pPr>
      <w:r w:rsidRPr="00364BB4">
        <w:t>any reversionary, deferred proprietary or other rights; or</w:t>
      </w:r>
    </w:p>
    <w:p w14:paraId="4DFB9D70" w14:textId="77777777" w:rsidR="00CC2C8B" w:rsidRPr="00364BB4" w:rsidRDefault="00CC2C8B">
      <w:pPr>
        <w:pStyle w:val="Heading3"/>
      </w:pPr>
      <w:r w:rsidRPr="00364BB4">
        <w:t>any life, life endowment, sinking fund, term or other policy of insurance or assurance of any nature.</w:t>
      </w:r>
    </w:p>
    <w:p w14:paraId="48D3A528" w14:textId="77777777" w:rsidR="00CC2C8B" w:rsidRPr="00364BB4" w:rsidRDefault="00CC2C8B">
      <w:pPr>
        <w:pStyle w:val="Heading2"/>
      </w:pPr>
      <w:r w:rsidRPr="00364BB4">
        <w:t>The Trustee may pay any amount payable, for premiums or otherwise:</w:t>
      </w:r>
    </w:p>
    <w:p w14:paraId="7A73D6B4" w14:textId="77777777" w:rsidR="00CC2C8B" w:rsidRPr="00364BB4" w:rsidRDefault="00CC2C8B">
      <w:pPr>
        <w:pStyle w:val="Heading3"/>
      </w:pPr>
      <w:r w:rsidRPr="00364BB4">
        <w:t>to effect or maintain any policy of insurance or assurance (whether or not owned by the Trustee); or</w:t>
      </w:r>
    </w:p>
    <w:p w14:paraId="4900BC2A" w14:textId="77777777" w:rsidR="00CC2C8B" w:rsidRPr="00364BB4" w:rsidRDefault="00CC2C8B">
      <w:pPr>
        <w:pStyle w:val="Heading3"/>
      </w:pPr>
      <w:r w:rsidRPr="00364BB4">
        <w:t>for the exercise or enjoyment of any option, right or benefit under any policy,</w:t>
      </w:r>
    </w:p>
    <w:p w14:paraId="3C3F6C01" w14:textId="77777777" w:rsidR="00CC2C8B" w:rsidRPr="00364BB4" w:rsidRDefault="00CC2C8B" w:rsidP="008617E3">
      <w:pPr>
        <w:pStyle w:val="AEPTextL1"/>
      </w:pPr>
      <w:r w:rsidRPr="00364BB4">
        <w:t>and the surrender of any policy for all purposes may be deemed by the Trustee to be a sale of the policy.</w:t>
      </w:r>
    </w:p>
    <w:p w14:paraId="681F268C" w14:textId="77777777" w:rsidR="00CC2C8B" w:rsidRPr="00364BB4" w:rsidRDefault="00CC2C8B">
      <w:pPr>
        <w:pStyle w:val="Heading2"/>
      </w:pPr>
      <w:r w:rsidRPr="00364BB4">
        <w:lastRenderedPageBreak/>
        <w:t>The Trustee may</w:t>
      </w:r>
      <w:r>
        <w:t>,</w:t>
      </w:r>
      <w:r w:rsidRPr="00364BB4">
        <w:t xml:space="preserve"> if it is necessary to make any claim under a policy, do all things and sign all documents for the perfection or enforcement of any rights arising from or in connection with any policy.</w:t>
      </w:r>
    </w:p>
    <w:p w14:paraId="0E16ADF1" w14:textId="77777777" w:rsidR="00CC2C8B" w:rsidRPr="00364BB4" w:rsidRDefault="00CC2C8B">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171BAB4E" w14:textId="77777777" w:rsidR="00CC2C8B" w:rsidRPr="00364BB4" w:rsidRDefault="00CC2C8B">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B877E05" w14:textId="77777777" w:rsidR="00CC2C8B" w:rsidRPr="00364BB4" w:rsidRDefault="00CC2C8B">
      <w:pPr>
        <w:pStyle w:val="Heading3"/>
      </w:pPr>
      <w:r w:rsidRPr="00364BB4">
        <w:t>to exercise all powers, authorities and discretions with respect to the mixed fund which the Trustee is by this document or by law authorised to exercise with respect to the Trust Fund; and</w:t>
      </w:r>
    </w:p>
    <w:p w14:paraId="37FA3F83" w14:textId="77777777" w:rsidR="00CC2C8B" w:rsidRPr="00364BB4" w:rsidRDefault="00CC2C8B">
      <w:pPr>
        <w:pStyle w:val="Heading3"/>
      </w:pPr>
      <w:r w:rsidRPr="00364BB4">
        <w:t>to make arrangements with respect to the moneys and their investment with any other person as the Trustee would be authorised or empowered by law or by this document to make or enter into.</w:t>
      </w:r>
    </w:p>
    <w:p w14:paraId="16635930" w14:textId="77777777" w:rsidR="00CC2C8B" w:rsidRPr="00364BB4" w:rsidRDefault="00CC2C8B">
      <w:pPr>
        <w:pStyle w:val="Heading2"/>
      </w:pPr>
      <w:r w:rsidRPr="00364BB4">
        <w:t>The Trustee may take on lease, hire purchase, or in exchange, and enter into leasing agreements and hire purchase agreements in relation to, using money of the Trust Fund or any Property as it determines.</w:t>
      </w:r>
    </w:p>
    <w:p w14:paraId="7C613CAF" w14:textId="77777777" w:rsidR="00CC2C8B" w:rsidRPr="00364BB4" w:rsidRDefault="00CC2C8B">
      <w:pPr>
        <w:pStyle w:val="Heading2"/>
      </w:pPr>
      <w:r w:rsidRPr="00364BB4">
        <w:t>The Trustee may sign a surrender of lease of any Property with or without consideration.</w:t>
      </w:r>
    </w:p>
    <w:p w14:paraId="3961F2E5" w14:textId="77777777" w:rsidR="00CC2C8B" w:rsidRPr="00364BB4" w:rsidRDefault="00CC2C8B">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7DB015A0" w14:textId="77777777" w:rsidR="00CC2C8B" w:rsidRPr="00364BB4" w:rsidRDefault="00CC2C8B">
      <w:pPr>
        <w:pStyle w:val="Heading2"/>
      </w:pPr>
      <w:r w:rsidRPr="00364BB4">
        <w:t>The Trustee may agree to or concur in any amendment or variation to the constitution or any scheme of arrangement of any company or trust.</w:t>
      </w:r>
    </w:p>
    <w:p w14:paraId="673AA48B" w14:textId="77777777" w:rsidR="00CC2C8B" w:rsidRPr="00364BB4" w:rsidRDefault="00CC2C8B">
      <w:pPr>
        <w:pStyle w:val="Heading2"/>
      </w:pPr>
      <w:r w:rsidRPr="00364BB4">
        <w:t>The Trustee may:</w:t>
      </w:r>
    </w:p>
    <w:p w14:paraId="4FC7476E" w14:textId="77777777" w:rsidR="00CC2C8B" w:rsidRPr="00364BB4" w:rsidRDefault="00CC2C8B">
      <w:pPr>
        <w:pStyle w:val="Heading3"/>
      </w:pPr>
      <w:r w:rsidRPr="00364BB4">
        <w:t>decide or refer to an appropriate court, tribunal, arbitrator or mediator any action, proceeding, dispute, claim or demand;</w:t>
      </w:r>
    </w:p>
    <w:p w14:paraId="2B0C261F" w14:textId="77777777" w:rsidR="00CC2C8B" w:rsidRPr="00364BB4" w:rsidRDefault="00CC2C8B">
      <w:pPr>
        <w:pStyle w:val="Heading3"/>
      </w:pPr>
      <w:r w:rsidRPr="00364BB4">
        <w:t>settle all claims or accounts relating to the Trust Fund; or</w:t>
      </w:r>
    </w:p>
    <w:p w14:paraId="0C1F40F7" w14:textId="77777777" w:rsidR="00CC2C8B" w:rsidRPr="00364BB4" w:rsidRDefault="00CC2C8B">
      <w:pPr>
        <w:pStyle w:val="Heading3"/>
      </w:pPr>
      <w:r w:rsidRPr="00364BB4">
        <w:t>sign releases and do all things determined as appropriate.</w:t>
      </w:r>
    </w:p>
    <w:p w14:paraId="260C0512" w14:textId="77777777" w:rsidR="00CC2C8B" w:rsidRPr="00364BB4" w:rsidRDefault="00CC2C8B">
      <w:pPr>
        <w:pStyle w:val="Heading2"/>
      </w:pPr>
      <w:r w:rsidRPr="00364BB4">
        <w:t>The Trustee may carry on any business, either alone or in partnership, with the same powers as if the business belonged to the Trustee absolutely.</w:t>
      </w:r>
    </w:p>
    <w:p w14:paraId="362B4600" w14:textId="77777777" w:rsidR="00CC2C8B" w:rsidRPr="00364BB4" w:rsidRDefault="00CC2C8B">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35294C43" w14:textId="77777777" w:rsidR="00CC2C8B" w:rsidRPr="00364BB4" w:rsidRDefault="00CC2C8B">
      <w:pPr>
        <w:pStyle w:val="Heading2"/>
      </w:pPr>
      <w:r w:rsidRPr="00364BB4">
        <w:t>The Trustee may operate any bank account opened by or on behalf of any business in which the Trustee is concerned or interested.</w:t>
      </w:r>
    </w:p>
    <w:p w14:paraId="0C5F6D27" w14:textId="77777777" w:rsidR="00CC2C8B" w:rsidRPr="00364BB4" w:rsidRDefault="00CC2C8B">
      <w:pPr>
        <w:pStyle w:val="Heading2"/>
      </w:pPr>
      <w:r w:rsidRPr="00364BB4">
        <w:t>The Trustee may establish and support out of the Trust Fund any company, association, institution or other fund (including a superannuation fund) designed in any way to benefit:</w:t>
      </w:r>
    </w:p>
    <w:p w14:paraId="43EB173B" w14:textId="77777777" w:rsidR="00CC2C8B" w:rsidRPr="00364BB4" w:rsidRDefault="00CC2C8B">
      <w:pPr>
        <w:pStyle w:val="Heading3"/>
      </w:pPr>
      <w:r w:rsidRPr="00364BB4">
        <w:t>any Beneficiary; or</w:t>
      </w:r>
    </w:p>
    <w:p w14:paraId="2CE716C4" w14:textId="77777777" w:rsidR="00CC2C8B" w:rsidRPr="00364BB4" w:rsidRDefault="00CC2C8B">
      <w:pPr>
        <w:pStyle w:val="Heading3"/>
      </w:pPr>
      <w:r w:rsidRPr="00364BB4">
        <w:t>the employees or ex-employees of any company, partnership, association or syndicate in which the Trust Fund may have invested.</w:t>
      </w:r>
    </w:p>
    <w:p w14:paraId="386118FF" w14:textId="77777777" w:rsidR="00CC2C8B" w:rsidRPr="00364BB4" w:rsidRDefault="00CC2C8B">
      <w:pPr>
        <w:pStyle w:val="Heading2"/>
      </w:pPr>
      <w:r w:rsidRPr="00364BB4">
        <w:lastRenderedPageBreak/>
        <w:t>The Trustee may grant pensions and allowances.</w:t>
      </w:r>
    </w:p>
    <w:p w14:paraId="0008C688" w14:textId="18D58A38" w:rsidR="00CC2C8B" w:rsidRPr="00364BB4" w:rsidRDefault="00CC2C8B">
      <w:pPr>
        <w:pStyle w:val="Heading2"/>
      </w:pPr>
      <w:r w:rsidRPr="00364BB4">
        <w:t xml:space="preserve">The Trustee may appropriate in specie any portion of the Trust Fund, or any investment to or towards the share or entitlement of a </w:t>
      </w:r>
      <w:r w:rsidR="00B968F8">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6BB5055A" w14:textId="77777777" w:rsidR="00CC2C8B" w:rsidRPr="00364BB4" w:rsidRDefault="00CC2C8B">
      <w:pPr>
        <w:pStyle w:val="Heading2"/>
      </w:pPr>
      <w:r w:rsidRPr="00364BB4">
        <w:t>The Trustee may pay out of the Capital of the Trust Fund or the Distributable Income all costs, charges and expenses incidental to the:</w:t>
      </w:r>
    </w:p>
    <w:p w14:paraId="1A9B4582" w14:textId="77777777" w:rsidR="00CC2C8B" w:rsidRPr="00364BB4" w:rsidRDefault="00CC2C8B">
      <w:pPr>
        <w:pStyle w:val="Heading3"/>
      </w:pPr>
      <w:r w:rsidRPr="00364BB4">
        <w:t>management of the Trust Fund;</w:t>
      </w:r>
    </w:p>
    <w:p w14:paraId="51C65E6C" w14:textId="77777777" w:rsidR="00CC2C8B" w:rsidRPr="00364BB4" w:rsidRDefault="00CC2C8B">
      <w:pPr>
        <w:pStyle w:val="Heading3"/>
      </w:pPr>
      <w:r w:rsidRPr="00364BB4">
        <w:t>exercise of any power, authority or discretion; or</w:t>
      </w:r>
    </w:p>
    <w:p w14:paraId="4221390A" w14:textId="77777777" w:rsidR="00CC2C8B" w:rsidRPr="00364BB4" w:rsidRDefault="00CC2C8B">
      <w:pPr>
        <w:pStyle w:val="Heading3"/>
      </w:pPr>
      <w:r w:rsidRPr="00364BB4">
        <w:t xml:space="preserve">carrying out or performing the role of Trustee of the Trust, </w:t>
      </w:r>
    </w:p>
    <w:p w14:paraId="0F960C61" w14:textId="77777777" w:rsidR="00CC2C8B" w:rsidRPr="00364BB4" w:rsidRDefault="00CC2C8B" w:rsidP="008617E3">
      <w:pPr>
        <w:pStyle w:val="AEPTextL1"/>
      </w:pPr>
      <w:r w:rsidRPr="00364BB4">
        <w:t>which the Trustee incurs in any part of the world, including without limitation all:</w:t>
      </w:r>
    </w:p>
    <w:p w14:paraId="0A658D41" w14:textId="77777777" w:rsidR="00CC2C8B" w:rsidRPr="00364BB4" w:rsidRDefault="00CC2C8B">
      <w:pPr>
        <w:pStyle w:val="Heading3"/>
      </w:pPr>
      <w:r w:rsidRPr="00364BB4">
        <w:t xml:space="preserve">taxes in respect of the Trust Fund; </w:t>
      </w:r>
    </w:p>
    <w:p w14:paraId="74E8A9F0" w14:textId="77777777" w:rsidR="00CC2C8B" w:rsidRPr="00364BB4" w:rsidRDefault="00CC2C8B">
      <w:pPr>
        <w:pStyle w:val="Heading3"/>
      </w:pPr>
      <w:r w:rsidRPr="00364BB4">
        <w:t>liabilities incurred in carrying on any business or owning any Property;</w:t>
      </w:r>
    </w:p>
    <w:p w14:paraId="1CCC464A" w14:textId="77777777" w:rsidR="00CC2C8B" w:rsidRPr="00364BB4" w:rsidRDefault="00CC2C8B">
      <w:pPr>
        <w:pStyle w:val="Heading3"/>
      </w:pPr>
      <w:r w:rsidRPr="00364BB4">
        <w:t>costs in any way connected with the Trust Fund; and</w:t>
      </w:r>
    </w:p>
    <w:p w14:paraId="63B14026" w14:textId="77777777" w:rsidR="00CC2C8B" w:rsidRPr="00364BB4" w:rsidRDefault="00CC2C8B">
      <w:pPr>
        <w:pStyle w:val="Heading3"/>
      </w:pPr>
      <w:r w:rsidRPr="00364BB4">
        <w:t>amounts by way of penalty, settlement, probate, estate gift, stamp or revenue duty.</w:t>
      </w:r>
    </w:p>
    <w:p w14:paraId="21F6E5A5" w14:textId="77777777" w:rsidR="00CC2C8B" w:rsidRPr="00364BB4" w:rsidRDefault="00CC2C8B">
      <w:pPr>
        <w:pStyle w:val="Heading2"/>
      </w:pPr>
      <w:r w:rsidRPr="00364BB4">
        <w:t>The Trustee:</w:t>
      </w:r>
    </w:p>
    <w:p w14:paraId="17D4BDBD" w14:textId="77777777" w:rsidR="00CC2C8B" w:rsidRPr="00364BB4" w:rsidRDefault="00CC2C8B">
      <w:pPr>
        <w:pStyle w:val="Heading3"/>
      </w:pPr>
      <w:r w:rsidRPr="00364BB4">
        <w:t>may employ any person (including any Beneficiary or the Trustee) in connection with any activities of the Trustee or in connection with anything required to be done under this document;</w:t>
      </w:r>
    </w:p>
    <w:p w14:paraId="577FCA7C" w14:textId="77777777" w:rsidR="00CC2C8B" w:rsidRPr="00364BB4" w:rsidRDefault="00CC2C8B">
      <w:pPr>
        <w:pStyle w:val="Heading3"/>
      </w:pPr>
      <w:r w:rsidRPr="00364BB4">
        <w:t xml:space="preserve">determine the remuneration to be allowed and paid in respect of any employee; </w:t>
      </w:r>
    </w:p>
    <w:p w14:paraId="5C87D42E" w14:textId="77777777" w:rsidR="00CC2C8B" w:rsidRPr="00364BB4" w:rsidRDefault="00CC2C8B">
      <w:pPr>
        <w:pStyle w:val="Heading3"/>
      </w:pPr>
      <w:r w:rsidRPr="00364BB4">
        <w:t>create or arrange any scheme of superannuation or similar arrangements for the benefit of any employee;</w:t>
      </w:r>
    </w:p>
    <w:p w14:paraId="61E3E072" w14:textId="77777777" w:rsidR="00CC2C8B" w:rsidRPr="00364BB4" w:rsidRDefault="00CC2C8B">
      <w:pPr>
        <w:pStyle w:val="Heading3"/>
      </w:pPr>
      <w:r w:rsidRPr="00364BB4">
        <w:t>act personally and charge and be paid from the Trust Fund a reasonable remuneration; and</w:t>
      </w:r>
    </w:p>
    <w:p w14:paraId="7E26594A" w14:textId="77777777" w:rsidR="00CC2C8B" w:rsidRPr="00364BB4" w:rsidRDefault="00CC2C8B">
      <w:pPr>
        <w:pStyle w:val="Heading3"/>
      </w:pPr>
      <w:r w:rsidRPr="00364BB4">
        <w:t>instead of acting personally, employ at the expense of the Trust Fund any agents, managers, advisers and accountants (including any Beneficiary).</w:t>
      </w:r>
    </w:p>
    <w:p w14:paraId="203C70F5" w14:textId="77777777" w:rsidR="00CC2C8B" w:rsidRPr="00364BB4" w:rsidRDefault="00CC2C8B">
      <w:pPr>
        <w:pStyle w:val="Heading2"/>
      </w:pPr>
      <w:r w:rsidRPr="00364BB4">
        <w:t>The Trustee may:</w:t>
      </w:r>
    </w:p>
    <w:p w14:paraId="49C63142" w14:textId="77777777" w:rsidR="00CC2C8B" w:rsidRPr="00364BB4" w:rsidRDefault="00CC2C8B">
      <w:pPr>
        <w:pStyle w:val="Heading3"/>
      </w:pPr>
      <w:r w:rsidRPr="00364BB4">
        <w:t>take any action for the adequate protection of the Trust Fund;</w:t>
      </w:r>
    </w:p>
    <w:p w14:paraId="535C8B0A" w14:textId="77777777" w:rsidR="00CC2C8B" w:rsidRPr="00364BB4" w:rsidRDefault="00CC2C8B">
      <w:pPr>
        <w:pStyle w:val="Heading3"/>
      </w:pPr>
      <w:r w:rsidRPr="00364BB4">
        <w:t>take and act upon the opinion of any lawyer practising in any jurisdiction where the Trust Fund or any part of it is invested:</w:t>
      </w:r>
    </w:p>
    <w:p w14:paraId="204EE536" w14:textId="77777777" w:rsidR="00CC2C8B" w:rsidRPr="00364BB4" w:rsidRDefault="00CC2C8B">
      <w:pPr>
        <w:pStyle w:val="Heading4"/>
      </w:pPr>
      <w:r w:rsidRPr="00364BB4">
        <w:t>about the status or the administration of the Trust; and</w:t>
      </w:r>
    </w:p>
    <w:p w14:paraId="0DBC15A6" w14:textId="77777777" w:rsidR="00CC2C8B" w:rsidRPr="00364BB4" w:rsidRDefault="00CC2C8B">
      <w:pPr>
        <w:pStyle w:val="Heading4"/>
      </w:pPr>
      <w:r w:rsidRPr="00364BB4">
        <w:t>without being liable to any person for any act done by the Trustee consistent with that opinion (although nothing in this clause prevents the Trustee or any Beneficiary from applying to any court); and</w:t>
      </w:r>
    </w:p>
    <w:p w14:paraId="03972A4B" w14:textId="77777777" w:rsidR="00CC2C8B" w:rsidRPr="00364BB4" w:rsidRDefault="00CC2C8B">
      <w:pPr>
        <w:pStyle w:val="Heading3"/>
      </w:pPr>
      <w:r w:rsidRPr="00364BB4">
        <w:t>do all other things incidental to the exercise of the powers and authorities conferred on the Trustee.</w:t>
      </w:r>
    </w:p>
    <w:p w14:paraId="593E406F" w14:textId="77777777" w:rsidR="00CC2C8B" w:rsidRPr="00364BB4" w:rsidRDefault="00CC2C8B">
      <w:pPr>
        <w:pStyle w:val="Heading2"/>
      </w:pPr>
      <w:r w:rsidRPr="00364BB4">
        <w:t>The Trustee may:</w:t>
      </w:r>
    </w:p>
    <w:p w14:paraId="443ABD36" w14:textId="77777777" w:rsidR="00CC2C8B" w:rsidRPr="00364BB4" w:rsidRDefault="00CC2C8B">
      <w:pPr>
        <w:pStyle w:val="Heading3"/>
      </w:pPr>
      <w:r w:rsidRPr="00364BB4">
        <w:t xml:space="preserve">cease to hold any part of the Trust Fund on the terms of this document; and </w:t>
      </w:r>
    </w:p>
    <w:p w14:paraId="1C79A71F" w14:textId="77777777" w:rsidR="00CC2C8B" w:rsidRPr="00364BB4" w:rsidRDefault="00CC2C8B">
      <w:pPr>
        <w:pStyle w:val="Heading3"/>
      </w:pPr>
      <w:r w:rsidRPr="00364BB4">
        <w:lastRenderedPageBreak/>
        <w:t>start to hold that part of the Trust Fund on any other trust which is on the same terms as the Trust (including a trust which is not a potential beneficiary of the Trust).</w:t>
      </w:r>
    </w:p>
    <w:p w14:paraId="020D1653" w14:textId="17E15EA2" w:rsidR="00CC2C8B" w:rsidRPr="00364BB4" w:rsidRDefault="00CC2C8B">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E81AB0">
        <w:t>the Tax Act</w:t>
      </w:r>
      <w:r w:rsidRPr="00364BB4">
        <w:t>.  For clarity, this includes making (without limitation) any elections or choices involving family trust elections, interposed entity elections and capital gains tax roll-over choices or elections.</w:t>
      </w:r>
    </w:p>
    <w:p w14:paraId="4B1E1B42" w14:textId="77777777" w:rsidR="00CC2C8B" w:rsidRPr="00364BB4" w:rsidRDefault="00CC2C8B">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5D089A27" w14:textId="77777777" w:rsidR="00CC2C8B" w:rsidRPr="00364BB4" w:rsidRDefault="00CC2C8B">
      <w:pPr>
        <w:pStyle w:val="Heading2"/>
      </w:pPr>
      <w:r w:rsidRPr="00364BB4">
        <w:t>The Trustee may concur in the merger or takeover of any company or trust in which shares or other securities forming part of the Trust Fund are held.</w:t>
      </w:r>
    </w:p>
    <w:p w14:paraId="2E0EBF95" w14:textId="77777777" w:rsidR="00CC2C8B" w:rsidRPr="00364BB4" w:rsidRDefault="00CC2C8B">
      <w:pPr>
        <w:pStyle w:val="Heading2"/>
      </w:pPr>
      <w:r w:rsidRPr="00364BB4">
        <w:t>The Trustee may exercise any rights attaching to shares or units in any company or trust held by the Trustee.</w:t>
      </w:r>
    </w:p>
    <w:p w14:paraId="06D882CF" w14:textId="77777777" w:rsidR="00CC2C8B" w:rsidRPr="00364BB4" w:rsidRDefault="00CC2C8B">
      <w:pPr>
        <w:pStyle w:val="Heading2"/>
      </w:pPr>
      <w:r w:rsidRPr="00364BB4">
        <w:t xml:space="preserve">The Trustee may consent to or take part in any corporate action. </w:t>
      </w:r>
    </w:p>
    <w:p w14:paraId="3B1F0435" w14:textId="0998E964" w:rsidR="00CC2C8B" w:rsidRPr="00364BB4" w:rsidRDefault="00CC2C8B">
      <w:pPr>
        <w:pStyle w:val="Heading2"/>
      </w:pPr>
      <w:r w:rsidRPr="00364BB4">
        <w:t>The Trustee may allow any asset of the Trust Fund to be held or registered in the name of any nominee or agent</w:t>
      </w:r>
      <w:r w:rsidR="00ED5BB3">
        <w:t>,</w:t>
      </w:r>
      <w:r w:rsidR="00ED5BB3" w:rsidRPr="006079F3">
        <w:t xml:space="preserve"> </w:t>
      </w:r>
      <w:r w:rsidR="00ED5BB3">
        <w:t>including a nominee or agent who is also a Beneficiary</w:t>
      </w:r>
      <w:r w:rsidRPr="00364BB4">
        <w:t>.</w:t>
      </w:r>
    </w:p>
    <w:p w14:paraId="2FF14A42" w14:textId="77777777" w:rsidR="00CC2C8B" w:rsidRPr="00364BB4" w:rsidRDefault="00CC2C8B">
      <w:pPr>
        <w:pStyle w:val="Heading2"/>
      </w:pPr>
      <w:r w:rsidRPr="00364BB4">
        <w:t>The Trustee may deposit securities over or titles in the Property of the Trust Fund with any bank or other lender or guarantor.</w:t>
      </w:r>
    </w:p>
    <w:p w14:paraId="4FB7706D" w14:textId="77777777" w:rsidR="00CC2C8B" w:rsidRPr="00364BB4" w:rsidRDefault="00CC2C8B">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4B60E548" w14:textId="77777777" w:rsidR="00CC2C8B" w:rsidRPr="00364BB4" w:rsidRDefault="00CC2C8B">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5F48D345" w14:textId="0E57FBFD" w:rsidR="00CC2C8B" w:rsidRPr="00364BB4" w:rsidRDefault="00CC2C8B">
      <w:pPr>
        <w:pStyle w:val="AEPPart"/>
        <w:rPr>
          <w:bCs/>
          <w:lang w:val="en-US"/>
        </w:rPr>
      </w:pPr>
      <w:bookmarkStart w:id="115" w:name="_Ref121059939"/>
      <w:r w:rsidRPr="00364BB4">
        <w:rPr>
          <w:lang w:val="en-US"/>
        </w:rPr>
        <w:t xml:space="preserve">: </w:t>
      </w:r>
      <w:r w:rsidR="00DA40D4" w:rsidRPr="00364BB4">
        <w:rPr>
          <w:lang w:val="en-US"/>
        </w:rPr>
        <w:t>INTERPRETATION</w:t>
      </w:r>
      <w:bookmarkEnd w:id="115"/>
    </w:p>
    <w:p w14:paraId="07DDEF49" w14:textId="77777777" w:rsidR="00CC2C8B" w:rsidRPr="00396207" w:rsidRDefault="00CC2C8B">
      <w:pPr>
        <w:pStyle w:val="Heading1"/>
      </w:pPr>
      <w:r>
        <w:t>Interpretative provisions</w:t>
      </w:r>
    </w:p>
    <w:p w14:paraId="6831889A" w14:textId="77777777" w:rsidR="00CC2C8B" w:rsidRPr="00364BB4" w:rsidRDefault="00CC2C8B">
      <w:pPr>
        <w:pStyle w:val="Heading2"/>
      </w:pPr>
      <w:r w:rsidRPr="00364BB4">
        <w:t>In this document:</w:t>
      </w:r>
    </w:p>
    <w:p w14:paraId="4F5267EB" w14:textId="77777777" w:rsidR="00CC2C8B" w:rsidRPr="00364BB4" w:rsidRDefault="00CC2C8B">
      <w:pPr>
        <w:pStyle w:val="Heading3"/>
      </w:pPr>
      <w:r w:rsidRPr="00364BB4">
        <w:t>words denoting the singular include the plural and vice versa, and words denoting any gender include every other gender;</w:t>
      </w:r>
    </w:p>
    <w:p w14:paraId="27697265" w14:textId="77777777" w:rsidR="00CC2C8B" w:rsidRDefault="00CC2C8B">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49CC198" w14:textId="77777777" w:rsidR="00CC2C8B" w:rsidRPr="00364BB4" w:rsidRDefault="00CC2C8B">
      <w:pPr>
        <w:pStyle w:val="Heading3"/>
      </w:pPr>
      <w:r w:rsidRPr="00364BB4">
        <w:t>a reference to a clause or part are references to this document and references to this document include every clause, part and any schedules or annexures;</w:t>
      </w:r>
    </w:p>
    <w:p w14:paraId="3CBBCE18" w14:textId="77777777" w:rsidR="00CC2C8B" w:rsidRPr="00364BB4" w:rsidRDefault="00CC2C8B">
      <w:pPr>
        <w:pStyle w:val="Heading3"/>
      </w:pPr>
      <w:r w:rsidRPr="00364BB4">
        <w:t>a reference to a document or agreement (including a reference to this document) means that entire document or agreement (including all schedules or annexures) as amended, supplemented, varied or replaced;</w:t>
      </w:r>
    </w:p>
    <w:p w14:paraId="0BDE3B86" w14:textId="77777777" w:rsidR="00CC2C8B" w:rsidRPr="00364BB4" w:rsidRDefault="00CC2C8B">
      <w:pPr>
        <w:pStyle w:val="Heading3"/>
      </w:pPr>
      <w:r w:rsidRPr="00364BB4">
        <w:t>where any word or phrase is defined, its other grammatical forms have a corresponding meaning;</w:t>
      </w:r>
    </w:p>
    <w:p w14:paraId="679E3E1F" w14:textId="77777777" w:rsidR="00CC2C8B" w:rsidRPr="00364BB4" w:rsidRDefault="00CC2C8B">
      <w:pPr>
        <w:pStyle w:val="Heading3"/>
      </w:pPr>
      <w:r w:rsidRPr="00364BB4">
        <w:lastRenderedPageBreak/>
        <w:t xml:space="preserve">headings are for convenience only and do not affect the interpretation of the contents of the clause or paragraph; </w:t>
      </w:r>
    </w:p>
    <w:p w14:paraId="3CC21F2D" w14:textId="77777777" w:rsidR="00CC2C8B" w:rsidRPr="00364BB4" w:rsidRDefault="00CC2C8B">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7E32DB1C" w14:textId="77777777" w:rsidR="00CC2C8B" w:rsidRPr="00364BB4" w:rsidRDefault="00CC2C8B">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00CB23E" w14:textId="77777777" w:rsidR="00CC2C8B" w:rsidRPr="00364BB4" w:rsidRDefault="00CC2C8B">
      <w:pPr>
        <w:pStyle w:val="Heading3"/>
      </w:pPr>
      <w:r w:rsidRPr="00364BB4">
        <w:t>the word “including” or "includes" has the meaning as if followed by the words "without limitation" or “but not limited to”;</w:t>
      </w:r>
    </w:p>
    <w:p w14:paraId="6DAF9334" w14:textId="77777777" w:rsidR="00CC2C8B" w:rsidRPr="00364BB4" w:rsidRDefault="00CC2C8B">
      <w:pPr>
        <w:pStyle w:val="Heading3"/>
      </w:pPr>
      <w:r w:rsidRPr="00364BB4">
        <w:t>if any part of this document is illegal or unenforceable in any jurisdiction, it can be severed in the relevant jurisdiction, with the remaining clauses (or parts of the clause) remaining in force;</w:t>
      </w:r>
    </w:p>
    <w:p w14:paraId="3015F5CA" w14:textId="77777777" w:rsidR="00322E91" w:rsidRPr="008A20FE" w:rsidRDefault="00322E91" w:rsidP="006772A3">
      <w:pPr>
        <w:pStyle w:val="Heading3"/>
      </w:pPr>
      <w:r w:rsidRPr="008A20FE">
        <w:t>unless this document provides for a notice or communication to be given orally, any notice or other communication:</w:t>
      </w:r>
    </w:p>
    <w:p w14:paraId="5583070C" w14:textId="77777777" w:rsidR="00322E91" w:rsidRPr="008A20FE" w:rsidRDefault="00322E91" w:rsidP="00322E91">
      <w:pPr>
        <w:pStyle w:val="Heading4"/>
        <w:numPr>
          <w:ilvl w:val="4"/>
          <w:numId w:val="5"/>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1EB227D6" w14:textId="77777777" w:rsidR="00322E91" w:rsidRPr="008A20FE" w:rsidRDefault="00322E91" w:rsidP="00322E91">
      <w:pPr>
        <w:pStyle w:val="Heading4"/>
        <w:numPr>
          <w:ilvl w:val="4"/>
          <w:numId w:val="5"/>
        </w:numPr>
        <w:ind w:left="1800" w:hanging="360"/>
      </w:pPr>
      <w:r w:rsidRPr="008A20FE">
        <w:t xml:space="preserve"> is taken to be received by the recipient:</w:t>
      </w:r>
    </w:p>
    <w:p w14:paraId="33AEF35E" w14:textId="77777777" w:rsidR="00322E91" w:rsidRPr="008A20FE" w:rsidRDefault="00322E91" w:rsidP="00322E91">
      <w:pPr>
        <w:pStyle w:val="Heading5"/>
        <w:numPr>
          <w:ilvl w:val="5"/>
          <w:numId w:val="5"/>
        </w:numPr>
        <w:ind w:left="2160" w:hanging="360"/>
      </w:pPr>
      <w:r w:rsidRPr="008A20FE">
        <w:t xml:space="preserve">in the case of a letter, on the 3rd (7th, if sent outside the country in which the letter is posted) business day after the date of posting; </w:t>
      </w:r>
    </w:p>
    <w:p w14:paraId="59BB2095" w14:textId="77777777" w:rsidR="00322E91" w:rsidRPr="008A20FE" w:rsidRDefault="00322E91" w:rsidP="00322E91">
      <w:pPr>
        <w:pStyle w:val="Heading5"/>
        <w:numPr>
          <w:ilvl w:val="5"/>
          <w:numId w:val="5"/>
        </w:numPr>
        <w:ind w:left="2160" w:hanging="360"/>
      </w:pPr>
      <w:r w:rsidRPr="008A20FE">
        <w:t>in the case of an email, on production of a 'read receipt' by the sender of the email showing the time and date the email was read; and</w:t>
      </w:r>
    </w:p>
    <w:p w14:paraId="7ADDE03F" w14:textId="77777777" w:rsidR="00322E91" w:rsidRPr="008A20FE" w:rsidRDefault="00322E91" w:rsidP="00322E91">
      <w:pPr>
        <w:pStyle w:val="Heading5"/>
        <w:numPr>
          <w:ilvl w:val="5"/>
          <w:numId w:val="5"/>
        </w:numPr>
        <w:ind w:left="2160" w:hanging="360"/>
      </w:pPr>
      <w:r w:rsidRPr="008A20FE">
        <w:t>if the time of dispatch of a facsimile is not on a business day, or is after 5.00 pm (local time) on a business day, it will be taken to have been received at 9.00 am (local time) on the next business day;</w:t>
      </w:r>
    </w:p>
    <w:p w14:paraId="72FA0E4C" w14:textId="08BE96C9" w:rsidR="00CC2C8B" w:rsidRPr="00364BB4" w:rsidRDefault="00CC2C8B">
      <w:pPr>
        <w:pStyle w:val="Heading3"/>
      </w:pPr>
      <w:r w:rsidRPr="00364BB4">
        <w:t xml:space="preserve">a </w:t>
      </w:r>
      <w:r w:rsidR="00521536" w:rsidRPr="003E5A34">
        <w:t>”</w:t>
      </w:r>
      <w:r w:rsidRPr="006772A3">
        <w:rPr>
          <w:rStyle w:val="AEPBold"/>
          <w:b w:val="0"/>
          <w:bCs/>
        </w:rPr>
        <w:t>month</w:t>
      </w:r>
      <w:r w:rsidR="00521536" w:rsidRPr="006772A3">
        <w:rPr>
          <w:rStyle w:val="AEPBold"/>
          <w:b w:val="0"/>
          <w:bCs/>
        </w:rPr>
        <w:t>”</w:t>
      </w:r>
      <w:r w:rsidRPr="00364BB4">
        <w:t xml:space="preserve"> means a calendar month; </w:t>
      </w:r>
    </w:p>
    <w:p w14:paraId="7E03717E" w14:textId="77777777" w:rsidR="00CC2C8B" w:rsidRPr="00364BB4" w:rsidRDefault="00CC2C8B">
      <w:pPr>
        <w:pStyle w:val="Heading3"/>
      </w:pPr>
      <w:r w:rsidRPr="00364BB4">
        <w:t>if any provision of this document is ambiguous, it is to be interpreted broadly to widen and not restrict the provisions</w:t>
      </w:r>
      <w:r>
        <w:t>;</w:t>
      </w:r>
    </w:p>
    <w:p w14:paraId="6525E096" w14:textId="77777777" w:rsidR="00CC2C8B" w:rsidRPr="00364BB4" w:rsidRDefault="00CC2C8B">
      <w:pPr>
        <w:pStyle w:val="Heading3"/>
      </w:pPr>
      <w:r w:rsidRPr="00364BB4">
        <w:t>where an expression is defined anywhere in this document, it has the same meaning throughout; and</w:t>
      </w:r>
    </w:p>
    <w:p w14:paraId="7925D765" w14:textId="33439319" w:rsidR="00CC2C8B" w:rsidRPr="00364BB4" w:rsidRDefault="00CC2C8B">
      <w:pPr>
        <w:pStyle w:val="Heading3"/>
      </w:pPr>
      <w:r w:rsidRPr="00364BB4">
        <w:t xml:space="preserve">a reference to </w:t>
      </w:r>
      <w:r w:rsidR="00521536">
        <w:t>“</w:t>
      </w:r>
      <w:r w:rsidRPr="00364BB4">
        <w:t>dollars</w:t>
      </w:r>
      <w:r w:rsidR="00521536">
        <w:t>”</w:t>
      </w:r>
      <w:r w:rsidRPr="00364BB4">
        <w:t xml:space="preserve"> or </w:t>
      </w:r>
      <w:r w:rsidR="00521536">
        <w:t>”</w:t>
      </w:r>
      <w:r w:rsidRPr="00364BB4">
        <w:t>$</w:t>
      </w:r>
      <w:r w:rsidR="00521536">
        <w:t>”</w:t>
      </w:r>
      <w:r w:rsidRPr="00364BB4">
        <w:t xml:space="preserve"> is to Australian currency.</w:t>
      </w:r>
    </w:p>
    <w:p w14:paraId="3BC53607" w14:textId="77777777" w:rsidR="00CC2C8B" w:rsidRPr="00364BB4" w:rsidRDefault="00CC2C8B">
      <w:pPr>
        <w:pStyle w:val="Heading1"/>
      </w:pPr>
      <w:bookmarkStart w:id="116" w:name="_Ref527385171"/>
      <w:bookmarkEnd w:id="77"/>
      <w:bookmarkEnd w:id="78"/>
      <w:bookmarkEnd w:id="79"/>
      <w:bookmarkEnd w:id="80"/>
      <w:bookmarkEnd w:id="81"/>
      <w:bookmarkEnd w:id="82"/>
      <w:bookmarkEnd w:id="83"/>
      <w:bookmarkEnd w:id="84"/>
      <w:bookmarkEnd w:id="85"/>
      <w:r w:rsidRPr="00364BB4">
        <w:t>Governing jurisdiction</w:t>
      </w:r>
      <w:bookmarkEnd w:id="116"/>
    </w:p>
    <w:p w14:paraId="17B67998" w14:textId="5F894EC1" w:rsidR="00CC2C8B" w:rsidRPr="00364BB4" w:rsidRDefault="00CC2C8B">
      <w:pPr>
        <w:pStyle w:val="Heading2"/>
      </w:pPr>
      <w:r w:rsidRPr="00364BB4">
        <w:t xml:space="preserve">So far as I can choose the law to govern the administration of my estate, and the trusts created by my Will, I choose the laws of </w:t>
      </w:r>
      <w:bookmarkStart w:id="117" w:name="_Hlk197262548"/>
      <w:r w:rsidR="00AA75C2" w:rsidRPr="00712E13">
        <w:rPr/>
        <w:t>&lt;&lt; Matter.CustomField.Jurisdiction &gt;&gt;</w:t>
      </w:r>
      <w:bookmarkEnd w:id="117"/>
      <w:r w:rsidRPr="00364BB4">
        <w:t>.</w:t>
      </w:r>
    </w:p>
    <w:p w14:paraId="4E6387E5" w14:textId="3BA14048" w:rsidR="00CC2C8B" w:rsidRPr="00364BB4" w:rsidRDefault="00CC2C8B">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5B614790" w14:textId="77777777" w:rsidR="00CC2C8B" w:rsidRPr="00364BB4" w:rsidRDefault="00CC2C8B">
      <w:pPr>
        <w:pStyle w:val="Heading3"/>
      </w:pPr>
      <w:r w:rsidRPr="00364BB4">
        <w:t>the law of any Qualifying Jurisdiction governs the validity of any settlement made by this Will, and its construction, effects and administration, or any severable aspect of that settlement; and</w:t>
      </w:r>
    </w:p>
    <w:p w14:paraId="3E034451" w14:textId="77777777" w:rsidR="00CC2C8B" w:rsidRPr="00364BB4" w:rsidRDefault="00CC2C8B">
      <w:pPr>
        <w:pStyle w:val="Heading3"/>
      </w:pPr>
      <w:r w:rsidRPr="00364BB4">
        <w:t xml:space="preserve">the courts of any Qualifying Jurisdiction have exclusive jurisdiction in any proceedings involving rights or obligations under that </w:t>
      </w:r>
      <w:r>
        <w:t>s</w:t>
      </w:r>
      <w:r w:rsidRPr="00364BB4">
        <w:t>ettlement.</w:t>
      </w:r>
    </w:p>
    <w:p w14:paraId="1E60AB93" w14:textId="2B9339B5" w:rsidR="00CC2C8B" w:rsidRPr="00364BB4" w:rsidRDefault="00CC2C8B">
      <w:pPr>
        <w:pStyle w:val="AEPPart"/>
      </w:pPr>
      <w:bookmarkStart w:id="118" w:name="_Ref121059954"/>
      <w:bookmarkStart w:id="119" w:name="_Toc386906411"/>
      <w:bookmarkStart w:id="120" w:name="_Ref389033247"/>
      <w:bookmarkStart w:id="121" w:name="_Toc389476435"/>
      <w:r w:rsidRPr="00364BB4">
        <w:lastRenderedPageBreak/>
        <w:t>: DEFINITIONS</w:t>
      </w:r>
      <w:bookmarkEnd w:id="118"/>
    </w:p>
    <w:p w14:paraId="7DA2D933" w14:textId="77777777" w:rsidR="00CC2C8B" w:rsidRDefault="00CC2C8B">
      <w:pPr>
        <w:pStyle w:val="Heading1"/>
      </w:pPr>
      <w:r>
        <w:t>Defined Terms</w:t>
      </w:r>
    </w:p>
    <w:p w14:paraId="6B737F92" w14:textId="77777777" w:rsidR="00CC2C8B" w:rsidRPr="00E11BE2" w:rsidRDefault="00CC2C8B" w:rsidP="00570521">
      <w:pPr>
        <w:pStyle w:val="Heading2"/>
      </w:pPr>
      <w:r w:rsidRPr="00364BB4">
        <w:t>In this document</w:t>
      </w:r>
      <w:r>
        <w:t>, capitalised terms have the following meaning</w:t>
      </w:r>
      <w:r w:rsidRPr="00364BB4">
        <w:t>:</w:t>
      </w:r>
    </w:p>
    <w:p w14:paraId="48F20298" w14:textId="77777777" w:rsidR="00CC2C8B" w:rsidRDefault="00CC2C8B" w:rsidP="00602D49">
      <w:pPr>
        <w:pStyle w:val="AEPTextL1"/>
      </w:pPr>
      <w:r w:rsidRPr="00602D49">
        <w:rPr>
          <w:rStyle w:val="AEPBold"/>
        </w:rPr>
        <w:t>Accounting Period</w:t>
      </w:r>
      <w:r>
        <w:t xml:space="preserve"> means:</w:t>
      </w:r>
    </w:p>
    <w:p w14:paraId="075A531F" w14:textId="77777777" w:rsidR="00CC2C8B" w:rsidRDefault="00CC2C8B">
      <w:pPr>
        <w:pStyle w:val="Heading3"/>
      </w:pPr>
      <w:r>
        <w:t>each period of 12 months from 1 July until the following 30 June;</w:t>
      </w:r>
    </w:p>
    <w:p w14:paraId="2F336DD5" w14:textId="77777777" w:rsidR="00CC2C8B" w:rsidRDefault="00CC2C8B">
      <w:pPr>
        <w:pStyle w:val="Heading3"/>
      </w:pPr>
      <w:r>
        <w:t>however in the first year of establishment of the Trust, the period from the date of establishment of the Trust until the first 30 June; and</w:t>
      </w:r>
    </w:p>
    <w:p w14:paraId="6309463D" w14:textId="77777777" w:rsidR="00CC2C8B" w:rsidRDefault="00CC2C8B">
      <w:pPr>
        <w:pStyle w:val="Heading3"/>
      </w:pPr>
      <w:r>
        <w:t>in the last year of the Trust, the period from 1 July before the Vesting Date until the Vesting Date.</w:t>
      </w:r>
    </w:p>
    <w:p w14:paraId="0E8281D5" w14:textId="04547095" w:rsidR="00CC2C8B" w:rsidRDefault="00CC2C8B" w:rsidP="00602D49">
      <w:pPr>
        <w:pStyle w:val="AEPTextL1"/>
      </w:pPr>
      <w:r w:rsidRPr="00863D31">
        <w:rPr>
          <w:rStyle w:val="AEPBold"/>
        </w:rPr>
        <w:t>Appointor</w:t>
      </w:r>
      <w:r>
        <w:t xml:space="preserve"> means in relation to:</w:t>
      </w:r>
    </w:p>
    <w:p w14:paraId="3FBB91E2" w14:textId="2C6CA4C4" w:rsidR="00CC2C8B" w:rsidRDefault="00AA75C2" w:rsidP="0016019C">
      <w:pPr>
        <w:pStyle w:val="Heading3"/>
        <w:numPr>
          <w:ilvl w:val="3"/>
          <w:numId w:val="56"/>
        </w:numPr>
      </w:pPr>
      <w:r w:rsidRPr="0016019C">
        <w:rPr/>
        <w:t>&lt;&lt; Matter.Client.Name &gt;&gt;</w:t>
      </w:r>
      <w:r w:rsidR="00CC2C8B">
        <w:t xml:space="preserve"> Testamentary Trust No. 1:</w:t>
      </w:r>
    </w:p>
    <w:p w14:paraId="19D86C36" w14:textId="425ED780" w:rsidR="00CC2C8B" w:rsidRPr="00E11BE2" w:rsidRDefault="00AA75C2">
      <w:pPr>
        <w:pStyle w:val="Heading4"/>
      </w:pPr>
      <w:r w:rsidRPr="00B05BC1">
        <w:rPr/>
        <w:t>&lt;&lt; Matter.CustomField.InitialAppointorTt1 &gt;&gt;</w:t>
      </w:r>
      <w:r w:rsidR="00CC2C8B" w:rsidRPr="00E11BE2">
        <w:t>;</w:t>
      </w:r>
    </w:p>
    <w:p w14:paraId="1EBC16AE" w14:textId="26DBA233" w:rsidR="00CC2C8B" w:rsidRPr="00E11BE2" w:rsidRDefault="00CC2C8B">
      <w:pPr>
        <w:pStyle w:val="Heading4"/>
      </w:pPr>
      <w:r w:rsidRPr="00E11BE2">
        <w:t xml:space="preserve">if </w:t>
      </w:r>
      <w:r w:rsidR="00AA75C2" w:rsidRPr="00B05BC1">
        <w:rPr/>
        <w:t>&lt;&lt; Matter.CustomField.InitialAppointorTt1 &gt;&gt;</w:t>
      </w:r>
      <w:r w:rsidR="00AA75C2">
        <w:t xml:space="preserve"> </w:t>
      </w:r>
      <w:r w:rsidRPr="00E11BE2">
        <w:t xml:space="preserve">is </w:t>
      </w:r>
      <w:r w:rsidR="00584C51">
        <w:t>unable or unwilling to act</w:t>
      </w:r>
      <w:r w:rsidRPr="00E11BE2">
        <w:t xml:space="preserve">, then </w:t>
      </w:r>
      <w:r w:rsidR="00AA75C2" w:rsidRPr="00712E13">
        <w:rPr/>
        <w:t>&lt;&lt; Matter.CustomField.BackupAppointorTt1 &gt;&gt;</w:t>
      </w:r>
      <w:r w:rsidRPr="00E11BE2">
        <w:t>;</w:t>
      </w:r>
    </w:p>
    <w:p w14:paraId="30BEDA7E" w14:textId="166DBE49" w:rsidR="00CC2C8B" w:rsidRPr="00E11BE2" w:rsidRDefault="00CC2C8B">
      <w:pPr>
        <w:pStyle w:val="Heading4"/>
      </w:pPr>
      <w:r w:rsidRPr="00E11BE2">
        <w:t xml:space="preserve">if </w:t>
      </w:r>
      <w:r w:rsidR="00AA75C2" w:rsidRPr="00712E13">
        <w:rPr/>
        <w:t>&lt;&lt; Matter.CustomField.BackupAppointorTt1 &gt;&gt;</w:t>
      </w:r>
      <w:r w:rsidRPr="00E11BE2">
        <w:t xml:space="preserve"> is </w:t>
      </w:r>
      <w:r w:rsidR="00584C51">
        <w:t>unable or unwilling to act</w:t>
      </w:r>
      <w:r w:rsidRPr="00E11BE2">
        <w:t xml:space="preserve">, </w:t>
      </w:r>
      <w:r>
        <w:t xml:space="preserve">then </w:t>
      </w:r>
      <w:r w:rsidR="00AA75C2" w:rsidRPr="00712E13">
        <w:rPr/>
        <w:t>&lt;&lt; Matter.CustomField.FurtherBackupAppointorTt1 &gt;&gt;</w:t>
      </w:r>
      <w:r w:rsidRPr="00E11BE2">
        <w:t>; or</w:t>
      </w:r>
    </w:p>
    <w:p w14:paraId="24D0DFFA" w14:textId="77777777" w:rsidR="00CC2C8B" w:rsidRDefault="00CC2C8B">
      <w:pPr>
        <w:pStyle w:val="Heading4"/>
      </w:pPr>
      <w:r w:rsidRPr="00E11BE2">
        <w:t>any other per</w:t>
      </w:r>
      <w:r>
        <w:t>son nominated as the appointor, either in substitution for or in addition to them; and</w:t>
      </w:r>
    </w:p>
    <w:p w14:paraId="7C2D493E" w14:textId="14384F22" w:rsidR="00CC2C8B" w:rsidRDefault="00AA75C2">
      <w:pPr>
        <w:pStyle w:val="Heading3"/>
      </w:pPr>
      <w:r w:rsidRPr="00B05BC1">
        <w:rPr/>
        <w:t>&lt;&lt; Matter.Client.Name &gt;&gt;</w:t>
      </w:r>
      <w:r w:rsidR="00CC2C8B">
        <w:t xml:space="preserve"> Testamentary Trust No. 2:</w:t>
      </w:r>
    </w:p>
    <w:p w14:paraId="705FBE0A" w14:textId="0D850490" w:rsidR="00CC2C8B" w:rsidRPr="00E11BE2" w:rsidRDefault="00AA75C2">
      <w:pPr>
        <w:pStyle w:val="Heading4"/>
      </w:pPr>
      <w:r w:rsidRPr="00B05BC1">
        <w:rPr/>
        <w:t>&lt;&lt; Matter.CustomField.InitialAppointorTt</w:t>
      </w:r>
      <w:r>
        <w:rPr/>
        <w:t>2</w:t>
      </w:r>
      <w:r w:rsidRPr="00B05BC1">
        <w:rPr/>
        <w:t xml:space="preserve"> &gt;&gt;</w:t>
      </w:r>
      <w:r w:rsidR="00CC2C8B" w:rsidRPr="00E11BE2">
        <w:t>;</w:t>
      </w:r>
    </w:p>
    <w:p w14:paraId="240A82D7" w14:textId="085C903A" w:rsidR="00CC2C8B" w:rsidRPr="00E11BE2" w:rsidRDefault="00CC2C8B">
      <w:pPr>
        <w:pStyle w:val="Heading4"/>
      </w:pPr>
      <w:r w:rsidRPr="00E11BE2">
        <w:t xml:space="preserve">if </w:t>
      </w:r>
      <w:r w:rsidR="00AA75C2" w:rsidRPr="00B05BC1">
        <w:rPr/>
        <w:t>&lt;&lt; Matter.CustomField.InitialAppointorTt</w:t>
      </w:r>
      <w:r w:rsidR="00AA75C2">
        <w:rPr/>
        <w:t>2</w:t>
      </w:r>
      <w:r w:rsidR="00AA75C2" w:rsidRPr="00B05BC1">
        <w:rPr/>
        <w:t xml:space="preserve"> &gt;&gt;</w:t>
      </w:r>
      <w:r w:rsidRPr="00E11BE2">
        <w:t xml:space="preserve"> is </w:t>
      </w:r>
      <w:r w:rsidR="00584C51">
        <w:t>unable or unwilling to act</w:t>
      </w:r>
      <w:r w:rsidRPr="00E11BE2">
        <w:t xml:space="preserve">, then </w:t>
      </w:r>
      <w:bookmarkStart w:id="122" w:name="_Hlk197267847"/>
      <w:r w:rsidR="00AA75C2" w:rsidRPr="00712E13">
        <w:rPr/>
        <w:t>&lt;&lt; Matter.CustomField.BackupAppointorTt</w:t>
      </w:r>
      <w:r w:rsidR="00AA75C2">
        <w:rPr/>
        <w:t>2</w:t>
      </w:r>
      <w:r w:rsidR="00AA75C2" w:rsidRPr="00712E13">
        <w:rPr/>
        <w:t xml:space="preserve"> &gt;&gt;</w:t>
      </w:r>
      <w:bookmarkEnd w:id="122"/>
      <w:r w:rsidRPr="00E11BE2">
        <w:t>;</w:t>
      </w:r>
    </w:p>
    <w:p w14:paraId="424A39AA" w14:textId="3AF8D6C8" w:rsidR="00CC2C8B" w:rsidRPr="00E11BE2" w:rsidRDefault="00CC2C8B">
      <w:pPr>
        <w:pStyle w:val="Heading4"/>
      </w:pPr>
      <w:r w:rsidRPr="00E11BE2">
        <w:t xml:space="preserve">if </w:t>
      </w:r>
      <w:r w:rsidR="00AA75C2" w:rsidRPr="00712E13">
        <w:rPr/>
        <w:t>&lt;&lt; Matter.CustomField.BackupAppointorTt</w:t>
      </w:r>
      <w:r w:rsidR="00AA75C2">
        <w:rPr/>
        <w:t>2</w:t>
      </w:r>
      <w:r w:rsidR="00AA75C2" w:rsidRPr="00712E13">
        <w:rPr/>
        <w:t xml:space="preserve"> &gt;&gt;</w:t>
      </w:r>
      <w:r w:rsidRPr="00E11BE2">
        <w:t xml:space="preserve"> is </w:t>
      </w:r>
      <w:r w:rsidR="00584C51">
        <w:t>unable or unwilling to act</w:t>
      </w:r>
      <w:r w:rsidRPr="00E11BE2">
        <w:t xml:space="preserve">, </w:t>
      </w:r>
      <w:r>
        <w:t xml:space="preserve">then </w:t>
      </w:r>
      <w:bookmarkStart w:id="123" w:name="_Hlk197267871"/>
      <w:r w:rsidR="00AA75C2" w:rsidRPr="00712E13">
        <w:rPr/>
        <w:t>&lt;&lt; Matter.CustomField.FurtherBackupAppointorTt</w:t>
      </w:r>
      <w:r w:rsidR="00AA75C2">
        <w:rPr/>
        <w:t>2</w:t>
      </w:r>
      <w:r w:rsidR="00AA75C2" w:rsidRPr="00712E13">
        <w:rPr/>
        <w:t xml:space="preserve"> &gt;&gt;</w:t>
      </w:r>
      <w:bookmarkEnd w:id="123"/>
      <w:r w:rsidRPr="00E11BE2">
        <w:t>; or</w:t>
      </w:r>
    </w:p>
    <w:p w14:paraId="3492F424" w14:textId="77777777" w:rsidR="00CC2C8B" w:rsidRDefault="00CC2C8B">
      <w:pPr>
        <w:pStyle w:val="Heading4"/>
      </w:pPr>
      <w:r w:rsidRPr="00E11BE2">
        <w:t>any other per</w:t>
      </w:r>
      <w:r>
        <w:t>son nominated as the appointor, either in substitution for or in addition to them.</w:t>
      </w:r>
    </w:p>
    <w:p w14:paraId="04ACEA90" w14:textId="77777777" w:rsidR="00CC2C8B" w:rsidRPr="00602D49" w:rsidRDefault="00CC2C8B" w:rsidP="00602D49">
      <w:pPr>
        <w:pStyle w:val="AEPTextL1"/>
      </w:pPr>
      <w:r w:rsidRPr="00602D49">
        <w:rPr>
          <w:rStyle w:val="AEPBold"/>
        </w:rPr>
        <w:t>Automatic Successor</w:t>
      </w:r>
      <w:r w:rsidRPr="00CA76A5">
        <w:t xml:space="preserve"> </w:t>
      </w:r>
      <w:r>
        <w:t>means:</w:t>
      </w:r>
    </w:p>
    <w:p w14:paraId="78AF55D9" w14:textId="77777777" w:rsidR="00CC2C8B" w:rsidRDefault="00CC2C8B">
      <w:pPr>
        <w:pStyle w:val="Heading3"/>
        <w:numPr>
          <w:ilvl w:val="3"/>
          <w:numId w:val="13"/>
        </w:numPr>
      </w:pPr>
      <w:r>
        <w:t>where the Disqualification Trigger is death - the legal personal representative of the last surviving person's estate;</w:t>
      </w:r>
    </w:p>
    <w:p w14:paraId="797D673B" w14:textId="77777777" w:rsidR="00CC2C8B" w:rsidRDefault="00CC2C8B">
      <w:pPr>
        <w:pStyle w:val="Heading3"/>
      </w:pPr>
      <w:bookmarkStart w:id="124" w:name="_Ref527599460"/>
      <w:r>
        <w:t>where the Disqualification Trigger is loss of lawful capacity through age, accident, or illness (evidence of which is by certificate of a registered medical practitioner) or Family Breakdown:</w:t>
      </w:r>
      <w:bookmarkEnd w:id="124"/>
    </w:p>
    <w:p w14:paraId="5AEE36F2" w14:textId="493B5D4C" w:rsidR="00CC2C8B" w:rsidRDefault="00CC2C8B">
      <w:pPr>
        <w:pStyle w:val="Heading4"/>
      </w:pPr>
      <w:r>
        <w:t xml:space="preserve">the </w:t>
      </w:r>
      <w:r w:rsidR="007F35F3">
        <w:t>Financial Representative of the last remaining person</w:t>
      </w:r>
      <w:r>
        <w:t>; or</w:t>
      </w:r>
    </w:p>
    <w:p w14:paraId="7FBECD22" w14:textId="01AD9DFF" w:rsidR="00CC2C8B" w:rsidRDefault="00CC2C8B">
      <w:pPr>
        <w:pStyle w:val="Heading4"/>
      </w:pPr>
      <w:bookmarkStart w:id="125" w:name="_Ref527599402"/>
      <w:r>
        <w:t xml:space="preserve">if no </w:t>
      </w:r>
      <w:r w:rsidR="0055285D">
        <w:t>Financial Representative</w:t>
      </w:r>
      <w:r w:rsidR="0055285D" w:rsidDel="00E86DFC">
        <w:t xml:space="preserve"> </w:t>
      </w:r>
      <w:r>
        <w:t>is able and willing to act, then the person may be nominated:</w:t>
      </w:r>
      <w:bookmarkEnd w:id="125"/>
    </w:p>
    <w:p w14:paraId="55D08EC8" w14:textId="77777777" w:rsidR="00CC2C8B" w:rsidRDefault="00CC2C8B">
      <w:pPr>
        <w:pStyle w:val="Heading5"/>
      </w:pPr>
      <w:r>
        <w:t>if there is one Primary Beneficiary – by that Primary Beneficiary solely;</w:t>
      </w:r>
    </w:p>
    <w:p w14:paraId="3D026B31" w14:textId="77777777" w:rsidR="00CC2C8B" w:rsidRDefault="00CC2C8B">
      <w:pPr>
        <w:pStyle w:val="Heading5"/>
      </w:pPr>
      <w:r>
        <w:t>if there are two Primary Beneficiaries – by those Primary Beneficiaries jointly; and</w:t>
      </w:r>
      <w:r w:rsidDel="00E11BE2">
        <w:t xml:space="preserve"> </w:t>
      </w:r>
      <w:bookmarkStart w:id="126" w:name="_Ref527599395"/>
    </w:p>
    <w:bookmarkEnd w:id="126"/>
    <w:p w14:paraId="20D71D28" w14:textId="77777777" w:rsidR="00CC2C8B" w:rsidRDefault="00CC2C8B">
      <w:pPr>
        <w:pStyle w:val="Heading5"/>
      </w:pPr>
      <w:r>
        <w:t>if there are three or more Primary Beneficiaries – by a majority decision of the Primary Beneficiaries; and</w:t>
      </w:r>
    </w:p>
    <w:p w14:paraId="77863FA6" w14:textId="77777777" w:rsidR="00CC2C8B" w:rsidRDefault="00CC2C8B">
      <w:pPr>
        <w:pStyle w:val="Heading3"/>
      </w:pPr>
      <w:r>
        <w:t>in the case of all other Disqualification Triggers:</w:t>
      </w:r>
    </w:p>
    <w:p w14:paraId="7444C561" w14:textId="5878E2E3" w:rsidR="00CC2C8B" w:rsidRDefault="00CC2C8B">
      <w:pPr>
        <w:pStyle w:val="Heading4"/>
      </w:pPr>
      <w:r>
        <w:lastRenderedPageBreak/>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4A39A8">
        <w:t>(b)(ii)</w:t>
      </w:r>
      <w:r>
        <w:fldChar w:fldCharType="end"/>
      </w:r>
      <w:r>
        <w:t xml:space="preserve"> above; and</w:t>
      </w:r>
    </w:p>
    <w:p w14:paraId="0D5500AB" w14:textId="77777777" w:rsidR="00CC2C8B" w:rsidRDefault="00CC2C8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1075F4A" w14:textId="77777777" w:rsidR="00CC2C8B" w:rsidRPr="00602D49" w:rsidRDefault="00CC2C8B" w:rsidP="00602D49">
      <w:pPr>
        <w:pStyle w:val="AEPTextL1"/>
        <w:rPr>
          <w:rStyle w:val="AEPBold"/>
        </w:rPr>
      </w:pPr>
      <w:r w:rsidRPr="00863D31">
        <w:rPr>
          <w:rStyle w:val="AEPBold"/>
        </w:rPr>
        <w:t>Bankruptcy Act</w:t>
      </w:r>
      <w:r>
        <w:t xml:space="preserve"> means </w:t>
      </w:r>
      <w:r w:rsidRPr="009B6852">
        <w:t>Bankruptcy Act 1966</w:t>
      </w:r>
      <w:r>
        <w:t xml:space="preserve"> (Cth).</w:t>
      </w:r>
    </w:p>
    <w:p w14:paraId="62DF5214" w14:textId="77777777" w:rsidR="00CC2C8B" w:rsidRDefault="00CC2C8B" w:rsidP="00602D49">
      <w:pPr>
        <w:pStyle w:val="AEPTextL1"/>
      </w:pPr>
      <w:r w:rsidRPr="00863D31">
        <w:rPr>
          <w:rStyle w:val="AEPBold"/>
        </w:rPr>
        <w:t>BDBN</w:t>
      </w:r>
      <w:r>
        <w:t xml:space="preserve"> means binding death benefit nomination.</w:t>
      </w:r>
    </w:p>
    <w:p w14:paraId="2C5CABF3" w14:textId="484606ED" w:rsidR="00CC2C8B" w:rsidRPr="00AD00A5" w:rsidRDefault="00CC2C8B" w:rsidP="00602D49">
      <w:pPr>
        <w:pStyle w:val="AEPTextL1"/>
      </w:pPr>
      <w:r w:rsidRPr="00863D31">
        <w:rPr>
          <w:rStyle w:val="AEPBold"/>
        </w:rPr>
        <w:t>Beneficiaries</w:t>
      </w:r>
      <w:r w:rsidRPr="009B6852">
        <w:t xml:space="preserve"> </w:t>
      </w:r>
      <w:r w:rsidRPr="00AD00A5">
        <w:t>means, subject to</w:t>
      </w:r>
      <w:r>
        <w:t xml:space="preserve"> </w:t>
      </w:r>
      <w:r w:rsidR="00454568">
        <w:fldChar w:fldCharType="begin"/>
      </w:r>
      <w:r w:rsidR="00454568">
        <w:instrText xml:space="preserve"> REF _Ref121060374 \r \h </w:instrText>
      </w:r>
      <w:r w:rsidR="00454568">
        <w:fldChar w:fldCharType="separate"/>
      </w:r>
      <w:r w:rsidR="004A39A8">
        <w:t>PART C</w:t>
      </w:r>
      <w:r w:rsidR="00454568">
        <w:fldChar w:fldCharType="end"/>
      </w:r>
      <w:r>
        <w:t xml:space="preserve"> of this Will</w:t>
      </w:r>
      <w:r w:rsidRPr="00AD00A5">
        <w:t xml:space="preserve">, in relation to each Trust: </w:t>
      </w:r>
    </w:p>
    <w:p w14:paraId="7A3D4537" w14:textId="77777777" w:rsidR="00CC2C8B" w:rsidRPr="00AD00A5" w:rsidRDefault="00CC2C8B">
      <w:pPr>
        <w:pStyle w:val="Heading3"/>
        <w:numPr>
          <w:ilvl w:val="3"/>
          <w:numId w:val="14"/>
        </w:numPr>
      </w:pPr>
      <w:r w:rsidRPr="00AD00A5">
        <w:t>the Primary Beneficiaries;</w:t>
      </w:r>
    </w:p>
    <w:p w14:paraId="1B955B2D" w14:textId="77777777" w:rsidR="00CC2C8B" w:rsidRPr="00AD00A5" w:rsidRDefault="00CC2C8B">
      <w:pPr>
        <w:pStyle w:val="Heading3"/>
      </w:pPr>
      <w:r w:rsidRPr="00AD00A5">
        <w:t>the Secondary Beneficiaries; and</w:t>
      </w:r>
    </w:p>
    <w:p w14:paraId="4BD77B21" w14:textId="77777777" w:rsidR="00CC2C8B" w:rsidRPr="00AD00A5" w:rsidRDefault="00CC2C8B">
      <w:pPr>
        <w:pStyle w:val="Heading3"/>
      </w:pPr>
      <w:r w:rsidRPr="00AD00A5">
        <w:t>the Tertiary Beneficiaries.</w:t>
      </w:r>
    </w:p>
    <w:p w14:paraId="249B7A28" w14:textId="6CD85B5F" w:rsidR="00CC2C8B" w:rsidRDefault="00CC2C8B" w:rsidP="00602D49">
      <w:pPr>
        <w:pStyle w:val="AEPTextL1"/>
      </w:pPr>
      <w:r w:rsidRPr="00FA3E4F">
        <w:rPr>
          <w:rStyle w:val="AEPBold"/>
        </w:rPr>
        <w:t xml:space="preserve">Capital Gain </w:t>
      </w:r>
      <w:r w:rsidRPr="00CA76A5">
        <w:t>h</w:t>
      </w:r>
      <w:r>
        <w:t xml:space="preserve">as the same meaning as given to that term in </w:t>
      </w:r>
      <w:r w:rsidR="00E81AB0">
        <w:t>the Tax Act</w:t>
      </w:r>
      <w:r>
        <w:t>.</w:t>
      </w:r>
    </w:p>
    <w:p w14:paraId="7BAA09D9" w14:textId="77777777" w:rsidR="00CC2C8B" w:rsidRDefault="00CC2C8B" w:rsidP="00602D49">
      <w:pPr>
        <w:pStyle w:val="AEPTextL1"/>
      </w:pPr>
      <w:r w:rsidRPr="00863D31">
        <w:rPr>
          <w:rStyle w:val="AEPBold"/>
        </w:rPr>
        <w:t>Capital of the Trust Fund</w:t>
      </w:r>
      <w:r>
        <w:t xml:space="preserve"> means all money and Property forming the Trust Fund, including all money and Property accumulated by the Trustee.</w:t>
      </w:r>
    </w:p>
    <w:p w14:paraId="4548C850" w14:textId="1CDBD41D" w:rsidR="00CC2C8B" w:rsidRDefault="00CC2C8B" w:rsidP="00602D49">
      <w:pPr>
        <w:pStyle w:val="AEPTextL1"/>
      </w:pPr>
      <w:r w:rsidRPr="00863D31">
        <w:rPr>
          <w:rStyle w:val="AEPBold"/>
        </w:rPr>
        <w:t>Children</w:t>
      </w:r>
      <w:r>
        <w:t xml:space="preserve"> mean</w:t>
      </w:r>
      <w:r w:rsidR="00243A59">
        <w:t>s</w:t>
      </w:r>
      <w:r>
        <w:t>:</w:t>
      </w:r>
    </w:p>
    <w:p w14:paraId="14396FEB" w14:textId="77777777" w:rsidR="00CC2C8B" w:rsidRDefault="00CC2C8B">
      <w:pPr>
        <w:pStyle w:val="Heading3"/>
        <w:numPr>
          <w:ilvl w:val="3"/>
          <w:numId w:val="15"/>
        </w:numPr>
      </w:pPr>
      <w:r>
        <w:t>biological children;</w:t>
      </w:r>
    </w:p>
    <w:p w14:paraId="7A874F74" w14:textId="603A5DCD" w:rsidR="00CC2C8B" w:rsidRDefault="00CC2C8B">
      <w:pPr>
        <w:pStyle w:val="Heading3"/>
      </w:pPr>
      <w:r>
        <w:t xml:space="preserve">children born as a result of an artificial conception procedure as defined in the Family Law Act </w:t>
      </w:r>
      <w:r w:rsidR="00156887">
        <w:t xml:space="preserve">1975 (Cth) </w:t>
      </w:r>
      <w:r>
        <w:t xml:space="preserve">and who are acknowledged by me or by one of my descendants as their child; </w:t>
      </w:r>
    </w:p>
    <w:p w14:paraId="3400011D" w14:textId="77777777" w:rsidR="00CC2C8B" w:rsidRDefault="00CC2C8B">
      <w:pPr>
        <w:pStyle w:val="Heading3"/>
      </w:pPr>
      <w:r>
        <w:t>legally adopted children (whether adopted before or after the date of my Will),</w:t>
      </w:r>
    </w:p>
    <w:p w14:paraId="7F3785A1" w14:textId="77777777" w:rsidR="00CC2C8B" w:rsidRDefault="00CC2C8B" w:rsidP="00602D49">
      <w:pPr>
        <w:pStyle w:val="AEPTextL1"/>
      </w:pPr>
      <w:r>
        <w:t>and ‘grandchildren’ and ‘great grandchildren’ have a corresponding meaning.</w:t>
      </w:r>
    </w:p>
    <w:p w14:paraId="100E785D" w14:textId="77777777" w:rsidR="00CC2C8B" w:rsidRDefault="00CC2C8B" w:rsidP="00602D49">
      <w:pPr>
        <w:pStyle w:val="AEPTextL1"/>
      </w:pPr>
      <w:r w:rsidRPr="00863D31">
        <w:rPr>
          <w:rStyle w:val="AEPBold"/>
        </w:rPr>
        <w:t>Corporations Act</w:t>
      </w:r>
      <w:r>
        <w:t xml:space="preserve"> means</w:t>
      </w:r>
      <w:r w:rsidRPr="009B6852">
        <w:t xml:space="preserve"> Corporations Act 2001</w:t>
      </w:r>
      <w:r>
        <w:t xml:space="preserve"> (Cth).</w:t>
      </w:r>
    </w:p>
    <w:p w14:paraId="162C3977" w14:textId="7BDE9E23" w:rsidR="00CC2C8B" w:rsidRPr="00823A03" w:rsidRDefault="00CC2C8B" w:rsidP="00602D49">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sidR="006F7269">
        <w:rPr>
          <w:lang w:val="en-US"/>
        </w:rPr>
        <w:t xml:space="preserve"> </w:t>
      </w:r>
      <w:r w:rsidR="006F7269">
        <w:rPr>
          <w:rFonts w:cstheme="minorHAnsi"/>
          <w:lang w:val="en-US"/>
        </w:rPr>
        <w:t xml:space="preserve">1975 (Cth) or Part 5A of the </w:t>
      </w:r>
      <w:r w:rsidR="006F7269" w:rsidRPr="0070781A">
        <w:rPr>
          <w:rFonts w:cstheme="minorHAnsi"/>
          <w:lang w:val="en-US"/>
        </w:rPr>
        <w:t>Family Court Act 1997 (WA),</w:t>
      </w:r>
      <w:r w:rsidR="006F7269">
        <w:rPr>
          <w:rFonts w:cstheme="minorHAnsi"/>
          <w:i/>
          <w:iCs/>
          <w:lang w:val="en-US"/>
        </w:rPr>
        <w:t xml:space="preserve"> </w:t>
      </w:r>
      <w:r w:rsidR="006F7269">
        <w:rPr>
          <w:rFonts w:cstheme="minorHAnsi"/>
          <w:lang w:val="en-US"/>
        </w:rPr>
        <w:t>as applicable</w:t>
      </w:r>
      <w:r w:rsidRPr="00823A03">
        <w:rPr>
          <w:lang w:val="en-US"/>
        </w:rPr>
        <w:t xml:space="preserve">. </w:t>
      </w:r>
    </w:p>
    <w:p w14:paraId="39A54E1E" w14:textId="77777777" w:rsidR="00CC2C8B" w:rsidRDefault="00CC2C8B" w:rsidP="00602D49">
      <w:pPr>
        <w:pStyle w:val="AEPTextL1"/>
      </w:pPr>
      <w:r w:rsidRPr="00863D31">
        <w:rPr>
          <w:rStyle w:val="AEPBold"/>
        </w:rPr>
        <w:t>Declaration</w:t>
      </w:r>
      <w:r>
        <w:t xml:space="preserve"> means:</w:t>
      </w:r>
    </w:p>
    <w:p w14:paraId="15B29E1B" w14:textId="77777777" w:rsidR="00CC2C8B" w:rsidRDefault="00CC2C8B">
      <w:pPr>
        <w:pStyle w:val="Heading3"/>
        <w:numPr>
          <w:ilvl w:val="3"/>
          <w:numId w:val="16"/>
        </w:numPr>
      </w:pPr>
      <w:r>
        <w:t>a written declaration;</w:t>
      </w:r>
    </w:p>
    <w:p w14:paraId="0068370C" w14:textId="77777777" w:rsidR="00CC2C8B" w:rsidRDefault="00CC2C8B">
      <w:pPr>
        <w:pStyle w:val="Heading3"/>
      </w:pPr>
      <w:r>
        <w:t>an oral declaration regardless of whether it is subsequently recorded in writing; or</w:t>
      </w:r>
    </w:p>
    <w:p w14:paraId="3914748B" w14:textId="77777777" w:rsidR="00CC2C8B" w:rsidRDefault="00CC2C8B">
      <w:pPr>
        <w:pStyle w:val="Heading3"/>
      </w:pPr>
      <w:r>
        <w:t>where the Trustee or Appointor is a company, a decision of its board of directors passed in accordance with that company’s constitution.</w:t>
      </w:r>
    </w:p>
    <w:p w14:paraId="60C7C047" w14:textId="77777777" w:rsidR="00CC2C8B" w:rsidRDefault="00CC2C8B" w:rsidP="00602D49">
      <w:pPr>
        <w:pStyle w:val="AEPTextL1"/>
      </w:pPr>
      <w:r w:rsidRPr="00602D49">
        <w:rPr>
          <w:rStyle w:val="AEPBold"/>
        </w:rPr>
        <w:t>Default Time</w:t>
      </w:r>
      <w:r>
        <w:t xml:space="preserve"> means:</w:t>
      </w:r>
    </w:p>
    <w:p w14:paraId="6A284C77" w14:textId="77777777" w:rsidR="00CC2C8B" w:rsidRDefault="00CC2C8B">
      <w:pPr>
        <w:pStyle w:val="Heading3"/>
        <w:numPr>
          <w:ilvl w:val="3"/>
          <w:numId w:val="17"/>
        </w:numPr>
      </w:pPr>
      <w:r>
        <w:t>in relation to Undistributed Income: 5.00pm on the Last Day of the relevant Accounting Period; and</w:t>
      </w:r>
    </w:p>
    <w:p w14:paraId="270A67EB" w14:textId="77777777" w:rsidR="00CC2C8B" w:rsidRDefault="00CC2C8B">
      <w:pPr>
        <w:pStyle w:val="Heading3"/>
      </w:pPr>
      <w:r>
        <w:t>in relation to Undistributed Capital: 5.00pm on the Vesting Date.</w:t>
      </w:r>
    </w:p>
    <w:p w14:paraId="5541716B" w14:textId="433643C6" w:rsidR="00CC2C8B" w:rsidRDefault="00CC2C8B" w:rsidP="00602D49">
      <w:pPr>
        <w:pStyle w:val="AEPTextL1"/>
      </w:pPr>
      <w:r w:rsidRPr="00863D31">
        <w:rPr>
          <w:rStyle w:val="AEPBold"/>
        </w:rPr>
        <w:t>Dependants</w:t>
      </w:r>
      <w:r>
        <w:t xml:space="preserve"> mean those persons who qualify as one of my ‘death benefits dependants’ under section 302-195 of </w:t>
      </w:r>
      <w:r w:rsidR="00E81AB0">
        <w:t>the Tax Act</w:t>
      </w:r>
      <w:r>
        <w:t xml:space="preserve"> at the time of my death.</w:t>
      </w:r>
    </w:p>
    <w:p w14:paraId="4AA907E9" w14:textId="77777777" w:rsidR="00CC2C8B" w:rsidRDefault="00CC2C8B" w:rsidP="00602D49">
      <w:pPr>
        <w:pStyle w:val="AEPTextL1"/>
      </w:pPr>
      <w:r w:rsidRPr="00863D31">
        <w:rPr>
          <w:rStyle w:val="AEPBold"/>
        </w:rPr>
        <w:t>Digital Accounts</w:t>
      </w:r>
      <w:r>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1A16104" w14:textId="77777777" w:rsidR="00CC2C8B" w:rsidRPr="006A5E74" w:rsidRDefault="00CC2C8B" w:rsidP="00602D49">
      <w:pPr>
        <w:pStyle w:val="AEPTextL1"/>
      </w:pPr>
      <w:r w:rsidRPr="00863D31">
        <w:rPr>
          <w:rStyle w:val="AEPBold"/>
        </w:rPr>
        <w:lastRenderedPageBreak/>
        <w:t>Digital Assets</w:t>
      </w:r>
      <w:r w:rsidRPr="006A5E74">
        <w:t xml:space="preserve"> </w:t>
      </w:r>
      <w:r w:rsidRPr="00F160BB">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t>.</w:t>
      </w:r>
    </w:p>
    <w:p w14:paraId="3713BB75" w14:textId="77777777" w:rsidR="00CC2C8B" w:rsidRDefault="00CC2C8B" w:rsidP="00602D49">
      <w:pPr>
        <w:pStyle w:val="AEPTextL1"/>
      </w:pPr>
      <w:r w:rsidRPr="00602D49">
        <w:rPr>
          <w:rStyle w:val="AEPBold"/>
        </w:rPr>
        <w:t>Disqualification Trigger</w:t>
      </w:r>
      <w:r>
        <w:t xml:space="preserve"> means:</w:t>
      </w:r>
    </w:p>
    <w:p w14:paraId="0B0B4BA7" w14:textId="77777777" w:rsidR="00CC2C8B" w:rsidRDefault="00CC2C8B">
      <w:pPr>
        <w:pStyle w:val="Heading3"/>
        <w:numPr>
          <w:ilvl w:val="3"/>
          <w:numId w:val="18"/>
        </w:numPr>
      </w:pPr>
      <w:r>
        <w:t>death;</w:t>
      </w:r>
    </w:p>
    <w:p w14:paraId="4B61F878" w14:textId="77777777" w:rsidR="00CC2C8B" w:rsidRDefault="00CC2C8B">
      <w:pPr>
        <w:pStyle w:val="Heading3"/>
      </w:pPr>
      <w:r>
        <w:t>the loss of lawful capacity through age, accident, or illness (evidence of which is by certificate of a registered medical practitioner);</w:t>
      </w:r>
    </w:p>
    <w:p w14:paraId="0885F348" w14:textId="77777777" w:rsidR="00CC2C8B" w:rsidRPr="005D1789" w:rsidRDefault="00CC2C8B">
      <w:pPr>
        <w:pStyle w:val="Heading3"/>
      </w:pPr>
      <w:r w:rsidRPr="008561AD">
        <w:rPr>
          <w:rFonts w:eastAsia="Montserrat"/>
          <w:lang w:val="en-PH"/>
        </w:rPr>
        <w:t>a person entering into a Family Breakdown, but only for the duration of the Family Breakdown Period;</w:t>
      </w:r>
    </w:p>
    <w:p w14:paraId="15D2C2E9" w14:textId="77777777" w:rsidR="00CC2C8B" w:rsidRDefault="00CC2C8B">
      <w:pPr>
        <w:pStyle w:val="Heading3"/>
      </w:pPr>
      <w:r>
        <w:t>the committing of an ‘act of bankruptcy’ within the meaning of section 40 of the Bankruptcy Act (excluding section 40(b) of the Bankruptcy Act);</w:t>
      </w:r>
    </w:p>
    <w:p w14:paraId="518C2F7F" w14:textId="77777777" w:rsidR="00CC2C8B" w:rsidRDefault="00CC2C8B">
      <w:pPr>
        <w:pStyle w:val="Heading3"/>
      </w:pPr>
      <w:r>
        <w:t>a sequestration order being made against the person under section 43 of the Bankruptcy Act;</w:t>
      </w:r>
    </w:p>
    <w:p w14:paraId="0A070696" w14:textId="77777777" w:rsidR="00CC2C8B" w:rsidRDefault="00CC2C8B">
      <w:pPr>
        <w:pStyle w:val="Heading3"/>
      </w:pPr>
      <w:r>
        <w:t>the person presenting a declaration of their intention to present a debtor’s petition under section 54A of the Bankruptcy Act;</w:t>
      </w:r>
    </w:p>
    <w:p w14:paraId="4A946E1A" w14:textId="77777777" w:rsidR="00CC2C8B" w:rsidRDefault="00CC2C8B">
      <w:pPr>
        <w:pStyle w:val="Heading3"/>
      </w:pPr>
      <w:r>
        <w:t>the person presenting a petition against themselves under section 55 of the Bankruptcy Act;</w:t>
      </w:r>
    </w:p>
    <w:p w14:paraId="3B50AB78" w14:textId="77777777" w:rsidR="00CC2C8B" w:rsidRDefault="00CC2C8B">
      <w:pPr>
        <w:pStyle w:val="Heading3"/>
      </w:pPr>
      <w:r>
        <w:t>the person entering into a part X personal insolvency agreement under the Bankruptcy Act;</w:t>
      </w:r>
    </w:p>
    <w:p w14:paraId="20CEF423" w14:textId="77777777" w:rsidR="00CC2C8B" w:rsidRDefault="00CC2C8B">
      <w:pPr>
        <w:pStyle w:val="Heading3"/>
      </w:pPr>
      <w:r>
        <w:t>the person entering into a part IX debt agreement under the Bankruptcy Act;</w:t>
      </w:r>
    </w:p>
    <w:p w14:paraId="3E789884" w14:textId="77777777" w:rsidR="00CC2C8B" w:rsidRDefault="00CC2C8B">
      <w:pPr>
        <w:pStyle w:val="Heading3"/>
      </w:pPr>
      <w:r>
        <w:t>if the person is a director of a company, the company being wound up by order of a court on the grounds of insolvency;</w:t>
      </w:r>
    </w:p>
    <w:p w14:paraId="337FC377" w14:textId="77777777" w:rsidR="00CC2C8B" w:rsidRDefault="00CC2C8B">
      <w:pPr>
        <w:pStyle w:val="Heading3"/>
      </w:pPr>
      <w:r>
        <w:t>the appointment of an administrator of the person under section 436A or section 436C of the Corporations Act;</w:t>
      </w:r>
    </w:p>
    <w:p w14:paraId="477A78F5" w14:textId="77777777" w:rsidR="00CC2C8B" w:rsidRDefault="00CC2C8B">
      <w:pPr>
        <w:pStyle w:val="Heading3"/>
      </w:pPr>
      <w:r>
        <w:t>an order for the winding up of the person being made under sections 233, 459A, 459B or 461 of the Corporations Act;</w:t>
      </w:r>
    </w:p>
    <w:p w14:paraId="407F28D8" w14:textId="77777777" w:rsidR="00CC2C8B" w:rsidRDefault="00CC2C8B">
      <w:pPr>
        <w:pStyle w:val="Heading3"/>
      </w:pPr>
      <w:r>
        <w:t>a resolution being passed for the winding up of the person under section 491 of the Corporations Act;</w:t>
      </w:r>
    </w:p>
    <w:p w14:paraId="3B2A6DD7" w14:textId="77777777" w:rsidR="00C82EBD" w:rsidRDefault="00CC2C8B">
      <w:pPr>
        <w:pStyle w:val="Heading3"/>
      </w:pPr>
      <w:r>
        <w:t xml:space="preserve">the person being deregistered under sections 601AB or 601AC of the Corporations Act; </w:t>
      </w:r>
    </w:p>
    <w:p w14:paraId="694EB823" w14:textId="314215B5" w:rsidR="00CC2C8B" w:rsidRDefault="00C82EBD">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C2C8B">
        <w:t>or</w:t>
      </w:r>
    </w:p>
    <w:p w14:paraId="0BFB1679" w14:textId="77777777" w:rsidR="00CC2C8B" w:rsidRDefault="00CC2C8B">
      <w:pPr>
        <w:pStyle w:val="Heading3"/>
      </w:pPr>
      <w:r>
        <w:t xml:space="preserve">judgment being entered against the person. </w:t>
      </w:r>
    </w:p>
    <w:p w14:paraId="3A99C7D2" w14:textId="77777777" w:rsidR="00CC2C8B" w:rsidRDefault="00CC2C8B" w:rsidP="00602D49">
      <w:pPr>
        <w:pStyle w:val="AEPTextL1"/>
      </w:pPr>
      <w:r w:rsidRPr="00FA3E4F">
        <w:rPr>
          <w:rStyle w:val="AEPBold"/>
        </w:rPr>
        <w:t>Distributable Income</w:t>
      </w:r>
      <w:r>
        <w:t xml:space="preserve"> means, in respect of any Accounting Period:</w:t>
      </w:r>
    </w:p>
    <w:p w14:paraId="38938F0B" w14:textId="77777777" w:rsidR="00CC2C8B" w:rsidRDefault="00CC2C8B">
      <w:pPr>
        <w:pStyle w:val="Heading3"/>
        <w:numPr>
          <w:ilvl w:val="3"/>
          <w:numId w:val="19"/>
        </w:numPr>
      </w:pPr>
      <w:r>
        <w:t>an amount equal to the Net Trust Income; or</w:t>
      </w:r>
    </w:p>
    <w:p w14:paraId="0FE364FA" w14:textId="77777777" w:rsidR="00CC2C8B" w:rsidRDefault="00CC2C8B">
      <w:pPr>
        <w:pStyle w:val="Heading3"/>
      </w:pPr>
      <w:r>
        <w:t>any other amount that the Trustee determines on or before the Last Day of the Accounting Period.</w:t>
      </w:r>
    </w:p>
    <w:p w14:paraId="21A58557" w14:textId="77777777" w:rsidR="00CC2C8B" w:rsidRDefault="00CC2C8B" w:rsidP="00602D49">
      <w:pPr>
        <w:pStyle w:val="AEPTextL1"/>
      </w:pPr>
      <w:r w:rsidRPr="00863D31">
        <w:rPr>
          <w:rStyle w:val="AEPBold"/>
        </w:rPr>
        <w:t>Estate Property</w:t>
      </w:r>
      <w:r w:rsidRPr="009B6852">
        <w:t xml:space="preserve"> </w:t>
      </w:r>
      <w:r>
        <w:t>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237F82D8" w14:textId="77777777" w:rsidR="008E17EC" w:rsidRPr="00CD397F" w:rsidRDefault="008E17EC" w:rsidP="008E17EC">
      <w:pPr>
        <w:pStyle w:val="AEPTextL1"/>
      </w:pPr>
      <w:r w:rsidRPr="00CF38EA">
        <w:rPr>
          <w:rStyle w:val="AEPBold"/>
        </w:rPr>
        <w:lastRenderedPageBreak/>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2391B445" w14:textId="13D2CAF0" w:rsidR="00CC2C8B" w:rsidRDefault="00CC2C8B" w:rsidP="00602D49">
      <w:pPr>
        <w:pStyle w:val="AEPTextL1"/>
      </w:pPr>
      <w:r w:rsidRPr="006772A3">
        <w:rPr>
          <w:b/>
          <w:bCs/>
        </w:rPr>
        <w:t>Excepted Trust Income</w:t>
      </w:r>
      <w:r>
        <w:t xml:space="preserve"> has the same meaning as in </w:t>
      </w:r>
      <w:r w:rsidR="00E81AB0">
        <w:t>the Tax Act</w:t>
      </w:r>
      <w:r>
        <w:t>.</w:t>
      </w:r>
    </w:p>
    <w:p w14:paraId="67D2E730" w14:textId="77777777" w:rsidR="004139CB" w:rsidRPr="00CD397F" w:rsidRDefault="004139CB" w:rsidP="004139C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20FBFEAC" w14:textId="77777777" w:rsidR="004139CB" w:rsidRPr="00CD397F" w:rsidRDefault="004139CB" w:rsidP="004139CB">
      <w:pPr>
        <w:pStyle w:val="AEPTextL1"/>
      </w:pPr>
      <w:r w:rsidRPr="00CF38EA">
        <w:rPr>
          <w:rStyle w:val="AEPBold"/>
        </w:rPr>
        <w:t>Family Breakdown Period</w:t>
      </w:r>
      <w:r w:rsidRPr="00CD397F">
        <w:t xml:space="preserve"> means the period:</w:t>
      </w:r>
    </w:p>
    <w:p w14:paraId="7E65C4FA" w14:textId="77777777" w:rsidR="004139CB" w:rsidRPr="00BB42C2" w:rsidRDefault="004139CB" w:rsidP="004139CB">
      <w:pPr>
        <w:pStyle w:val="Heading3"/>
        <w:numPr>
          <w:ilvl w:val="3"/>
          <w:numId w:val="50"/>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2142A960" w14:textId="77777777" w:rsidR="004139CB" w:rsidRPr="00CD397F" w:rsidRDefault="004139CB" w:rsidP="004139CB">
      <w:pPr>
        <w:pStyle w:val="Heading3"/>
        <w:numPr>
          <w:ilvl w:val="3"/>
          <w:numId w:val="5"/>
        </w:numPr>
      </w:pPr>
      <w:r w:rsidRPr="00BB42C2">
        <w:t>ending upon</w:t>
      </w:r>
      <w:r w:rsidRPr="00CD397F">
        <w:t xml:space="preserve">: </w:t>
      </w:r>
    </w:p>
    <w:p w14:paraId="156899C6" w14:textId="77777777" w:rsidR="004139CB" w:rsidRPr="006C5F59" w:rsidRDefault="004139CB" w:rsidP="004139CB">
      <w:pPr>
        <w:pStyle w:val="Heading4"/>
        <w:numPr>
          <w:ilvl w:val="4"/>
          <w:numId w:val="5"/>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8E008DC" w14:textId="77777777" w:rsidR="004139CB" w:rsidRPr="006C5F59" w:rsidRDefault="004139CB" w:rsidP="004139CB">
      <w:pPr>
        <w:pStyle w:val="Heading4"/>
        <w:numPr>
          <w:ilvl w:val="4"/>
          <w:numId w:val="5"/>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75C0C825" w14:textId="77777777" w:rsidR="004139CB" w:rsidRPr="006C5F59" w:rsidRDefault="004139CB" w:rsidP="004139CB">
      <w:pPr>
        <w:pStyle w:val="Heading4"/>
        <w:numPr>
          <w:ilvl w:val="4"/>
          <w:numId w:val="5"/>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7FCB26AD" w14:textId="77777777" w:rsidR="004139CB" w:rsidRDefault="004139CB" w:rsidP="004139C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7A2E6A5C" w14:textId="77777777" w:rsidR="009F4173" w:rsidRDefault="009F4173" w:rsidP="009F4173">
      <w:pPr>
        <w:pStyle w:val="AEPTextL1"/>
      </w:pPr>
      <w:r w:rsidRPr="003F0D0B">
        <w:rPr>
          <w:rStyle w:val="AEPBold"/>
        </w:rPr>
        <w:t>Financial</w:t>
      </w:r>
      <w:r w:rsidRPr="001761DF">
        <w:rPr>
          <w:b/>
          <w:bCs/>
        </w:rPr>
        <w:t xml:space="preserve"> </w:t>
      </w:r>
      <w:r w:rsidRPr="003F0D0B">
        <w:rPr>
          <w:rStyle w:val="AEPBold"/>
        </w:rPr>
        <w:t>Representative</w:t>
      </w:r>
      <w:r>
        <w:t xml:space="preserve"> means: </w:t>
      </w:r>
    </w:p>
    <w:p w14:paraId="61B339DD" w14:textId="77777777" w:rsidR="009F4173" w:rsidRPr="00F40513" w:rsidRDefault="009F4173" w:rsidP="009F4173">
      <w:pPr>
        <w:pStyle w:val="Heading3"/>
        <w:numPr>
          <w:ilvl w:val="3"/>
          <w:numId w:val="54"/>
        </w:numPr>
      </w:pPr>
      <w:r>
        <w:t xml:space="preserve">if </w:t>
      </w:r>
      <w:r w:rsidRPr="00F40513">
        <w:t>the person required to provide their consent does not have legal capacity because they are a minor – then their legal guardian; or</w:t>
      </w:r>
    </w:p>
    <w:p w14:paraId="33BFC999" w14:textId="77777777" w:rsidR="009F4173" w:rsidRDefault="009F4173" w:rsidP="009F4173">
      <w:pPr>
        <w:pStyle w:val="Heading3"/>
      </w:pPr>
      <w:r w:rsidRPr="00F40513">
        <w:t>if the</w:t>
      </w:r>
      <w:r>
        <w:t xml:space="preserve"> person required to provide their consent is over 18 years old – then:</w:t>
      </w:r>
    </w:p>
    <w:p w14:paraId="5FA5C527" w14:textId="77777777" w:rsidR="009F4173" w:rsidRDefault="009F4173" w:rsidP="009F4173">
      <w:pPr>
        <w:pStyle w:val="Heading4"/>
        <w:numPr>
          <w:ilvl w:val="4"/>
          <w:numId w:val="5"/>
        </w:numPr>
        <w:ind w:left="1800" w:hanging="360"/>
      </w:pPr>
      <w:r>
        <w:t xml:space="preserve">the attorney appointed to act on their behalf for financial matters under a valid enduring power of attorney; or </w:t>
      </w:r>
    </w:p>
    <w:p w14:paraId="75894973" w14:textId="77777777" w:rsidR="009F4173" w:rsidRPr="00CD397F" w:rsidRDefault="009F4173" w:rsidP="009F4173">
      <w:pPr>
        <w:pStyle w:val="Heading4"/>
        <w:numPr>
          <w:ilvl w:val="4"/>
          <w:numId w:val="5"/>
        </w:numPr>
        <w:ind w:left="1800" w:hanging="360"/>
      </w:pPr>
      <w:r>
        <w:t>if they have not appointed an attorney to act on their behalf for financial matters, then the administrator or manager appointed to manage their financial affairs by a tribunal in the Governing Jurisdiction.</w:t>
      </w:r>
    </w:p>
    <w:p w14:paraId="69D36A6B" w14:textId="77777777" w:rsidR="009D0019" w:rsidRPr="00CD397F" w:rsidRDefault="009D0019" w:rsidP="009D0019">
      <w:pPr>
        <w:pStyle w:val="AEPTextL1"/>
      </w:pPr>
      <w:r w:rsidRPr="00CF38EA">
        <w:rPr>
          <w:rStyle w:val="AEPBold"/>
        </w:rPr>
        <w:t xml:space="preserve">FIRB Foreign Person </w:t>
      </w:r>
      <w:r w:rsidRPr="00CD397F">
        <w:t>means a ‘foreign person’ as defined in Foreign Acquisitions and Takeovers Act</w:t>
      </w:r>
      <w:r>
        <w:t>, but excluding an Australian citizen and regardless of whether or not that Australian citizen is taken to be ordinarily resident in Australia</w:t>
      </w:r>
      <w:r w:rsidRPr="00CD397F">
        <w:t>.</w:t>
      </w:r>
    </w:p>
    <w:p w14:paraId="6EA673FE" w14:textId="42AD9FF3" w:rsidR="009D0019" w:rsidRPr="00CD397F" w:rsidRDefault="009D0019" w:rsidP="009D0019">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55FEF108" w14:textId="77777777" w:rsidR="00CC2C8B" w:rsidRDefault="00CC2C8B" w:rsidP="00F72EE0">
      <w:pPr>
        <w:pStyle w:val="AEPTextL1"/>
      </w:pPr>
      <w:r w:rsidRPr="00863D31">
        <w:rPr>
          <w:rStyle w:val="AEPBold"/>
        </w:rPr>
        <w:t>Foreign Person</w:t>
      </w:r>
      <w:r>
        <w:t xml:space="preserve"> means:</w:t>
      </w:r>
    </w:p>
    <w:p w14:paraId="3071A1B0" w14:textId="77777777" w:rsidR="00CC2C8B" w:rsidRPr="00641E68" w:rsidRDefault="00CC2C8B">
      <w:pPr>
        <w:pStyle w:val="Heading3"/>
        <w:numPr>
          <w:ilvl w:val="3"/>
          <w:numId w:val="21"/>
        </w:numPr>
      </w:pPr>
      <w:r>
        <w:t>a ‘foreign person’ as defined</w:t>
      </w:r>
      <w:r w:rsidRPr="00B27203">
        <w:t xml:space="preserve"> </w:t>
      </w:r>
      <w:r>
        <w:t>in:</w:t>
      </w:r>
    </w:p>
    <w:p w14:paraId="1254B85A" w14:textId="77777777" w:rsidR="00CC2C8B" w:rsidRDefault="00CC2C8B">
      <w:pPr>
        <w:pStyle w:val="Heading4"/>
      </w:pPr>
      <w:r w:rsidRPr="00B30971">
        <w:t>Duties Act 1997</w:t>
      </w:r>
      <w:r w:rsidRPr="00FE2861">
        <w:t xml:space="preserve"> (NSW) </w:t>
      </w:r>
      <w:r>
        <w:t>and</w:t>
      </w:r>
      <w:r w:rsidRPr="00B30971">
        <w:t xml:space="preserve"> Land Tax Act 1956 </w:t>
      </w:r>
      <w:r w:rsidRPr="00FE2861">
        <w:t>(NSW)</w:t>
      </w:r>
      <w:r>
        <w:t>;</w:t>
      </w:r>
    </w:p>
    <w:p w14:paraId="57311F3F" w14:textId="77777777" w:rsidR="00CC2C8B" w:rsidRDefault="00CC2C8B">
      <w:pPr>
        <w:pStyle w:val="Heading4"/>
      </w:pPr>
      <w:r w:rsidRPr="00B30971">
        <w:lastRenderedPageBreak/>
        <w:t xml:space="preserve">Duties Act 2001 </w:t>
      </w:r>
      <w:r w:rsidRPr="00FE2861">
        <w:t xml:space="preserve">(QLD) </w:t>
      </w:r>
      <w:r>
        <w:t>and</w:t>
      </w:r>
      <w:r w:rsidRPr="00B30971">
        <w:t xml:space="preserve"> Land Tax Act 2010 </w:t>
      </w:r>
      <w:r w:rsidRPr="00FE2861">
        <w:t>(QLD)</w:t>
      </w:r>
      <w:r>
        <w:t>;</w:t>
      </w:r>
    </w:p>
    <w:p w14:paraId="1288A9D4" w14:textId="77777777" w:rsidR="00CC2C8B" w:rsidRDefault="00CC2C8B">
      <w:pPr>
        <w:pStyle w:val="Heading4"/>
      </w:pPr>
      <w:r w:rsidRPr="00B30971">
        <w:t>Stamp Duties Act 1923</w:t>
      </w:r>
      <w:r w:rsidRPr="00FE2861">
        <w:t xml:space="preserve"> (SA)</w:t>
      </w:r>
      <w:r>
        <w:t>;</w:t>
      </w:r>
    </w:p>
    <w:p w14:paraId="1FE7D9BF" w14:textId="77777777" w:rsidR="00CC2C8B" w:rsidRDefault="00CC2C8B">
      <w:pPr>
        <w:pStyle w:val="Heading4"/>
      </w:pPr>
      <w:r w:rsidRPr="00B30971">
        <w:t>Land Tax Act 2004</w:t>
      </w:r>
      <w:r w:rsidRPr="00FE2861">
        <w:t xml:space="preserve"> (ACT)</w:t>
      </w:r>
      <w:r>
        <w:t>;</w:t>
      </w:r>
    </w:p>
    <w:p w14:paraId="1C9942EA" w14:textId="77777777" w:rsidR="00CC2C8B" w:rsidRDefault="00CC2C8B">
      <w:pPr>
        <w:pStyle w:val="Heading4"/>
      </w:pPr>
      <w:r w:rsidRPr="00B30971">
        <w:t>Duties Act 2001</w:t>
      </w:r>
      <w:r w:rsidRPr="00FE2861">
        <w:t xml:space="preserve"> (TAS)</w:t>
      </w:r>
      <w:r>
        <w:t>; and</w:t>
      </w:r>
    </w:p>
    <w:p w14:paraId="3EA8CC45" w14:textId="77777777" w:rsidR="00CC2C8B" w:rsidRPr="00C31AC1" w:rsidRDefault="00CC2C8B">
      <w:pPr>
        <w:pStyle w:val="Heading4"/>
      </w:pPr>
      <w:r w:rsidRPr="00B30971">
        <w:t>Duties Act 2008</w:t>
      </w:r>
      <w:r w:rsidRPr="00FE2861">
        <w:t xml:space="preserve"> (WA)</w:t>
      </w:r>
      <w:r>
        <w:t>;</w:t>
      </w:r>
      <w:r w:rsidRPr="00FE2861">
        <w:t xml:space="preserve"> </w:t>
      </w:r>
    </w:p>
    <w:p w14:paraId="6CB154EC" w14:textId="77777777" w:rsidR="00CC2C8B" w:rsidRDefault="00CC2C8B">
      <w:pPr>
        <w:pStyle w:val="Heading3"/>
      </w:pPr>
      <w:r>
        <w:t xml:space="preserve">a ‘foreign trustee’ as defined in </w:t>
      </w:r>
      <w:r w:rsidRPr="00B27203">
        <w:t xml:space="preserve">Duties Act 1997 </w:t>
      </w:r>
      <w:r w:rsidRPr="00FE2861">
        <w:t>(NSW)</w:t>
      </w:r>
      <w:r>
        <w:t>;</w:t>
      </w:r>
      <w:r w:rsidRPr="00FE2861">
        <w:t xml:space="preserve"> </w:t>
      </w:r>
    </w:p>
    <w:p w14:paraId="6A13C41D" w14:textId="77777777" w:rsidR="00CC2C8B" w:rsidRDefault="00CC2C8B">
      <w:pPr>
        <w:pStyle w:val="Heading3"/>
      </w:pPr>
      <w:r>
        <w:t xml:space="preserve">a trustee of a ‘foreign trust’ as defined in </w:t>
      </w:r>
      <w:r w:rsidRPr="00B27203">
        <w:t>Stamp Duties Act 1923</w:t>
      </w:r>
      <w:r w:rsidRPr="00FE2861">
        <w:t xml:space="preserve"> </w:t>
      </w:r>
      <w:r>
        <w:t>(SA);</w:t>
      </w:r>
      <w:r w:rsidRPr="00FE2861">
        <w:t xml:space="preserve"> </w:t>
      </w:r>
    </w:p>
    <w:p w14:paraId="13577969" w14:textId="77777777" w:rsidR="00CC2C8B" w:rsidRDefault="00CC2C8B">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B27203">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B27203">
        <w:t>Duties Act 2000</w:t>
      </w:r>
      <w:r w:rsidRPr="00FE2861">
        <w:t xml:space="preserve"> </w:t>
      </w:r>
      <w:r>
        <w:t>(VIC); and</w:t>
      </w:r>
    </w:p>
    <w:p w14:paraId="1DD961B3" w14:textId="77777777" w:rsidR="00CC2C8B" w:rsidRDefault="00CC2C8B">
      <w:pPr>
        <w:pStyle w:val="Heading3"/>
      </w:pPr>
      <w:r>
        <w:t xml:space="preserve">an ‘absentee person’ as defined in </w:t>
      </w:r>
      <w:r w:rsidRPr="00B27203">
        <w:t xml:space="preserve">Land Tax Act 2005 </w:t>
      </w:r>
      <w:r w:rsidRPr="00FE2861">
        <w:t>(VIC)</w:t>
      </w:r>
      <w:r>
        <w:t>.</w:t>
      </w:r>
    </w:p>
    <w:p w14:paraId="3785DE7A" w14:textId="77777777" w:rsidR="00CC2C8B" w:rsidRPr="00531AD3" w:rsidRDefault="00CC2C8B" w:rsidP="00A256C8">
      <w:pPr>
        <w:pStyle w:val="AEPTextL1"/>
      </w:pPr>
      <w:r w:rsidRPr="00863D31">
        <w:rPr>
          <w:rStyle w:val="AEPBold"/>
        </w:rPr>
        <w:t>Giftover Provision</w:t>
      </w:r>
      <w:r>
        <w:t xml:space="preserve"> means, if an intended recipient of a gift under this document:</w:t>
      </w:r>
      <w:bookmarkStart w:id="127" w:name="_Ref527670546"/>
    </w:p>
    <w:p w14:paraId="25B4CEFB" w14:textId="4747C6B3" w:rsidR="00CC2C8B" w:rsidRDefault="00CC2C8B">
      <w:pPr>
        <w:pStyle w:val="Heading3"/>
        <w:numPr>
          <w:ilvl w:val="3"/>
          <w:numId w:val="22"/>
        </w:numPr>
      </w:pPr>
      <w:bookmarkStart w:id="128" w:name="_Ref83637720"/>
      <w:r>
        <w:t>dies before attaining a vested interest in that gift</w:t>
      </w:r>
      <w:r w:rsidR="0095062D" w:rsidRPr="0095062D">
        <w:t xml:space="preserve"> </w:t>
      </w:r>
      <w:r w:rsidR="0095062D">
        <w:t>or does not receive the gift due to disclaimer</w:t>
      </w:r>
      <w:r w:rsidR="007D2F0C">
        <w:t xml:space="preserve"> or</w:t>
      </w:r>
      <w:r w:rsidR="0095062D">
        <w:t xml:space="preserve"> disqualification</w:t>
      </w:r>
      <w:r>
        <w:t>; and</w:t>
      </w:r>
      <w:bookmarkEnd w:id="127"/>
      <w:bookmarkEnd w:id="128"/>
    </w:p>
    <w:p w14:paraId="247532CD" w14:textId="77777777" w:rsidR="00CC2C8B" w:rsidRDefault="00CC2C8B">
      <w:pPr>
        <w:pStyle w:val="Heading3"/>
      </w:pPr>
      <w:bookmarkStart w:id="129" w:name="_Ref527670558"/>
      <w:r>
        <w:t>leaves Children who survive me for 30 days and reach the age of 21 years,</w:t>
      </w:r>
      <w:bookmarkEnd w:id="129"/>
    </w:p>
    <w:p w14:paraId="3F2A9E1E" w14:textId="25C64905" w:rsidR="00CC2C8B" w:rsidRDefault="00CC2C8B" w:rsidP="00A256C8">
      <w:pPr>
        <w:pStyle w:val="AEPTextL1"/>
      </w:pPr>
      <w:r>
        <w:t>then those Children</w:t>
      </w:r>
      <w:r w:rsidR="00963562" w:rsidRPr="00963562">
        <w:t xml:space="preserve"> </w:t>
      </w:r>
      <w:r w:rsidR="005B7FCA">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4C7968" w:rsidRPr="007121EE">
        <w:t>, upon them each attaining the age of 21 years</w:t>
      </w:r>
      <w:r>
        <w:t xml:space="preserve">. </w:t>
      </w:r>
    </w:p>
    <w:p w14:paraId="6100AEDA" w14:textId="553C5942" w:rsidR="00CC2C8B" w:rsidRDefault="00CC2C8B" w:rsidP="00A256C8">
      <w:pPr>
        <w:pStyle w:val="AEPTextL1"/>
      </w:pPr>
      <w:r>
        <w:t xml:space="preserve">For the avoidance of doubt, if the conditions in items </w:t>
      </w:r>
      <w:r>
        <w:fldChar w:fldCharType="begin"/>
      </w:r>
      <w:r>
        <w:instrText xml:space="preserve"> REF _Ref83637720 \r \h </w:instrText>
      </w:r>
      <w:r>
        <w:fldChar w:fldCharType="separate"/>
      </w:r>
      <w:r w:rsidR="004A39A8">
        <w:t>(a)</w:t>
      </w:r>
      <w:r>
        <w:fldChar w:fldCharType="end"/>
      </w:r>
      <w:r>
        <w:t xml:space="preserve"> and </w:t>
      </w:r>
      <w:r>
        <w:fldChar w:fldCharType="begin"/>
      </w:r>
      <w:r>
        <w:instrText xml:space="preserve"> REF _Ref527670558 \r \h </w:instrText>
      </w:r>
      <w:r>
        <w:fldChar w:fldCharType="separate"/>
      </w:r>
      <w:r w:rsidR="004A39A8">
        <w:t>(b)</w:t>
      </w:r>
      <w:r>
        <w:fldChar w:fldCharType="end"/>
      </w:r>
      <w:r>
        <w:t xml:space="preserve"> above are not satisfied, then that gift fails and does not pass to any of the recipient’s Grandchildren or Great-Grandchildren who may have survived me.</w:t>
      </w:r>
    </w:p>
    <w:p w14:paraId="7240C5BF" w14:textId="364B4E4D" w:rsidR="00CC2C8B" w:rsidRDefault="00CC2C8B" w:rsidP="00A256C8">
      <w:pPr>
        <w:pStyle w:val="AEPTextL1"/>
      </w:pPr>
      <w:r w:rsidRPr="00863D31">
        <w:rPr>
          <w:rStyle w:val="AEPBold"/>
        </w:rPr>
        <w:t>Governing Jurisdiction</w:t>
      </w:r>
      <w:r>
        <w:t xml:space="preserve"> means the jurisdiction of the Trust determined pursuant to </w:t>
      </w:r>
      <w:r w:rsidR="00543D9B">
        <w:fldChar w:fldCharType="begin"/>
      </w:r>
      <w:r w:rsidR="00543D9B">
        <w:instrText xml:space="preserve"> REF _Ref121059939 \r \h </w:instrText>
      </w:r>
      <w:r w:rsidR="00543D9B">
        <w:fldChar w:fldCharType="separate"/>
      </w:r>
      <w:r w:rsidR="004A39A8">
        <w:t>PART F</w:t>
      </w:r>
      <w:r w:rsidR="00543D9B">
        <w:fldChar w:fldCharType="end"/>
      </w:r>
      <w:r>
        <w:t xml:space="preserve"> of this Will.</w:t>
      </w:r>
    </w:p>
    <w:p w14:paraId="39EF2773" w14:textId="22569CB3" w:rsidR="00CC2C8B" w:rsidRDefault="00CC2C8B" w:rsidP="00A256C8">
      <w:pPr>
        <w:pStyle w:val="AEPTextL1"/>
      </w:pPr>
      <w:r w:rsidRPr="00FA3E4F">
        <w:rPr>
          <w:rStyle w:val="AEPBold"/>
        </w:rPr>
        <w:t>income</w:t>
      </w:r>
      <w:r>
        <w:tab/>
      </w:r>
      <w:r w:rsidR="00FA3E4F">
        <w:t xml:space="preserve"> </w:t>
      </w:r>
      <w:r>
        <w:t>has the ordinary meaning attributed to that term.</w:t>
      </w:r>
    </w:p>
    <w:p w14:paraId="26C93262" w14:textId="77777777" w:rsidR="00CC2C8B" w:rsidRDefault="00CC2C8B" w:rsidP="00A256C8">
      <w:pPr>
        <w:pStyle w:val="AEPTextL1"/>
      </w:pPr>
      <w:r w:rsidRPr="00863D31">
        <w:rPr>
          <w:rStyle w:val="AEPBold"/>
        </w:rPr>
        <w:t>Income Sources</w:t>
      </w:r>
      <w:r w:rsidRPr="009B6852">
        <w:t xml:space="preserve"> </w:t>
      </w:r>
      <w:r w:rsidRPr="00CA76A5">
        <w:t>m</w:t>
      </w:r>
      <w:r w:rsidRPr="00F13400">
        <w:t>eans</w:t>
      </w:r>
      <w:r>
        <w:t xml:space="preserve"> the following classes of income:</w:t>
      </w:r>
    </w:p>
    <w:p w14:paraId="0F9E97A5" w14:textId="77777777" w:rsidR="00CC2C8B" w:rsidRDefault="00CC2C8B">
      <w:pPr>
        <w:pStyle w:val="Heading3"/>
        <w:numPr>
          <w:ilvl w:val="3"/>
          <w:numId w:val="23"/>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522C57B4" w14:textId="77777777" w:rsidR="00CC2C8B" w:rsidRDefault="00CC2C8B">
      <w:pPr>
        <w:pStyle w:val="Heading3"/>
      </w:pPr>
      <w:r>
        <w:t>a Capital Gain or a Net Capital Gain, or income derived from a Capital Gain or a Net Capital Gain or from any class of Capital Gain or Net Capital Gain;</w:t>
      </w:r>
    </w:p>
    <w:p w14:paraId="0A2D682A" w14:textId="77777777" w:rsidR="00CC2C8B" w:rsidRDefault="00CC2C8B">
      <w:pPr>
        <w:pStyle w:val="Heading3"/>
      </w:pPr>
      <w:r>
        <w:t>income such as interest, royalties or exempt income:</w:t>
      </w:r>
    </w:p>
    <w:p w14:paraId="0B01C996" w14:textId="77777777" w:rsidR="00CC2C8B" w:rsidRDefault="00CC2C8B">
      <w:pPr>
        <w:pStyle w:val="Heading4"/>
      </w:pPr>
      <w:r>
        <w:t>of any class; or</w:t>
      </w:r>
    </w:p>
    <w:p w14:paraId="5E9F270E" w14:textId="77777777" w:rsidR="00CC2C8B" w:rsidRDefault="00CC2C8B">
      <w:pPr>
        <w:pStyle w:val="Heading4"/>
      </w:pPr>
      <w:r>
        <w:t>derived from such income types;</w:t>
      </w:r>
    </w:p>
    <w:p w14:paraId="1AAA1A55" w14:textId="1731E331" w:rsidR="00CC2C8B" w:rsidRDefault="00CC2C8B">
      <w:pPr>
        <w:pStyle w:val="Heading3"/>
      </w:pPr>
      <w:r>
        <w:t xml:space="preserve">income being income of any other class, source or description referred to in </w:t>
      </w:r>
      <w:r w:rsidR="00E81AB0">
        <w:t>the Tax Act</w:t>
      </w:r>
      <w:r>
        <w:t xml:space="preserve"> or any other legislation; and</w:t>
      </w:r>
    </w:p>
    <w:p w14:paraId="0AC0E4FB" w14:textId="6FE594B5" w:rsidR="00CC2C8B" w:rsidRDefault="00CC2C8B">
      <w:pPr>
        <w:pStyle w:val="Heading3"/>
      </w:pPr>
      <w:r>
        <w:t xml:space="preserve">income which under </w:t>
      </w:r>
      <w:r w:rsidR="00E81AB0">
        <w:t>the Tax Act</w:t>
      </w:r>
      <w:r>
        <w:t xml:space="preserve"> has or gives rise to any other separately identifiable taxation consequence or benefit.</w:t>
      </w:r>
    </w:p>
    <w:p w14:paraId="251D2A35" w14:textId="77777777" w:rsidR="00CC2C8B" w:rsidRDefault="00CC2C8B" w:rsidP="00A256C8">
      <w:pPr>
        <w:pStyle w:val="AEPTextL1"/>
      </w:pPr>
      <w:r w:rsidRPr="00C460C5">
        <w:rPr>
          <w:rStyle w:val="AEPBold"/>
        </w:rPr>
        <w:t>Last Day of the Accounting Period</w:t>
      </w:r>
      <w:r w:rsidRPr="009B6852">
        <w:t xml:space="preserve"> </w:t>
      </w:r>
      <w:r>
        <w:t>means the last day of the Accounting Period or any later date permitted:</w:t>
      </w:r>
    </w:p>
    <w:p w14:paraId="6AE8EF7E" w14:textId="5586CFA6" w:rsidR="00CC2C8B" w:rsidRDefault="00CC2C8B">
      <w:pPr>
        <w:pStyle w:val="Heading3"/>
        <w:numPr>
          <w:ilvl w:val="3"/>
          <w:numId w:val="24"/>
        </w:numPr>
      </w:pPr>
      <w:r>
        <w:lastRenderedPageBreak/>
        <w:t xml:space="preserve">under </w:t>
      </w:r>
      <w:r w:rsidR="00E81AB0">
        <w:t>the Tax Act</w:t>
      </w:r>
      <w:r>
        <w:t>;</w:t>
      </w:r>
    </w:p>
    <w:p w14:paraId="0538B67A" w14:textId="2FD902B9" w:rsidR="00CC2C8B" w:rsidRDefault="00CC2C8B">
      <w:pPr>
        <w:pStyle w:val="Heading3"/>
      </w:pPr>
      <w:r>
        <w:t xml:space="preserve">by the relevant statutory authorities charged with enforcing the requirements set out under </w:t>
      </w:r>
      <w:r w:rsidR="00E81AB0">
        <w:t>the Tax Act</w:t>
      </w:r>
      <w:r>
        <w:t>; or</w:t>
      </w:r>
    </w:p>
    <w:p w14:paraId="6BBD29FA" w14:textId="77777777" w:rsidR="00CC2C8B" w:rsidRDefault="00CC2C8B">
      <w:pPr>
        <w:pStyle w:val="Heading3"/>
      </w:pPr>
      <w:r>
        <w:t>at law,</w:t>
      </w:r>
    </w:p>
    <w:p w14:paraId="53005CD9" w14:textId="334A50DE" w:rsidR="00CC2C8B" w:rsidRDefault="00CC2C8B" w:rsidP="00A256C8">
      <w:pPr>
        <w:pStyle w:val="AEPTextL1"/>
      </w:pPr>
      <w:r>
        <w:t xml:space="preserve">by which the Trustee may make Beneficiaries presently entitled, within the meaning of </w:t>
      </w:r>
      <w:r w:rsidR="00E81AB0">
        <w:t>the Tax Act</w:t>
      </w:r>
      <w:r>
        <w:t>, to the Distributable Income for that Accounting Period.</w:t>
      </w:r>
    </w:p>
    <w:p w14:paraId="48938820" w14:textId="77777777" w:rsidR="00CC2C8B" w:rsidRDefault="00CC2C8B" w:rsidP="00A256C8">
      <w:pPr>
        <w:pStyle w:val="AEPTextL1"/>
      </w:pPr>
      <w:r w:rsidRPr="00863D31">
        <w:rPr>
          <w:rStyle w:val="AEPBold"/>
        </w:rPr>
        <w:t>Minor</w:t>
      </w:r>
      <w:r w:rsidRPr="009B6852">
        <w:t xml:space="preserve"> </w:t>
      </w:r>
      <w:r w:rsidRPr="00CA76A5">
        <w:t>m</w:t>
      </w:r>
      <w:r>
        <w:t>eans a person who does not have legal capacity or who has not reached the age of 18 years.</w:t>
      </w:r>
    </w:p>
    <w:p w14:paraId="5ED9FDBA" w14:textId="77777777" w:rsidR="00CC2C8B" w:rsidRPr="00CA76A5" w:rsidRDefault="00CC2C8B" w:rsidP="00A256C8">
      <w:pPr>
        <w:pStyle w:val="AEPTextL1"/>
      </w:pPr>
      <w:r w:rsidRPr="00863D31">
        <w:rPr>
          <w:rStyle w:val="AEPBold"/>
        </w:rPr>
        <w:t>Minute</w:t>
      </w:r>
      <w:r>
        <w:t xml:space="preserve"> means:</w:t>
      </w:r>
    </w:p>
    <w:p w14:paraId="6BE7BB0F" w14:textId="77777777" w:rsidR="00CC2C8B" w:rsidRDefault="00CC2C8B">
      <w:pPr>
        <w:pStyle w:val="Heading3"/>
        <w:numPr>
          <w:ilvl w:val="3"/>
          <w:numId w:val="25"/>
        </w:numPr>
      </w:pPr>
      <w:r>
        <w:t>a written minute; or</w:t>
      </w:r>
    </w:p>
    <w:p w14:paraId="34001D45" w14:textId="77777777" w:rsidR="00CC2C8B" w:rsidRDefault="00CC2C8B">
      <w:pPr>
        <w:pStyle w:val="Heading3"/>
      </w:pPr>
      <w:r>
        <w:t>if applicable, a decision of directors passed in accordance with the company’s constitution.</w:t>
      </w:r>
    </w:p>
    <w:p w14:paraId="036FAC6C" w14:textId="450D3070" w:rsidR="00CC2C8B" w:rsidRDefault="00CC2C8B" w:rsidP="00A256C8">
      <w:pPr>
        <w:pStyle w:val="AEPTextL1"/>
      </w:pPr>
      <w:r w:rsidRPr="00863D31">
        <w:rPr>
          <w:rStyle w:val="AEPBold"/>
        </w:rPr>
        <w:t>Net Capital Gain</w:t>
      </w:r>
      <w:r>
        <w:t xml:space="preserve"> means an amount assessable as a net capital gain, as defined in </w:t>
      </w:r>
      <w:r w:rsidR="00E81AB0">
        <w:t>the Tax Act</w:t>
      </w:r>
      <w:r>
        <w:t>.</w:t>
      </w:r>
    </w:p>
    <w:p w14:paraId="6E36623B" w14:textId="77777777" w:rsidR="00CC2C8B" w:rsidRDefault="00CC2C8B" w:rsidP="00A256C8">
      <w:pPr>
        <w:pStyle w:val="AEPTextL1"/>
      </w:pPr>
      <w:r w:rsidRPr="00863D31">
        <w:rPr>
          <w:rStyle w:val="AEPBold"/>
        </w:rPr>
        <w:t>Net Trust Income</w:t>
      </w:r>
      <w:r w:rsidRPr="009B6852">
        <w:t xml:space="preserve"> </w:t>
      </w:r>
      <w:r>
        <w:t xml:space="preserve">means the amount calculated as the net income of the Trust under section 95 of the Income </w:t>
      </w:r>
      <w:r w:rsidRPr="009B6852">
        <w:t>Tax Assessment Act 1936</w:t>
      </w:r>
      <w:r>
        <w:t xml:space="preserve"> (Cth), excluding any amount that would otherwise be included pursuant to section 207-20(1) of the </w:t>
      </w:r>
      <w:r w:rsidRPr="009B6852">
        <w:t>Income Tax Assessment Act 1997 (</w:t>
      </w:r>
      <w:r>
        <w:t>Cth).</w:t>
      </w:r>
    </w:p>
    <w:p w14:paraId="376357B6" w14:textId="77777777" w:rsidR="00CC2C8B" w:rsidRDefault="00CC2C8B" w:rsidP="00A256C8">
      <w:pPr>
        <w:pStyle w:val="AEPTextL1"/>
      </w:pPr>
      <w:r w:rsidRPr="00D42163">
        <w:rPr>
          <w:b/>
          <w:bCs/>
        </w:rPr>
        <w:t>New South Wales Residential Property</w:t>
      </w:r>
      <w:r w:rsidRPr="00CF0803">
        <w:t xml:space="preserve"> has the same meaning as ‘Residential-related property’ as defined within the </w:t>
      </w:r>
      <w:r w:rsidRPr="009B6852">
        <w:t xml:space="preserve">Duties Act 1997 </w:t>
      </w:r>
      <w:r w:rsidRPr="00CF0803">
        <w:t>(NSW), as amended from time to time.</w:t>
      </w:r>
    </w:p>
    <w:p w14:paraId="7928B8B5" w14:textId="250B5BC8" w:rsidR="00CC2C8B" w:rsidRDefault="00CC2C8B" w:rsidP="00A256C8">
      <w:pPr>
        <w:pStyle w:val="AEPTextL1"/>
      </w:pPr>
      <w:r w:rsidRPr="00863D31">
        <w:rPr>
          <w:rStyle w:val="AEPBold"/>
        </w:rPr>
        <w:t>Nominated Beneficiary</w:t>
      </w:r>
      <w:r w:rsidRPr="001125F8">
        <w:t xml:space="preserve"> </w:t>
      </w:r>
      <w:r w:rsidRPr="00025292">
        <w:t xml:space="preserve">means </w:t>
      </w:r>
      <w:r>
        <w:t>in relation to:</w:t>
      </w:r>
    </w:p>
    <w:p w14:paraId="2A42DE8F" w14:textId="4E6FC84A" w:rsidR="00CC2C8B" w:rsidRDefault="00DC70B8">
      <w:pPr>
        <w:pStyle w:val="Heading3"/>
        <w:numPr>
          <w:ilvl w:val="3"/>
          <w:numId w:val="26"/>
        </w:numPr>
      </w:pPr>
      <w:r w:rsidRPr="00B05BC1">
        <w:rPr/>
        <w:t>&lt;&lt; Matter.Client.Name &gt;&gt;</w:t>
      </w:r>
      <w:r w:rsidRPr="00A30DBC">
        <w:rPr>
          <w:rStyle w:val="AEPBold"/>
        </w:rPr>
        <w:t xml:space="preserve"> </w:t>
      </w:r>
      <w:r w:rsidR="00CC2C8B">
        <w:t xml:space="preserve">Testamentary Trust No. 1 - </w:t>
      </w:r>
      <w:r w:rsidRPr="0017506F">
        <w:rPr/>
        <w:t>&lt;&lt; Matter.CustomField.NominatedBeneficiaryTt1 &gt;&gt;</w:t>
      </w:r>
      <w:r w:rsidR="00CC2C8B">
        <w:t>; and</w:t>
      </w:r>
    </w:p>
    <w:p w14:paraId="6260CF84" w14:textId="16ADD36F" w:rsidR="00CC2C8B" w:rsidRDefault="00DC70B8">
      <w:pPr>
        <w:pStyle w:val="Heading3"/>
      </w:pPr>
      <w:r w:rsidRPr="00B05BC1">
        <w:rPr/>
        <w:t>&lt;&lt; Matter.Client.Name &gt;&gt;</w:t>
      </w:r>
      <w:r w:rsidRPr="00A30DBC">
        <w:rPr>
          <w:rStyle w:val="AEPBold"/>
        </w:rPr>
        <w:t xml:space="preserve"> </w:t>
      </w:r>
      <w:r w:rsidR="00CC2C8B">
        <w:t xml:space="preserve">Testamentary Trust No. 2 - </w:t>
      </w:r>
      <w:r w:rsidRPr="0017506F">
        <w:rPr/>
        <w:t>&lt;&lt; Matter.CustomField.NominatedBeneficiaryTt</w:t>
      </w:r>
      <w:r>
        <w:rPr/>
        <w:t>2</w:t>
      </w:r>
      <w:r w:rsidRPr="0017506F">
        <w:rPr/>
        <w:t xml:space="preserve"> &gt;&gt;</w:t>
      </w:r>
      <w:r w:rsidR="00CC2C8B">
        <w:t>.</w:t>
      </w:r>
    </w:p>
    <w:p w14:paraId="3705E44E" w14:textId="048B9A7F" w:rsidR="00CC2C8B" w:rsidRDefault="00CC2C8B" w:rsidP="00A256C8">
      <w:pPr>
        <w:pStyle w:val="AEPTextL1"/>
      </w:pPr>
      <w:r w:rsidRPr="00863D31">
        <w:rPr>
          <w:rStyle w:val="AEPBold"/>
        </w:rPr>
        <w:t>Perpetuity Period</w:t>
      </w:r>
      <w:r>
        <w:t xml:space="preserve"> </w:t>
      </w:r>
      <w:r w:rsidR="00755145" w:rsidRPr="003734F0">
        <w:t xml:space="preserve">means the longest period of time that a trust may exist without contravening the rule against perpetuities </w:t>
      </w:r>
      <w:r w:rsidR="00755145" w:rsidRPr="003F0D0B">
        <w:t>or exceeding the perpetuity period (as applicable) in</w:t>
      </w:r>
      <w:r w:rsidR="00755145" w:rsidRPr="00917C6F">
        <w:t xml:space="preserve"> </w:t>
      </w:r>
      <w:r w:rsidR="00755145" w:rsidRPr="003734F0">
        <w:t>the Governing Jurisdiction.</w:t>
      </w:r>
      <w:r w:rsidR="00755145" w:rsidRPr="009B3A73">
        <w:t xml:space="preserve"> </w:t>
      </w:r>
      <w:r w:rsidR="00755145">
        <w:t xml:space="preserve"> </w:t>
      </w:r>
      <w:r w:rsidR="00755145" w:rsidRPr="00575593">
        <w:t xml:space="preserve">For clarity, if the time frame that a trust may exist without contravening the rule against perpetuities </w:t>
      </w:r>
      <w:r w:rsidR="00755145" w:rsidRPr="003F0D0B">
        <w:t>or exceeding the perpetuity period in</w:t>
      </w:r>
      <w:r w:rsidR="00755145">
        <w:t xml:space="preserve"> </w:t>
      </w:r>
      <w:r w:rsidR="00755145" w:rsidRPr="00575593">
        <w:t>the Governing Jurisdiction is extended or reduced, then this definition is automatically adjusted to match that new time frame</w:t>
      </w:r>
      <w:r w:rsidR="000C2AB5" w:rsidRPr="00575593">
        <w:t>.</w:t>
      </w:r>
    </w:p>
    <w:p w14:paraId="781446A5" w14:textId="77777777" w:rsidR="00CC2C8B" w:rsidRDefault="00CC2C8B" w:rsidP="00A256C8">
      <w:pPr>
        <w:pStyle w:val="AEPTextL1"/>
      </w:pPr>
      <w:r w:rsidRPr="00C460C5">
        <w:rPr>
          <w:rStyle w:val="AEPBold"/>
        </w:rPr>
        <w:t>Personal Belongings</w:t>
      </w:r>
      <w:r>
        <w:t xml:space="preserve"> means:</w:t>
      </w:r>
    </w:p>
    <w:p w14:paraId="3CE71EA1" w14:textId="77777777" w:rsidR="00CC2C8B" w:rsidRDefault="00CC2C8B">
      <w:pPr>
        <w:pStyle w:val="Heading3"/>
        <w:numPr>
          <w:ilvl w:val="3"/>
          <w:numId w:val="27"/>
        </w:numPr>
      </w:pPr>
      <w:r>
        <w:t>my tangible personal property not otherwise specifically gifted under this Will located in my principal residence (including its garage, outbuildings and garden) at the date of my death;</w:t>
      </w:r>
    </w:p>
    <w:p w14:paraId="098ED58B" w14:textId="77777777" w:rsidR="00CC2C8B" w:rsidRDefault="00CC2C8B">
      <w:pPr>
        <w:pStyle w:val="Heading3"/>
      </w:pPr>
      <w:r>
        <w:t>motor vehicles;</w:t>
      </w:r>
    </w:p>
    <w:p w14:paraId="47A2DACF" w14:textId="77777777" w:rsidR="00CC2C8B" w:rsidRDefault="00CC2C8B">
      <w:pPr>
        <w:pStyle w:val="Heading3"/>
      </w:pPr>
      <w:r>
        <w:t>boats; and</w:t>
      </w:r>
    </w:p>
    <w:p w14:paraId="4DB12292" w14:textId="77777777" w:rsidR="00CC2C8B" w:rsidRDefault="00CC2C8B">
      <w:pPr>
        <w:pStyle w:val="Heading3"/>
      </w:pPr>
      <w:r>
        <w:t>Digital Assets and Digital Accounts (excluding bank accounts, cryptocurrency and non fungible tokens),</w:t>
      </w:r>
    </w:p>
    <w:p w14:paraId="1F88200B" w14:textId="77777777" w:rsidR="00CC2C8B" w:rsidRDefault="00CC2C8B" w:rsidP="00A256C8">
      <w:pPr>
        <w:pStyle w:val="AEPTextL1"/>
      </w:pPr>
      <w:r>
        <w:t>but excluding:</w:t>
      </w:r>
    </w:p>
    <w:p w14:paraId="44421A24" w14:textId="77777777" w:rsidR="00CC2C8B" w:rsidRDefault="00CC2C8B">
      <w:pPr>
        <w:pStyle w:val="Heading3"/>
      </w:pPr>
      <w:r>
        <w:t>Property used exclusively for business purposes;</w:t>
      </w:r>
    </w:p>
    <w:p w14:paraId="36F1B03E" w14:textId="77777777" w:rsidR="00CC2C8B" w:rsidRDefault="00CC2C8B">
      <w:pPr>
        <w:pStyle w:val="Heading3"/>
      </w:pPr>
      <w:r>
        <w:t>Digital Assets or Digital Accounts used primarily for business purposes;</w:t>
      </w:r>
    </w:p>
    <w:p w14:paraId="71031A34" w14:textId="77777777" w:rsidR="00CC2C8B" w:rsidRDefault="00CC2C8B">
      <w:pPr>
        <w:pStyle w:val="Heading3"/>
      </w:pPr>
      <w:r w:rsidRPr="006A5E74">
        <w:t>banknotes or coins (unless forming a collection made in pursuit of a hobby or for some other non-commercial purpose);</w:t>
      </w:r>
    </w:p>
    <w:p w14:paraId="1F113B5F" w14:textId="214416AA" w:rsidR="00CC2C8B" w:rsidRDefault="00C16440">
      <w:pPr>
        <w:pStyle w:val="Heading3"/>
      </w:pPr>
      <w:r>
        <w:t>cryptocurrency</w:t>
      </w:r>
      <w:r w:rsidR="00CC2C8B">
        <w:t>, non fungible tokens, digital currency and blockchain currency;</w:t>
      </w:r>
    </w:p>
    <w:p w14:paraId="731F765D" w14:textId="77777777" w:rsidR="00CC2C8B" w:rsidRDefault="00CC2C8B">
      <w:pPr>
        <w:pStyle w:val="Heading3"/>
      </w:pPr>
      <w:r>
        <w:t>Property held as a pledge or other form of security;</w:t>
      </w:r>
    </w:p>
    <w:p w14:paraId="190CB93C" w14:textId="77777777" w:rsidR="00CC2C8B" w:rsidRDefault="00CC2C8B">
      <w:pPr>
        <w:pStyle w:val="Heading3"/>
      </w:pPr>
      <w:r>
        <w:lastRenderedPageBreak/>
        <w:t xml:space="preserve">Property in which I have invested as a hedge against inflation or adverse currency movements and which is not an object of household, or personal, use, decoration or adornment; </w:t>
      </w:r>
    </w:p>
    <w:p w14:paraId="182AF88F" w14:textId="77777777" w:rsidR="00CC2C8B" w:rsidRDefault="00CC2C8B">
      <w:pPr>
        <w:pStyle w:val="Heading3"/>
      </w:pPr>
      <w:r>
        <w:t>an interest in real property which for the purposes of this Will includes all fixtures and fittings normally included in the sale of any real estate such as blinds, curtains, light fittings and fixed floor coverings; and</w:t>
      </w:r>
    </w:p>
    <w:p w14:paraId="438E3D8C" w14:textId="77777777" w:rsidR="00CC2C8B" w:rsidRDefault="00CC2C8B">
      <w:pPr>
        <w:pStyle w:val="Heading3"/>
      </w:pPr>
      <w:r>
        <w:t xml:space="preserve">fixtures and fittings normally sold with any real estate I own at the time of my death, such as blinds, curtains, light fittings.  </w:t>
      </w:r>
    </w:p>
    <w:p w14:paraId="534588CD" w14:textId="77777777" w:rsidR="003D7F77" w:rsidRPr="0070781A" w:rsidRDefault="003D7F77" w:rsidP="003D7F77">
      <w:pPr>
        <w:ind w:firstLine="680"/>
        <w:rPr>
          <w:rStyle w:val="AEPBold"/>
        </w:rPr>
      </w:pPr>
      <w:r w:rsidRPr="0070781A">
        <w:rPr>
          <w:rStyle w:val="AEPBold"/>
        </w:rPr>
        <w:t xml:space="preserve">Primary Beneficiaries </w:t>
      </w:r>
      <w:r w:rsidRPr="001E22A8">
        <w:rPr>
          <w:rStyle w:val="AEPBold"/>
          <w:b w:val="0"/>
          <w:bCs/>
        </w:rPr>
        <w:t>means:</w:t>
      </w:r>
      <w:r w:rsidRPr="0070781A">
        <w:rPr>
          <w:rStyle w:val="AEPBold"/>
        </w:rPr>
        <w:t xml:space="preserve"> </w:t>
      </w:r>
    </w:p>
    <w:p w14:paraId="2D9DF90A" w14:textId="3D95302D" w:rsidR="003D7F77" w:rsidRDefault="003D7F77" w:rsidP="003D7F77">
      <w:pPr>
        <w:pStyle w:val="Heading3"/>
        <w:numPr>
          <w:ilvl w:val="3"/>
          <w:numId w:val="54"/>
        </w:numPr>
      </w:pPr>
      <w:r>
        <w:t xml:space="preserve">in relation to the </w:t>
      </w:r>
      <w:bookmarkStart w:id="130" w:name="_Hlk197268016"/>
      <w:r w:rsidR="00DC70B8" w:rsidRPr="00B05BC1">
        <w:rPr/>
        <w:t>&lt;&lt; Matter.Client.Name &gt;&gt;</w:t>
      </w:r>
      <w:r w:rsidR="00DC70B8" w:rsidRPr="00A30DBC">
        <w:rPr>
          <w:rStyle w:val="AEPBold"/>
        </w:rPr>
        <w:t xml:space="preserve"> </w:t>
      </w:r>
      <w:bookmarkEnd w:id="130"/>
      <w:r>
        <w:t>Testamentary Trust No. 1 - the Nominated Beneficiary and all of their:</w:t>
      </w:r>
    </w:p>
    <w:p w14:paraId="2067C2EF" w14:textId="77777777" w:rsidR="003D7F77" w:rsidRDefault="003D7F77" w:rsidP="003D7F77">
      <w:pPr>
        <w:pStyle w:val="Heading4"/>
        <w:numPr>
          <w:ilvl w:val="4"/>
          <w:numId w:val="53"/>
        </w:numPr>
        <w:ind w:left="1599" w:hanging="461"/>
      </w:pPr>
      <w:r>
        <w:t xml:space="preserve">Children; </w:t>
      </w:r>
    </w:p>
    <w:p w14:paraId="47AE1D8B" w14:textId="77777777" w:rsidR="003D7F77" w:rsidRDefault="003D7F77" w:rsidP="003D7F77">
      <w:pPr>
        <w:pStyle w:val="Heading4"/>
        <w:numPr>
          <w:ilvl w:val="4"/>
          <w:numId w:val="53"/>
        </w:numPr>
        <w:ind w:left="1599" w:hanging="461"/>
      </w:pPr>
      <w:r>
        <w:t>Grandchildren; and</w:t>
      </w:r>
    </w:p>
    <w:p w14:paraId="7DB04BB6" w14:textId="6F9240DF" w:rsidR="003D7F77" w:rsidRDefault="003D7F77" w:rsidP="003D7F77">
      <w:pPr>
        <w:pStyle w:val="Heading4"/>
        <w:numPr>
          <w:ilvl w:val="4"/>
          <w:numId w:val="53"/>
        </w:numPr>
        <w:ind w:left="1599" w:hanging="461"/>
      </w:pPr>
      <w:r>
        <w:t>Great-Grandchildren;</w:t>
      </w:r>
      <w:r w:rsidR="00425E48">
        <w:t xml:space="preserve"> </w:t>
      </w:r>
    </w:p>
    <w:p w14:paraId="6F558CBC" w14:textId="439CF8B1" w:rsidR="003D7F77" w:rsidRDefault="003D7F77" w:rsidP="003D7F77">
      <w:pPr>
        <w:pStyle w:val="Heading3"/>
        <w:numPr>
          <w:ilvl w:val="3"/>
          <w:numId w:val="53"/>
        </w:numPr>
      </w:pPr>
      <w:r>
        <w:t xml:space="preserve">in relation to the </w:t>
      </w:r>
      <w:r w:rsidR="00DC70B8" w:rsidRPr="00B05BC1">
        <w:rPr/>
        <w:t>&lt;&lt; Matter.Client.Name &gt;&gt;</w:t>
      </w:r>
      <w:r w:rsidR="00DC70B8" w:rsidRPr="00A30DBC">
        <w:rPr>
          <w:rStyle w:val="AEPBold"/>
        </w:rPr>
        <w:t xml:space="preserve"> </w:t>
      </w:r>
      <w:r>
        <w:t>Testamentary Trust No. 2 - the Nominated Beneficiary and all of their:</w:t>
      </w:r>
    </w:p>
    <w:p w14:paraId="4004FFCF" w14:textId="77777777" w:rsidR="003D7F77" w:rsidRDefault="003D7F77" w:rsidP="003D7F77">
      <w:pPr>
        <w:pStyle w:val="Heading4"/>
        <w:numPr>
          <w:ilvl w:val="4"/>
          <w:numId w:val="53"/>
        </w:numPr>
        <w:ind w:left="1599" w:hanging="461"/>
      </w:pPr>
      <w:r>
        <w:t xml:space="preserve">Children; </w:t>
      </w:r>
    </w:p>
    <w:p w14:paraId="1AD67740" w14:textId="77777777" w:rsidR="003D7F77" w:rsidRDefault="003D7F77" w:rsidP="003D7F77">
      <w:pPr>
        <w:pStyle w:val="Heading4"/>
        <w:numPr>
          <w:ilvl w:val="4"/>
          <w:numId w:val="53"/>
        </w:numPr>
        <w:ind w:left="1599" w:hanging="461"/>
      </w:pPr>
      <w:r>
        <w:t>Grandchildren; and</w:t>
      </w:r>
    </w:p>
    <w:p w14:paraId="30A99DEE" w14:textId="30F33AA6" w:rsidR="003D7F77" w:rsidRDefault="003D7F77" w:rsidP="003D7F77">
      <w:pPr>
        <w:pStyle w:val="Heading4"/>
        <w:numPr>
          <w:ilvl w:val="4"/>
          <w:numId w:val="53"/>
        </w:numPr>
        <w:ind w:left="1599" w:hanging="461"/>
      </w:pPr>
      <w:r>
        <w:t>Great-Grandchildren</w:t>
      </w:r>
      <w:r w:rsidR="004A4905">
        <w:t>; and</w:t>
      </w:r>
    </w:p>
    <w:p w14:paraId="71F95ECB" w14:textId="4EB617D7" w:rsidR="004763CF" w:rsidRDefault="004763CF" w:rsidP="00D2612F">
      <w:pPr>
        <w:pStyle w:val="Heading3"/>
      </w:pPr>
      <w:r>
        <w:t xml:space="preserve">in relation to the </w:t>
      </w:r>
      <w:r w:rsidRPr="00610F3B">
        <w:rPr>
          <w:bCs/>
        </w:rPr>
        <w:t>&lt;&lt; Matter.Client.Name &gt;&gt;</w:t>
      </w:r>
      <w:r w:rsidRPr="00364BB4">
        <w:t xml:space="preserve"> </w:t>
      </w:r>
      <w:r>
        <w:t>FPE</w:t>
      </w:r>
      <w:r w:rsidRPr="00227B2A">
        <w:t xml:space="preserve"> Testamentary Trust</w:t>
      </w:r>
      <w:r w:rsidR="00610F3B">
        <w:t xml:space="preserve"> </w:t>
      </w:r>
      <w:r>
        <w:t>- the Nominated Beneficiaries and all of their:</w:t>
      </w:r>
    </w:p>
    <w:p w14:paraId="06B685AA" w14:textId="77777777" w:rsidR="004763CF" w:rsidRDefault="004763CF" w:rsidP="004763CF">
      <w:pPr>
        <w:pStyle w:val="Heading4"/>
      </w:pPr>
      <w:r>
        <w:t xml:space="preserve">Children; </w:t>
      </w:r>
    </w:p>
    <w:p w14:paraId="23327E3C" w14:textId="77777777" w:rsidR="004763CF" w:rsidRDefault="004763CF" w:rsidP="004763CF">
      <w:pPr>
        <w:pStyle w:val="Heading4"/>
      </w:pPr>
      <w:r>
        <w:t>Grandchildren; and</w:t>
      </w:r>
    </w:p>
    <w:p w14:paraId="01CB9012" w14:textId="3827D641" w:rsidR="004A4905" w:rsidRDefault="004763CF" w:rsidP="00BB124B">
      <w:pPr>
        <w:pStyle w:val="Heading4"/>
      </w:pPr>
      <w:r>
        <w:t>Great-Grandchildren.</w:t>
      </w:r>
    </w:p>
    <w:p w14:paraId="54E49A93" w14:textId="77777777" w:rsidR="00CC2C8B" w:rsidRDefault="00CC2C8B" w:rsidP="00A256C8">
      <w:pPr>
        <w:pStyle w:val="AEPTextL1"/>
      </w:pPr>
      <w:r w:rsidRPr="00863D31">
        <w:rPr>
          <w:rStyle w:val="AEPBold"/>
        </w:rPr>
        <w:t>Property</w:t>
      </w:r>
      <w:r>
        <w:t xml:space="preserve"> means any real property or any form of personal property including:</w:t>
      </w:r>
    </w:p>
    <w:p w14:paraId="610ACDD8" w14:textId="77777777" w:rsidR="00CC2C8B" w:rsidRPr="000F4DDF" w:rsidRDefault="00CC2C8B">
      <w:pPr>
        <w:pStyle w:val="Heading3"/>
        <w:numPr>
          <w:ilvl w:val="3"/>
          <w:numId w:val="30"/>
        </w:numPr>
      </w:pPr>
      <w:r>
        <w:t>intelle</w:t>
      </w:r>
      <w:r w:rsidRPr="000F4DDF">
        <w:t>ctual property; and</w:t>
      </w:r>
    </w:p>
    <w:p w14:paraId="7687CC81" w14:textId="77777777" w:rsidR="00CC2C8B" w:rsidRDefault="00CC2C8B">
      <w:pPr>
        <w:pStyle w:val="Heading3"/>
      </w:pPr>
      <w:r w:rsidRPr="000F4DDF">
        <w:t>shares, de</w:t>
      </w:r>
      <w:r>
        <w:t>bentures or securities of any company,</w:t>
      </w:r>
    </w:p>
    <w:p w14:paraId="52BD666D" w14:textId="77777777" w:rsidR="00CC2C8B" w:rsidRDefault="00CC2C8B" w:rsidP="00A256C8">
      <w:pPr>
        <w:pStyle w:val="AEPTextL1"/>
      </w:pPr>
      <w:r>
        <w:t>with or without deferred, restricted, qualified or special rights relating to them.</w:t>
      </w:r>
    </w:p>
    <w:p w14:paraId="470F3D49" w14:textId="77777777" w:rsidR="00CC2C8B" w:rsidRDefault="00CC2C8B" w:rsidP="00A256C8">
      <w:pPr>
        <w:pStyle w:val="AEPTextL1"/>
      </w:pPr>
      <w:r w:rsidRPr="009B6852">
        <w:t>Qualifying Jurisdiction</w:t>
      </w:r>
      <w:r>
        <w:t xml:space="preserve"> is any jurisdiction which recognises trusts (as defined in the Hague Convention on the Law Applicable to Trusts and on their Recognition).</w:t>
      </w:r>
    </w:p>
    <w:p w14:paraId="2EAF039F" w14:textId="3EBA5030" w:rsidR="00CC2C8B" w:rsidRPr="00BC7D27" w:rsidRDefault="00CC2C8B" w:rsidP="00A256C8">
      <w:pPr>
        <w:pStyle w:val="AEPTextL1"/>
      </w:pPr>
      <w:r w:rsidRPr="00C460C5">
        <w:rPr>
          <w:rStyle w:val="AEPBold"/>
        </w:rPr>
        <w:t>Residual Estate</w:t>
      </w:r>
      <w:r w:rsidR="00A256C8" w:rsidRPr="009B6852">
        <w:t xml:space="preserve"> </w:t>
      </w:r>
      <w:r w:rsidRPr="00BC7D27">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0B2AA609" w14:textId="77777777" w:rsidR="00CC2C8B" w:rsidRDefault="00CC2C8B" w:rsidP="00A256C8">
      <w:pPr>
        <w:pStyle w:val="AEPTextL1"/>
      </w:pPr>
      <w:r w:rsidRPr="00C460C5">
        <w:rPr>
          <w:rStyle w:val="AEPBold"/>
        </w:rPr>
        <w:t>Resolution</w:t>
      </w:r>
      <w:r w:rsidRPr="009B6852">
        <w:t xml:space="preserve"> </w:t>
      </w:r>
      <w:r>
        <w:t>means, either with or without retrospective effect, a:</w:t>
      </w:r>
    </w:p>
    <w:p w14:paraId="7E304E61" w14:textId="77777777" w:rsidR="00CC2C8B" w:rsidRPr="000F4DDF" w:rsidRDefault="00CC2C8B">
      <w:pPr>
        <w:pStyle w:val="Heading3"/>
        <w:numPr>
          <w:ilvl w:val="3"/>
          <w:numId w:val="31"/>
        </w:numPr>
      </w:pPr>
      <w:r w:rsidRPr="000F4DDF">
        <w:t>deed revocable or irrevocable;</w:t>
      </w:r>
    </w:p>
    <w:p w14:paraId="1E3BD866" w14:textId="77777777" w:rsidR="00CC2C8B" w:rsidRPr="000F4DDF" w:rsidRDefault="00CC2C8B">
      <w:pPr>
        <w:pStyle w:val="Heading3"/>
      </w:pPr>
      <w:r w:rsidRPr="000F4DDF">
        <w:t>memorandum in writing;</w:t>
      </w:r>
    </w:p>
    <w:p w14:paraId="78E98FF3" w14:textId="77777777" w:rsidR="00CC2C8B" w:rsidRPr="000F4DDF" w:rsidRDefault="00CC2C8B">
      <w:pPr>
        <w:pStyle w:val="Heading3"/>
      </w:pPr>
      <w:r w:rsidRPr="000F4DDF">
        <w:t>Declaration; or</w:t>
      </w:r>
    </w:p>
    <w:p w14:paraId="334467BF" w14:textId="77777777" w:rsidR="00CC2C8B" w:rsidRPr="000F4DDF" w:rsidRDefault="00CC2C8B">
      <w:pPr>
        <w:pStyle w:val="Heading3"/>
      </w:pPr>
      <w:r w:rsidRPr="000F4DDF">
        <w:t>Minute.</w:t>
      </w:r>
    </w:p>
    <w:p w14:paraId="624CD7A3" w14:textId="77777777" w:rsidR="00CC2C8B" w:rsidRDefault="00CC2C8B" w:rsidP="00A256C8">
      <w:pPr>
        <w:pStyle w:val="AEPTextL1"/>
      </w:pPr>
      <w:r w:rsidRPr="00A256C8">
        <w:rPr>
          <w:rStyle w:val="AEPBold"/>
        </w:rPr>
        <w:t xml:space="preserve">Secondary Beneficiaries </w:t>
      </w:r>
      <w:r>
        <w:t>means:</w:t>
      </w:r>
    </w:p>
    <w:p w14:paraId="38F96C78" w14:textId="77777777" w:rsidR="00CC2C8B" w:rsidRPr="000F4DDF" w:rsidRDefault="00CC2C8B">
      <w:pPr>
        <w:pStyle w:val="Heading3"/>
        <w:numPr>
          <w:ilvl w:val="3"/>
          <w:numId w:val="32"/>
        </w:numPr>
      </w:pPr>
      <w:r w:rsidRPr="000F4DDF">
        <w:t>each of the following in relation to the &lt;&lt; Will.TestatorLabel &gt;&gt; or a Primary Beneficiary:</w:t>
      </w:r>
    </w:p>
    <w:p w14:paraId="53C312C8" w14:textId="77777777" w:rsidR="00CC2C8B" w:rsidRPr="000F4DDF" w:rsidRDefault="00CC2C8B">
      <w:pPr>
        <w:pStyle w:val="Heading4"/>
      </w:pPr>
      <w:r w:rsidRPr="000F4DDF">
        <w:lastRenderedPageBreak/>
        <w:t>any Children, Grandchildren or Great-Grandchildren;</w:t>
      </w:r>
      <w:r>
        <w:t xml:space="preserve"> and</w:t>
      </w:r>
    </w:p>
    <w:p w14:paraId="7DB45EAA" w14:textId="6EE5902F" w:rsidR="00CC2C8B" w:rsidRPr="000F4DDF" w:rsidRDefault="00CC2C8B">
      <w:pPr>
        <w:pStyle w:val="Heading4"/>
      </w:pPr>
      <w:r w:rsidRPr="000F4DDF">
        <w:t>any sibling, niece, nephew, aunt, uncle or cousin;</w:t>
      </w:r>
    </w:p>
    <w:p w14:paraId="0BA0A210" w14:textId="77777777" w:rsidR="00CC2C8B" w:rsidRPr="000F4DDF" w:rsidRDefault="00CC2C8B">
      <w:pPr>
        <w:pStyle w:val="Heading3"/>
      </w:pPr>
      <w:r w:rsidRPr="000F4DDF">
        <w:t>each of the following in relation to the above-mentioned Secondary Beneficiaries:</w:t>
      </w:r>
    </w:p>
    <w:p w14:paraId="2C75EE7F" w14:textId="77777777" w:rsidR="00CC2C8B" w:rsidRPr="000F4DDF" w:rsidRDefault="00CC2C8B">
      <w:pPr>
        <w:pStyle w:val="Heading4"/>
      </w:pPr>
      <w:r w:rsidRPr="000F4DDF">
        <w:t>any Children; and</w:t>
      </w:r>
    </w:p>
    <w:p w14:paraId="434B37D5" w14:textId="77777777" w:rsidR="00CC2C8B" w:rsidRPr="000F4DDF" w:rsidRDefault="00CC2C8B">
      <w:pPr>
        <w:pStyle w:val="Heading4"/>
      </w:pPr>
      <w:r w:rsidRPr="000F4DDF">
        <w:t>any Grandchildren or Great-Grandchildren; and</w:t>
      </w:r>
    </w:p>
    <w:p w14:paraId="37A9BAF9" w14:textId="77777777" w:rsidR="00CC2C8B" w:rsidRPr="000F4DDF" w:rsidRDefault="00CC2C8B">
      <w:pPr>
        <w:pStyle w:val="Heading3"/>
      </w:pPr>
      <w:r w:rsidRPr="000F4DDF">
        <w:t>any parent or grandparent of the &lt;&lt; Will.TestatorLabel &gt;&gt; or a Nominated Beneficiary.</w:t>
      </w:r>
    </w:p>
    <w:p w14:paraId="0576BF13" w14:textId="77777777" w:rsidR="00CC2C8B" w:rsidRPr="00CF6D83" w:rsidRDefault="00CC2C8B" w:rsidP="00A256C8">
      <w:pPr>
        <w:pStyle w:val="AEPTextL1"/>
      </w:pPr>
      <w:r w:rsidRPr="00863D31">
        <w:rPr>
          <w:rStyle w:val="AEPBold"/>
        </w:rPr>
        <w:t>Spouse</w:t>
      </w:r>
      <w:r>
        <w:t xml:space="preserve"> means </w:t>
      </w:r>
      <w:r w:rsidRPr="00823A03">
        <w:t>in relation to any person:</w:t>
      </w:r>
    </w:p>
    <w:p w14:paraId="378CDC7F" w14:textId="77777777" w:rsidR="00CC2C8B" w:rsidRPr="00407B81" w:rsidRDefault="00CC2C8B">
      <w:pPr>
        <w:pStyle w:val="Heading3"/>
        <w:numPr>
          <w:ilvl w:val="3"/>
          <w:numId w:val="33"/>
        </w:numPr>
      </w:pPr>
      <w:r w:rsidRPr="00407B81">
        <w:t xml:space="preserve">a person that is legally married to that person at any time; or </w:t>
      </w:r>
    </w:p>
    <w:p w14:paraId="31F3CE80" w14:textId="77777777" w:rsidR="00CC2C8B" w:rsidRPr="00407B81" w:rsidRDefault="00CC2C8B">
      <w:pPr>
        <w:pStyle w:val="Heading3"/>
      </w:pPr>
      <w:r w:rsidRPr="00407B81">
        <w:t xml:space="preserve">any person who is a De Facto Partner of that person at any time, </w:t>
      </w:r>
    </w:p>
    <w:p w14:paraId="7145E096" w14:textId="77777777" w:rsidR="00CC2C8B" w:rsidRPr="007F6EF7" w:rsidRDefault="00CC2C8B" w:rsidP="00A256C8">
      <w:pPr>
        <w:pStyle w:val="AEPTextL1"/>
      </w:pPr>
      <w:r w:rsidRPr="007F6EF7">
        <w:t xml:space="preserve">and for clarity, includes a widow or widower. </w:t>
      </w:r>
    </w:p>
    <w:p w14:paraId="20C5BD66" w14:textId="77777777" w:rsidR="00CC2C8B" w:rsidRDefault="00CC2C8B" w:rsidP="00A256C8">
      <w:pPr>
        <w:pStyle w:val="AEPTextL1"/>
      </w:pPr>
      <w:r w:rsidRPr="00863D31">
        <w:rPr>
          <w:rStyle w:val="AEPBold"/>
        </w:rPr>
        <w:t>Split Trust</w:t>
      </w:r>
      <w:r w:rsidRPr="009B6852">
        <w:t xml:space="preserve"> </w:t>
      </w:r>
      <w:r w:rsidRPr="003D268F">
        <w:t>m</w:t>
      </w:r>
      <w:r>
        <w:t>eans any asset of the Trust Fund over which an Appointor has appointed a separate Trustee.</w:t>
      </w:r>
    </w:p>
    <w:p w14:paraId="5CFFC2E7" w14:textId="77777777" w:rsidR="00CC2C8B" w:rsidRDefault="00CC2C8B" w:rsidP="00A256C8">
      <w:pPr>
        <w:pStyle w:val="AEPTextL1"/>
      </w:pPr>
      <w:r w:rsidRPr="00863D31">
        <w:rPr>
          <w:rStyle w:val="AEPBold"/>
        </w:rPr>
        <w:t>Superannuation Death Benefits</w:t>
      </w:r>
      <w:r>
        <w:t xml:space="preserve"> means any:</w:t>
      </w:r>
    </w:p>
    <w:p w14:paraId="5AE4F162" w14:textId="77777777" w:rsidR="00CC2C8B" w:rsidRPr="000F4DDF" w:rsidRDefault="00CC2C8B">
      <w:pPr>
        <w:pStyle w:val="Heading3"/>
        <w:numPr>
          <w:ilvl w:val="3"/>
          <w:numId w:val="34"/>
        </w:numPr>
      </w:pPr>
      <w:r w:rsidRPr="000F4DDF">
        <w:t xml:space="preserve">entitlement as a member of a superannuation fund; or </w:t>
      </w:r>
    </w:p>
    <w:p w14:paraId="1C0D11CC" w14:textId="77777777" w:rsidR="00CC2C8B" w:rsidRPr="000F4DDF" w:rsidRDefault="00CC2C8B">
      <w:pPr>
        <w:pStyle w:val="Heading3"/>
      </w:pPr>
      <w:r w:rsidRPr="000F4DDF">
        <w:t>amount payable under any policy of insurance taken out as part of my membership and entitlement of a superannuation fund,</w:t>
      </w:r>
    </w:p>
    <w:p w14:paraId="3C7086BE" w14:textId="77777777" w:rsidR="00CC2C8B" w:rsidRDefault="00CC2C8B" w:rsidP="00A256C8">
      <w:pPr>
        <w:pStyle w:val="AEPTextL1"/>
      </w:pPr>
      <w:r>
        <w:t>arising from my death.</w:t>
      </w:r>
    </w:p>
    <w:p w14:paraId="42435ADA" w14:textId="43952868" w:rsidR="00B158DF" w:rsidRDefault="00B158DF" w:rsidP="00B158DF">
      <w:pPr>
        <w:pStyle w:val="AEPTextL1"/>
      </w:pPr>
      <w:r>
        <w:rPr>
          <w:rStyle w:val="AEPBold"/>
        </w:rPr>
        <w:t xml:space="preserve">Tax </w:t>
      </w:r>
      <w:r w:rsidRPr="00863D31">
        <w:rPr>
          <w:rStyle w:val="AEPBold"/>
        </w:rPr>
        <w:t>Act</w:t>
      </w:r>
      <w:r>
        <w:t xml:space="preserve"> means (as the context requires) either or both the </w:t>
      </w:r>
      <w:r w:rsidRPr="009B6852">
        <w:t>Income Tax Assessment Act 1936</w:t>
      </w:r>
      <w:r>
        <w:t xml:space="preserve"> (Cth) and the </w:t>
      </w:r>
      <w:r w:rsidRPr="009B6852">
        <w:t>Income Tax Assessment Act 1997</w:t>
      </w:r>
      <w:r>
        <w:t xml:space="preserve"> (Cth).</w:t>
      </w:r>
    </w:p>
    <w:p w14:paraId="43EDF360" w14:textId="629B4BCC" w:rsidR="00CC2C8B" w:rsidRDefault="00CC2C8B" w:rsidP="00A256C8">
      <w:pPr>
        <w:pStyle w:val="AEPTextL1"/>
      </w:pPr>
      <w:r w:rsidRPr="00863D31">
        <w:rPr>
          <w:rStyle w:val="AEPBold"/>
        </w:rPr>
        <w:t>Tertiary Beneficiaries</w:t>
      </w:r>
      <w:r>
        <w:t xml:space="preserve"> means:</w:t>
      </w:r>
    </w:p>
    <w:p w14:paraId="1A9E873D" w14:textId="77777777" w:rsidR="00CC2C8B" w:rsidRPr="000F4DDF" w:rsidRDefault="00CC2C8B">
      <w:pPr>
        <w:pStyle w:val="Heading3"/>
        <w:numPr>
          <w:ilvl w:val="3"/>
          <w:numId w:val="35"/>
        </w:numPr>
      </w:pPr>
      <w:bookmarkStart w:id="131"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31"/>
    </w:p>
    <w:p w14:paraId="4EB6EF13" w14:textId="77777777" w:rsidR="00CC2C8B" w:rsidRDefault="00CC2C8B">
      <w:pPr>
        <w:pStyle w:val="Heading3"/>
      </w:pPr>
      <w:r w:rsidRPr="000F4DDF">
        <w:t>any compan</w:t>
      </w:r>
      <w:r>
        <w:t>y in existence on or before the Vesting Date in which:</w:t>
      </w:r>
    </w:p>
    <w:p w14:paraId="5AFE836B" w14:textId="77777777" w:rsidR="00CC2C8B" w:rsidRDefault="00CC2C8B">
      <w:pPr>
        <w:pStyle w:val="Heading4"/>
      </w:pPr>
      <w:r w:rsidRPr="000F4DDF">
        <w:t>any individual Primary Beneficiary or Secondary Beneficiary is a director of;</w:t>
      </w:r>
    </w:p>
    <w:p w14:paraId="71047FB4" w14:textId="77777777" w:rsidR="00CC2C8B" w:rsidRPr="000F4DDF" w:rsidRDefault="00CC2C8B">
      <w:pPr>
        <w:pStyle w:val="Heading4"/>
      </w:pPr>
      <w:r w:rsidRPr="000F4DDF">
        <w:t xml:space="preserve">any one or more of the Primary Beneficiaries or Secondary Beneficiaries is a beneficial owner of shares of any type; </w:t>
      </w:r>
    </w:p>
    <w:p w14:paraId="54A40271" w14:textId="7D64B2C0" w:rsidR="00CC2C8B" w:rsidRDefault="00CC2C8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or</w:t>
      </w:r>
    </w:p>
    <w:p w14:paraId="32FE922D" w14:textId="77777777" w:rsidR="00CC2C8B" w:rsidRPr="000F4DDF" w:rsidRDefault="00CC2C8B">
      <w:pPr>
        <w:pStyle w:val="Heading4"/>
      </w:pPr>
      <w:r w:rsidRPr="000F4DDF">
        <w:t>the Trustee owns shares of any type;</w:t>
      </w:r>
    </w:p>
    <w:p w14:paraId="6B3A9C1D" w14:textId="77777777" w:rsidR="00CC2C8B" w:rsidRPr="000F4DDF" w:rsidRDefault="00CC2C8B">
      <w:pPr>
        <w:pStyle w:val="Heading3"/>
      </w:pPr>
      <w:r w:rsidRPr="000F4DDF">
        <w:t>any religious, charitable, educational (primary, secondary or tertiary) or benevolent institution that the Trustee appoints by Resolution;</w:t>
      </w:r>
    </w:p>
    <w:p w14:paraId="42840796" w14:textId="42BD32DB" w:rsidR="00CC2C8B" w:rsidRPr="000F4DDF" w:rsidRDefault="00CC2C8B">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and</w:t>
      </w:r>
    </w:p>
    <w:p w14:paraId="5E23D37E" w14:textId="77777777" w:rsidR="00CC2C8B" w:rsidRPr="000F4DDF" w:rsidRDefault="00CC2C8B">
      <w:pPr>
        <w:pStyle w:val="Heading3"/>
      </w:pPr>
      <w:r w:rsidRPr="000F4DDF">
        <w:t>the legal personal representatives of any of the Beneficiaries.</w:t>
      </w:r>
    </w:p>
    <w:p w14:paraId="1F7565FD" w14:textId="72C521E6" w:rsidR="00CC2C8B" w:rsidRDefault="00CC2C8B" w:rsidP="00A256C8">
      <w:pPr>
        <w:pStyle w:val="AEPTextL1"/>
      </w:pPr>
      <w:r w:rsidRPr="00863D31">
        <w:rPr>
          <w:rStyle w:val="AEPBold"/>
        </w:rPr>
        <w:t>&lt;&lt; Will.TestatorLabel &gt;&gt;</w:t>
      </w:r>
      <w:r w:rsidRPr="00BC7D27">
        <w:t xml:space="preserve"> means </w:t>
      </w:r>
      <w:r w:rsidR="00DC70B8" w:rsidRPr="00B05BC1">
        <w:rPr/>
        <w:t>&lt;&lt; Matter.Client.Name &gt;&gt;</w:t>
      </w:r>
      <w:r w:rsidRPr="00BC7D27">
        <w:t>.</w:t>
      </w:r>
    </w:p>
    <w:p w14:paraId="75D64CE2" w14:textId="66604ADC" w:rsidR="00CC2C8B" w:rsidRDefault="00CC2C8B" w:rsidP="00A256C8">
      <w:pPr>
        <w:pStyle w:val="AEPTextL1"/>
      </w:pPr>
      <w:r w:rsidRPr="00863D31">
        <w:rPr>
          <w:rStyle w:val="AEPBold"/>
        </w:rPr>
        <w:t>Trust</w:t>
      </w:r>
      <w:r w:rsidRPr="00BC7D27">
        <w:t xml:space="preserve"> means </w:t>
      </w:r>
      <w:r>
        <w:t>each</w:t>
      </w:r>
      <w:r w:rsidRPr="00BC7D27">
        <w:t xml:space="preserve"> testamentary trust created by this Will, k</w:t>
      </w:r>
      <w:r>
        <w:t>nown as:</w:t>
      </w:r>
    </w:p>
    <w:p w14:paraId="39508039" w14:textId="6249B27F" w:rsidR="00CC2C8B" w:rsidRDefault="00DC70B8">
      <w:pPr>
        <w:pStyle w:val="Heading3"/>
        <w:numPr>
          <w:ilvl w:val="3"/>
          <w:numId w:val="36"/>
        </w:numPr>
      </w:pPr>
      <w:r w:rsidRPr="00B05BC1">
        <w:rPr/>
        <w:t>&lt;&lt; Matter.Client.Name &gt;&gt;</w:t>
      </w:r>
      <w:r w:rsidRPr="00A30DBC">
        <w:rPr>
          <w:rStyle w:val="AEPBold"/>
        </w:rPr>
        <w:t xml:space="preserve"> </w:t>
      </w:r>
      <w:r w:rsidR="00CC2C8B">
        <w:t>FPE Testamentary Trust (if applicable);</w:t>
      </w:r>
    </w:p>
    <w:p w14:paraId="6053E9F0" w14:textId="416EF440" w:rsidR="00CC2C8B" w:rsidRDefault="00DC70B8">
      <w:pPr>
        <w:pStyle w:val="Heading3"/>
      </w:pPr>
      <w:r w:rsidRPr="00B05BC1">
        <w:rPr/>
        <w:t>&lt;&lt; Matter.Client.Name &gt;&gt;</w:t>
      </w:r>
      <w:r w:rsidRPr="00A30DBC">
        <w:rPr>
          <w:rStyle w:val="AEPBold"/>
        </w:rPr>
        <w:t xml:space="preserve"> </w:t>
      </w:r>
      <w:r w:rsidR="00CC2C8B">
        <w:t>Superannuation Death Benefits Trust (if applicable);</w:t>
      </w:r>
    </w:p>
    <w:p w14:paraId="0E429739" w14:textId="46D794FF" w:rsidR="00CC2C8B" w:rsidRDefault="00DC70B8">
      <w:pPr>
        <w:pStyle w:val="Heading3"/>
      </w:pPr>
      <w:r w:rsidRPr="00B05BC1">
        <w:rPr/>
        <w:lastRenderedPageBreak/>
        <w:t>&lt;&lt; Matter.Client.Name &gt;&gt;</w:t>
      </w:r>
      <w:r w:rsidRPr="00A30DBC">
        <w:rPr>
          <w:rStyle w:val="AEPBold"/>
        </w:rPr>
        <w:t xml:space="preserve"> </w:t>
      </w:r>
      <w:r w:rsidR="00CC2C8B">
        <w:t>Testamentary Trust No. 1; and</w:t>
      </w:r>
    </w:p>
    <w:p w14:paraId="2BB022ED" w14:textId="4851F215" w:rsidR="00CC2C8B" w:rsidRPr="00BC7D27" w:rsidRDefault="00DC70B8">
      <w:pPr>
        <w:pStyle w:val="Heading3"/>
      </w:pPr>
      <w:r w:rsidRPr="00B05BC1">
        <w:rPr/>
        <w:t>&lt;&lt; Matter.Client.Name &gt;&gt;</w:t>
      </w:r>
      <w:r w:rsidRPr="00A30DBC">
        <w:rPr>
          <w:rStyle w:val="AEPBold"/>
        </w:rPr>
        <w:t xml:space="preserve"> </w:t>
      </w:r>
      <w:r w:rsidR="00CC2C8B">
        <w:t>Testamentary Trust No. 2.</w:t>
      </w:r>
    </w:p>
    <w:p w14:paraId="1F38A0F0" w14:textId="77777777" w:rsidR="00CC2C8B" w:rsidRPr="00BC7D27" w:rsidRDefault="00CC2C8B" w:rsidP="00A256C8">
      <w:pPr>
        <w:pStyle w:val="AEPTextL1"/>
      </w:pPr>
      <w:r w:rsidRPr="00C460C5">
        <w:rPr>
          <w:rStyle w:val="AEPBold"/>
        </w:rPr>
        <w:t>Trust Fund</w:t>
      </w:r>
      <w:r w:rsidRPr="00BC7D27">
        <w:t xml:space="preserve"> means in relation to </w:t>
      </w:r>
      <w:r>
        <w:t>each Trust</w:t>
      </w:r>
      <w:r w:rsidRPr="00BC7D27">
        <w:t>:</w:t>
      </w:r>
    </w:p>
    <w:p w14:paraId="5A82CB90" w14:textId="65900DED" w:rsidR="00CC2C8B" w:rsidRPr="000F4DDF" w:rsidRDefault="00CC2C8B" w:rsidP="00966233">
      <w:pPr>
        <w:pStyle w:val="Heading3"/>
        <w:numPr>
          <w:ilvl w:val="3"/>
          <w:numId w:val="37"/>
        </w:numPr>
      </w:pPr>
      <w:r w:rsidRPr="000F4DDF">
        <w:t xml:space="preserve">any gifts </w:t>
      </w:r>
      <w:r w:rsidRPr="00966233">
        <w:t>received</w:t>
      </w:r>
      <w:r w:rsidRPr="000F4DDF">
        <w:t xml:space="preserve"> by the Trust pursuant to</w:t>
      </w:r>
      <w:r w:rsidR="00543D9B">
        <w:t xml:space="preserve"> </w:t>
      </w:r>
      <w:r w:rsidR="00543D9B">
        <w:fldChar w:fldCharType="begin"/>
      </w:r>
      <w:r w:rsidR="00543D9B">
        <w:instrText xml:space="preserve"> REF _Ref121060176 \r \h </w:instrText>
      </w:r>
      <w:r w:rsidR="00543D9B">
        <w:fldChar w:fldCharType="separate"/>
      </w:r>
      <w:r w:rsidR="004A39A8">
        <w:t>PART B</w:t>
      </w:r>
      <w:r w:rsidR="00543D9B">
        <w:fldChar w:fldCharType="end"/>
      </w:r>
      <w:r w:rsidRPr="000F4DDF">
        <w:t xml:space="preserve"> </w:t>
      </w:r>
      <w:r>
        <w:t xml:space="preserve">or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w:t>
      </w:r>
      <w:r w:rsidRPr="000F4DDF">
        <w:t>of this Will;</w:t>
      </w:r>
    </w:p>
    <w:p w14:paraId="66C82BE0" w14:textId="77777777" w:rsidR="00CC2C8B" w:rsidRPr="000F4DDF" w:rsidRDefault="00CC2C8B">
      <w:pPr>
        <w:pStyle w:val="Heading3"/>
      </w:pPr>
      <w:r w:rsidRPr="000F4DDF">
        <w:t>any other money or any Property any person gifts, transfers, assigns or vests to the Trustee or otherwise acquired by the Trustee to be held on the terms of this document;</w:t>
      </w:r>
    </w:p>
    <w:p w14:paraId="2848250A" w14:textId="77777777" w:rsidR="00CC2C8B" w:rsidRPr="000F4DDF" w:rsidRDefault="00CC2C8B">
      <w:pPr>
        <w:pStyle w:val="Heading3"/>
      </w:pPr>
      <w:r w:rsidRPr="000F4DDF">
        <w:t>the investments into which any money or Property may be converted under this document; and</w:t>
      </w:r>
    </w:p>
    <w:p w14:paraId="72C1C35A" w14:textId="77777777" w:rsidR="00CC2C8B" w:rsidRPr="000F4DDF" w:rsidRDefault="00CC2C8B">
      <w:pPr>
        <w:pStyle w:val="Heading3"/>
      </w:pPr>
      <w:r w:rsidRPr="000F4DDF">
        <w:t>any Distributable Income or Capital Gain accumulated by the Trustee under this document.</w:t>
      </w:r>
    </w:p>
    <w:p w14:paraId="0E7041EB" w14:textId="63A604F7" w:rsidR="00CC2C8B" w:rsidRDefault="00CC2C8B" w:rsidP="00A256C8">
      <w:pPr>
        <w:pStyle w:val="AEPTextL1"/>
      </w:pPr>
      <w:r w:rsidRPr="00863D31">
        <w:rPr>
          <w:rStyle w:val="AEPBold"/>
        </w:rPr>
        <w:t>Trustee</w:t>
      </w:r>
      <w:r w:rsidRPr="009B6852">
        <w:t xml:space="preserve"> </w:t>
      </w:r>
      <w:r>
        <w:t>means in relation to:</w:t>
      </w:r>
    </w:p>
    <w:p w14:paraId="039D8F58" w14:textId="7570A7B2" w:rsidR="00CC2C8B" w:rsidRDefault="00DC70B8">
      <w:pPr>
        <w:pStyle w:val="Heading3"/>
        <w:numPr>
          <w:ilvl w:val="3"/>
          <w:numId w:val="38"/>
        </w:numPr>
      </w:pPr>
      <w:r w:rsidRPr="00B05BC1">
        <w:rPr/>
        <w:t>&lt;&lt; Matter.Client.Name &gt;&gt;</w:t>
      </w:r>
      <w:r w:rsidRPr="00A30DBC">
        <w:rPr>
          <w:rStyle w:val="AEPBold"/>
        </w:rPr>
        <w:t xml:space="preserve"> </w:t>
      </w:r>
      <w:r w:rsidR="00CC2C8B">
        <w:t>Testamentary Trust No. 1:</w:t>
      </w:r>
    </w:p>
    <w:p w14:paraId="4E90D492" w14:textId="008483A4" w:rsidR="00CC2C8B" w:rsidRPr="00E11BE2" w:rsidRDefault="00DC70B8">
      <w:pPr>
        <w:pStyle w:val="Heading4"/>
      </w:pPr>
      <w:r w:rsidRPr="00392BF3">
        <w:rPr/>
        <w:t>&lt;&lt; Matter.CustomField.InitialTrusteeTt1 &gt;</w:t>
      </w:r>
      <w:r w:rsidRPr="00C611B2">
        <w:rPr/>
        <w:t>&gt;</w:t>
      </w:r>
      <w:r w:rsidR="00CC2C8B" w:rsidRPr="00E11BE2">
        <w:t>;</w:t>
      </w:r>
    </w:p>
    <w:p w14:paraId="2537C852" w14:textId="4F02D141" w:rsidR="00CC2C8B" w:rsidRPr="00E11BE2" w:rsidRDefault="00CC2C8B">
      <w:pPr>
        <w:pStyle w:val="Heading4"/>
      </w:pPr>
      <w:r w:rsidRPr="00E11BE2">
        <w:t xml:space="preserve">if </w:t>
      </w:r>
      <w:r w:rsidR="00DC70B8" w:rsidRPr="00392BF3">
        <w:rPr/>
        <w:t>&lt;&lt; Matter.CustomField.InitialTrusteeTt1 &gt;</w:t>
      </w:r>
      <w:r w:rsidR="00DC70B8" w:rsidRPr="00C611B2">
        <w:rPr/>
        <w:t>&gt;</w:t>
      </w:r>
      <w:r w:rsidRPr="00E11BE2">
        <w:t xml:space="preserve"> is </w:t>
      </w:r>
      <w:r w:rsidR="00584C51">
        <w:t>unable or unwilling to act</w:t>
      </w:r>
      <w:r w:rsidRPr="00E11BE2">
        <w:t xml:space="preserve">, then </w:t>
      </w:r>
      <w:bookmarkStart w:id="132" w:name="_Hlk197259644"/>
      <w:r w:rsidR="00DC70B8" w:rsidRPr="00392BF3">
        <w:rPr/>
        <w:t>&lt;&lt; Matter.CustomField.BackupTrusteeTt1 &gt;&gt;</w:t>
      </w:r>
      <w:bookmarkEnd w:id="132"/>
      <w:r w:rsidRPr="00E11BE2">
        <w:t>;</w:t>
      </w:r>
    </w:p>
    <w:p w14:paraId="680CBF1D" w14:textId="1BBB3BB5" w:rsidR="00CC2C8B" w:rsidRPr="00E11BE2" w:rsidRDefault="00CC2C8B">
      <w:pPr>
        <w:pStyle w:val="Heading4"/>
      </w:pPr>
      <w:r w:rsidRPr="00E11BE2">
        <w:t xml:space="preserve">if </w:t>
      </w:r>
      <w:r w:rsidR="00DC70B8" w:rsidRPr="00392BF3">
        <w:rPr/>
        <w:t>&lt;&lt; Matter.CustomField.BackupTrusteeTt1 &gt;&gt;</w:t>
      </w:r>
      <w:r w:rsidRPr="00E11BE2">
        <w:t xml:space="preserve"> is </w:t>
      </w:r>
      <w:r w:rsidR="00584C51">
        <w:t>unable or unwilling to act</w:t>
      </w:r>
      <w:r w:rsidRPr="00E11BE2">
        <w:t xml:space="preserve">, </w:t>
      </w:r>
      <w:r>
        <w:t xml:space="preserve">then </w:t>
      </w:r>
      <w:bookmarkStart w:id="133" w:name="_Hlk197259669"/>
      <w:r w:rsidR="00DC70B8" w:rsidRPr="00392BF3">
        <w:rPr/>
        <w:t>&lt;&lt; Matter.CustomField.FurtherBackupTrusteeTt1 &gt;&gt;</w:t>
      </w:r>
      <w:bookmarkEnd w:id="133"/>
      <w:r w:rsidRPr="00E11BE2">
        <w:t>; or</w:t>
      </w:r>
    </w:p>
    <w:p w14:paraId="4C0CA6C2" w14:textId="77777777" w:rsidR="00CC2C8B" w:rsidRDefault="00CC2C8B">
      <w:pPr>
        <w:pStyle w:val="Heading4"/>
      </w:pPr>
      <w:r w:rsidRPr="00E11BE2">
        <w:t>any other per</w:t>
      </w:r>
      <w:r>
        <w:t>son nominated as the trustee, either in substitution for or in addition to them; and</w:t>
      </w:r>
    </w:p>
    <w:p w14:paraId="1C66378C" w14:textId="3A5B95FC" w:rsidR="00CC2C8B" w:rsidRDefault="00DC70B8">
      <w:pPr>
        <w:pStyle w:val="Heading3"/>
      </w:pPr>
      <w:r w:rsidRPr="00B05BC1">
        <w:rPr/>
        <w:t>&lt;&lt; Matter.Client.Name &gt;&gt;</w:t>
      </w:r>
      <w:r w:rsidRPr="00A30DBC">
        <w:rPr>
          <w:rStyle w:val="AEPBold"/>
        </w:rPr>
        <w:t xml:space="preserve"> </w:t>
      </w:r>
      <w:r w:rsidR="00CC2C8B">
        <w:t>Testamentary Trust No. 2:</w:t>
      </w:r>
    </w:p>
    <w:p w14:paraId="186DABE3" w14:textId="7922198D" w:rsidR="00CC2C8B" w:rsidRPr="00E11BE2" w:rsidRDefault="00DC70B8">
      <w:pPr>
        <w:pStyle w:val="Heading4"/>
      </w:pPr>
      <w:r w:rsidRPr="00392BF3">
        <w:rPr/>
        <w:t>&lt;&lt; Matter.CustomField.InitialTrusteeTt</w:t>
      </w:r>
      <w:r>
        <w:rPr/>
        <w:t>2</w:t>
      </w:r>
      <w:r w:rsidRPr="00392BF3">
        <w:rPr/>
        <w:t xml:space="preserve"> &gt;</w:t>
      </w:r>
      <w:r w:rsidRPr="00C611B2">
        <w:rPr/>
        <w:t>&gt;</w:t>
      </w:r>
      <w:r w:rsidR="00CC2C8B" w:rsidRPr="00E11BE2">
        <w:t>;</w:t>
      </w:r>
    </w:p>
    <w:p w14:paraId="4267D584" w14:textId="3DB852E0" w:rsidR="00CC2C8B" w:rsidRPr="00E11BE2" w:rsidRDefault="00CC2C8B">
      <w:pPr>
        <w:pStyle w:val="Heading4"/>
      </w:pPr>
      <w:r w:rsidRPr="00E11BE2">
        <w:t xml:space="preserve">if </w:t>
      </w:r>
      <w:r w:rsidR="00DC70B8" w:rsidRPr="00392BF3">
        <w:rPr/>
        <w:t>&lt;&lt; Matter.CustomField.InitialTrusteeTt</w:t>
      </w:r>
      <w:r w:rsidR="00DC70B8">
        <w:rPr/>
        <w:t>2</w:t>
      </w:r>
      <w:r w:rsidR="00DC70B8" w:rsidRPr="00392BF3">
        <w:rPr/>
        <w:t xml:space="preserve"> &gt;</w:t>
      </w:r>
      <w:r w:rsidR="00DC70B8" w:rsidRPr="00C611B2">
        <w:rPr/>
        <w:t>&gt;</w:t>
      </w:r>
      <w:r w:rsidRPr="00E11BE2">
        <w:t xml:space="preserve"> is </w:t>
      </w:r>
      <w:r w:rsidR="00584C51">
        <w:t>unable or unwilling to act</w:t>
      </w:r>
      <w:r w:rsidRPr="00E11BE2">
        <w:t xml:space="preserve">, then </w:t>
      </w:r>
      <w:r w:rsidR="00DC70B8" w:rsidRPr="00392BF3">
        <w:rPr/>
        <w:t>&lt;&lt; Matter.CustomField.BackupTrusteeTt</w:t>
      </w:r>
      <w:r w:rsidR="00DC70B8">
        <w:rPr/>
        <w:t>2</w:t>
      </w:r>
      <w:r w:rsidR="00DC70B8" w:rsidRPr="00392BF3">
        <w:rPr/>
        <w:t xml:space="preserve"> &gt;&gt;</w:t>
      </w:r>
      <w:r w:rsidR="00DC70B8">
        <w:t>;</w:t>
      </w:r>
    </w:p>
    <w:p w14:paraId="24770FAF" w14:textId="5F910685" w:rsidR="00CC2C8B" w:rsidRPr="00E11BE2" w:rsidRDefault="00CC2C8B">
      <w:pPr>
        <w:pStyle w:val="Heading4"/>
      </w:pPr>
      <w:r w:rsidRPr="00E11BE2">
        <w:t xml:space="preserve">if </w:t>
      </w:r>
      <w:r w:rsidR="00DC70B8" w:rsidRPr="00392BF3">
        <w:rPr/>
        <w:t>&lt;&lt; Matter.CustomField.BackupTrusteeTt</w:t>
      </w:r>
      <w:r w:rsidR="00DC70B8">
        <w:rPr/>
        <w:t>2</w:t>
      </w:r>
      <w:r w:rsidR="00DC70B8" w:rsidRPr="00392BF3">
        <w:rPr/>
        <w:t xml:space="preserve"> &gt;&gt;</w:t>
      </w:r>
      <w:r w:rsidRPr="00E11BE2">
        <w:t xml:space="preserve"> is </w:t>
      </w:r>
      <w:r w:rsidR="00584C51">
        <w:t>unable or unwilling to act</w:t>
      </w:r>
      <w:r w:rsidRPr="00E11BE2">
        <w:t xml:space="preserve">, </w:t>
      </w:r>
      <w:r>
        <w:t xml:space="preserve">then </w:t>
      </w:r>
      <w:r w:rsidR="00DC70B8" w:rsidRPr="00392BF3">
        <w:rPr/>
        <w:t>&lt;&lt; Matter.CustomField.FurtherBackupTrusteeTt</w:t>
      </w:r>
      <w:r w:rsidR="00DC70B8">
        <w:rPr/>
        <w:t>2</w:t>
      </w:r>
      <w:r w:rsidR="00DC70B8" w:rsidRPr="00392BF3">
        <w:rPr/>
        <w:t xml:space="preserve"> &gt;&gt;</w:t>
      </w:r>
      <w:r w:rsidRPr="00E11BE2">
        <w:t>; or</w:t>
      </w:r>
    </w:p>
    <w:p w14:paraId="06A1612D" w14:textId="77777777" w:rsidR="00CC2C8B" w:rsidRDefault="00CC2C8B">
      <w:pPr>
        <w:pStyle w:val="Heading4"/>
      </w:pPr>
      <w:r w:rsidRPr="00E11BE2">
        <w:t>any other per</w:t>
      </w:r>
      <w:r>
        <w:t>son nominated as the trustee, either in substitution for or in addition to them.</w:t>
      </w:r>
    </w:p>
    <w:p w14:paraId="7819C274" w14:textId="77777777" w:rsidR="00CC2C8B" w:rsidRDefault="00CC2C8B" w:rsidP="00A256C8">
      <w:pPr>
        <w:pStyle w:val="AEPTextL1"/>
      </w:pPr>
      <w:r w:rsidRPr="00863D31">
        <w:rPr>
          <w:rStyle w:val="AEPBold"/>
        </w:rPr>
        <w:t>Trustee Conditions</w:t>
      </w:r>
      <w:r>
        <w:t xml:space="preserve"> means the conditions set out in any legislation regulating trusts in the Governing Jurisdiction, except tha</w:t>
      </w:r>
      <w:r w:rsidRPr="00BC7D27">
        <w:t>t</w:t>
      </w:r>
      <w:r>
        <w:t>:</w:t>
      </w:r>
    </w:p>
    <w:p w14:paraId="0F45C472" w14:textId="77777777" w:rsidR="00CC2C8B" w:rsidRDefault="00CC2C8B">
      <w:pPr>
        <w:pStyle w:val="Heading3"/>
        <w:numPr>
          <w:ilvl w:val="3"/>
          <w:numId w:val="39"/>
        </w:numPr>
      </w:pPr>
      <w:r w:rsidRPr="00BC7D27">
        <w:t>a sole trustee may act and a retiring trustee is fully discharged even where only one trustee remains after the retirement</w:t>
      </w:r>
      <w:r>
        <w:t>; and</w:t>
      </w:r>
    </w:p>
    <w:p w14:paraId="028DF6E6" w14:textId="77777777" w:rsidR="00CC2C8B" w:rsidRPr="006A5E74" w:rsidRDefault="00CC2C8B">
      <w:pPr>
        <w:pStyle w:val="Heading3"/>
      </w:pPr>
      <w:r w:rsidRPr="00332EFA">
        <w:t>it</w:t>
      </w:r>
      <w:r>
        <w:t xml:space="preserve"> is not necessary for the Resolution to be registered for the retirement, appointment or replacement of the trustee to be effective.</w:t>
      </w:r>
    </w:p>
    <w:p w14:paraId="1B4592D9" w14:textId="77777777" w:rsidR="00CC2C8B" w:rsidRPr="00BC7D27" w:rsidRDefault="00CC2C8B" w:rsidP="00A256C8">
      <w:pPr>
        <w:pStyle w:val="AEPTextL1"/>
      </w:pPr>
      <w:r w:rsidRPr="00863D31">
        <w:rPr>
          <w:rStyle w:val="AEPBold"/>
        </w:rPr>
        <w:t>Undistributed Capital</w:t>
      </w:r>
      <w:r w:rsidRPr="00BC7D27">
        <w:t xml:space="preserve"> means any part of the Capital of the Trust Fund for which the Trustee has not made a determination by the Default Time. </w:t>
      </w:r>
    </w:p>
    <w:p w14:paraId="571F58A3" w14:textId="77777777" w:rsidR="00CC2C8B" w:rsidRDefault="00CC2C8B" w:rsidP="00A256C8">
      <w:pPr>
        <w:pStyle w:val="AEPTextL1"/>
      </w:pPr>
      <w:r w:rsidRPr="00863D31">
        <w:rPr>
          <w:rStyle w:val="AEPBold"/>
        </w:rPr>
        <w:t>Undistributed Income</w:t>
      </w:r>
      <w:r w:rsidRPr="00BC7D27">
        <w:t xml:space="preserve"> </w:t>
      </w:r>
      <w:r>
        <w:t>means any part of the Distributable Income for which the Trustee has not made a determination by the Default Time.</w:t>
      </w:r>
    </w:p>
    <w:p w14:paraId="689852D5" w14:textId="77777777" w:rsidR="00CC2C8B" w:rsidRDefault="00CC2C8B" w:rsidP="00A256C8">
      <w:pPr>
        <w:pStyle w:val="AEPTextL1"/>
      </w:pPr>
      <w:r w:rsidRPr="00C460C5">
        <w:rPr>
          <w:rStyle w:val="AEPBold"/>
        </w:rPr>
        <w:t>Vesting Date</w:t>
      </w:r>
      <w:r>
        <w:t xml:space="preserve"> means:</w:t>
      </w:r>
    </w:p>
    <w:p w14:paraId="36AEAB9E" w14:textId="77777777" w:rsidR="00CC2C8B" w:rsidRDefault="00CC2C8B">
      <w:pPr>
        <w:pStyle w:val="Heading3"/>
        <w:numPr>
          <w:ilvl w:val="3"/>
          <w:numId w:val="40"/>
        </w:numPr>
      </w:pPr>
      <w:bookmarkStart w:id="134" w:name="_Ref527668992"/>
      <w:r>
        <w:t>the day upon which the Perpetuity Period, starting on the date of my death, expires;</w:t>
      </w:r>
      <w:bookmarkEnd w:id="134"/>
      <w:r>
        <w:t xml:space="preserve"> </w:t>
      </w:r>
    </w:p>
    <w:p w14:paraId="65FA9800" w14:textId="77E71CF4" w:rsidR="00CC2C8B" w:rsidRDefault="00CC2C8B">
      <w:pPr>
        <w:pStyle w:val="Heading3"/>
      </w:pPr>
      <w:r>
        <w:t xml:space="preserve">whatever day earlier than the date in </w:t>
      </w:r>
      <w:r>
        <w:fldChar w:fldCharType="begin"/>
      </w:r>
      <w:r>
        <w:instrText xml:space="preserve"> REF _Ref527668992 \r \p \h </w:instrText>
      </w:r>
      <w:r>
        <w:fldChar w:fldCharType="separate"/>
      </w:r>
      <w:r w:rsidR="004A39A8">
        <w:t>(a) above</w:t>
      </w:r>
      <w:r>
        <w:fldChar w:fldCharType="end"/>
      </w:r>
      <w:r>
        <w:t xml:space="preserve"> that the Trustee may in its absolute discretion appoint by Resolution to be the vesting date; or</w:t>
      </w:r>
    </w:p>
    <w:p w14:paraId="59A61C67" w14:textId="77777777" w:rsidR="00CC2C8B" w:rsidRDefault="00CC2C8B">
      <w:pPr>
        <w:pStyle w:val="Heading3"/>
      </w:pPr>
      <w:r>
        <w:lastRenderedPageBreak/>
        <w:t>if the Governing Jurisdiction does not prescribe a Perpetuity Period then whatever day the Trustee may in its absolute discretion appoint by Resolution to be the vesting date.</w:t>
      </w:r>
    </w:p>
    <w:p w14:paraId="549C848B" w14:textId="77777777" w:rsidR="00CC2C8B" w:rsidRPr="00364BB4" w:rsidRDefault="00CC2C8B" w:rsidP="00A256C8">
      <w:pPr>
        <w:pStyle w:val="AEPTextL1"/>
      </w:pPr>
      <w:r w:rsidRPr="00090C33">
        <w:rPr>
          <w:rStyle w:val="AEPBold"/>
        </w:rPr>
        <w:t>Will</w:t>
      </w:r>
      <w:r>
        <w:t xml:space="preserve"> means this document and any subsequent variation or codicil.</w:t>
      </w:r>
    </w:p>
    <w:p w14:paraId="13959C45" w14:textId="77777777" w:rsidR="00CC2C8B" w:rsidRPr="009B6852" w:rsidRDefault="00CC2C8B" w:rsidP="00A256C8">
      <w:pPr>
        <w:pStyle w:val="AEPCentred"/>
      </w:pPr>
      <w:r w:rsidRPr="00AC4E6D">
        <w:t>* THE REMAINDER OF THIS PAGE HAS BEEN INTENTIONALLY LEFT BLANK *</w:t>
      </w:r>
    </w:p>
    <w:p w14:paraId="6D98B963" w14:textId="77777777" w:rsidR="00CC2C8B" w:rsidRDefault="00CC2C8B" w:rsidP="00B27203">
      <w:pPr>
        <w:rPr>
          <w:lang w:val="en-US"/>
        </w:rPr>
      </w:pPr>
      <w:r>
        <w:rPr>
          <w:lang w:val="en-US"/>
        </w:rPr>
        <w:br w:type="page"/>
      </w:r>
    </w:p>
    <w:p w14:paraId="170CFF42" w14:textId="407BEADD" w:rsidR="00CC2C8B" w:rsidRPr="00364BB4" w:rsidRDefault="00CC2C8B">
      <w:pPr>
        <w:pStyle w:val="AEPPart"/>
      </w:pPr>
      <w:bookmarkStart w:id="135" w:name="_Toc389476436"/>
      <w:bookmarkEnd w:id="119"/>
      <w:bookmarkEnd w:id="120"/>
      <w:bookmarkEnd w:id="121"/>
      <w:r w:rsidRPr="00364BB4">
        <w:lastRenderedPageBreak/>
        <w:t>: EXECUTION</w:t>
      </w:r>
      <w:bookmarkEnd w:id="135"/>
    </w:p>
    <w:p w14:paraId="68A936DB" w14:textId="77777777" w:rsidR="00CC2C8B" w:rsidRPr="009B6852" w:rsidRDefault="00CC2C8B" w:rsidP="00460F21">
      <w:pPr>
        <w:pStyle w:val="AEPTextL0"/>
      </w:pPr>
    </w:p>
    <w:p w14:paraId="3EAA4C05" w14:textId="49E7E781" w:rsidR="00CC2C8B" w:rsidRPr="00E15527" w:rsidRDefault="00CC2C8B" w:rsidP="00460F21">
      <w:pPr>
        <w:pStyle w:val="AEPTextL0"/>
      </w:pPr>
      <w:r w:rsidRPr="00E15527">
        <w:t xml:space="preserve">Executed by </w:t>
      </w:r>
      <w:r w:rsidR="00DC70B8" w:rsidRPr="00B05BC1">
        <w:rPr/>
        <w:t>&lt;&lt; Matter.Client.Name &gt;&gt;</w:t>
      </w:r>
      <w:r w:rsidR="00DC70B8" w:rsidRPr="00A30DBC">
        <w:rPr>
          <w:rStyle w:val="AEPBold"/>
        </w:rPr>
        <w:t xml:space="preserve"> </w:t>
      </w:r>
      <w:r w:rsidRPr="00E15527">
        <w:t xml:space="preserve">on _______________________________ </w:t>
      </w:r>
    </w:p>
    <w:p w14:paraId="26333B34" w14:textId="77777777" w:rsidR="00CC2C8B" w:rsidRPr="009B6852" w:rsidRDefault="00CC2C8B" w:rsidP="00460F21">
      <w:pPr>
        <w:pStyle w:val="AEPTextL0"/>
      </w:pPr>
    </w:p>
    <w:tbl>
      <w:tblPr>
        <w:tblW w:w="8931" w:type="dxa"/>
        <w:tblInd w:w="108" w:type="dxa"/>
        <w:tblLayout w:type="fixed"/>
        <w:tblLook w:val="04A0" w:firstRow="1" w:lastRow="0" w:firstColumn="1" w:lastColumn="0" w:noHBand="0" w:noVBand="1"/>
      </w:tblPr>
      <w:tblGrid>
        <w:gridCol w:w="4678"/>
        <w:gridCol w:w="4253"/>
      </w:tblGrid>
      <w:tr w:rsidR="00CC2C8B" w:rsidRPr="00364BB4" w14:paraId="6C2A7F32" w14:textId="77777777" w:rsidTr="00C766EF">
        <w:tc>
          <w:tcPr>
            <w:tcW w:w="4678" w:type="dxa"/>
            <w:tcBorders>
              <w:right w:val="single" w:sz="4" w:space="0" w:color="auto"/>
            </w:tcBorders>
          </w:tcPr>
          <w:p w14:paraId="1672F623" w14:textId="763D5073" w:rsidR="00CC2C8B" w:rsidRPr="00364BB4" w:rsidRDefault="00CC2C8B" w:rsidP="00460F21">
            <w:pPr>
              <w:pStyle w:val="AEPTextL0"/>
            </w:pPr>
            <w:r w:rsidRPr="00364BB4">
              <w:t>Signed by</w:t>
            </w:r>
            <w:r w:rsidRPr="009B6852">
              <w:t xml:space="preserve"> </w:t>
            </w:r>
            <w:r w:rsidR="00DC70B8" w:rsidRPr="00B05BC1">
              <w:rPr/>
              <w:t>&lt;&lt; Matter.Client.Name &gt;&gt;</w:t>
            </w:r>
            <w:r w:rsidR="00DC70B8" w:rsidRPr="00A30DBC">
              <w:rPr>
                <w:rStyle w:val="AEPBold"/>
              </w:rPr>
              <w:t xml:space="preserve"> </w:t>
            </w:r>
            <w:r w:rsidRPr="00364BB4">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35951B0" w14:textId="77777777" w:rsidR="00CC2C8B" w:rsidRPr="00364BB4" w:rsidRDefault="00CC2C8B" w:rsidP="00460F21">
            <w:pPr>
              <w:pStyle w:val="AEPTextL0"/>
            </w:pPr>
          </w:p>
          <w:p w14:paraId="63EB589C" w14:textId="77777777" w:rsidR="00CC2C8B" w:rsidRPr="00364BB4" w:rsidRDefault="00CC2C8B" w:rsidP="00460F21">
            <w:pPr>
              <w:pStyle w:val="AEPTextL0"/>
            </w:pPr>
          </w:p>
          <w:p w14:paraId="56B35115" w14:textId="77777777" w:rsidR="00CC2C8B" w:rsidRPr="00364BB4" w:rsidRDefault="00CC2C8B" w:rsidP="00460F21">
            <w:pPr>
              <w:pStyle w:val="AEPTextL0"/>
            </w:pPr>
          </w:p>
          <w:p w14:paraId="383A687F" w14:textId="77777777" w:rsidR="00CC2C8B" w:rsidRPr="00364BB4" w:rsidRDefault="00CC2C8B" w:rsidP="00460F21">
            <w:pPr>
              <w:pStyle w:val="AEPTextL0"/>
            </w:pPr>
          </w:p>
          <w:p w14:paraId="33C7B01F" w14:textId="77777777" w:rsidR="00CC2C8B" w:rsidRPr="00364BB4" w:rsidRDefault="00CC2C8B" w:rsidP="00460F21">
            <w:pPr>
              <w:pStyle w:val="AEPTextL0"/>
            </w:pPr>
            <w:r w:rsidRPr="00364BB4">
              <w:t>____________________________</w:t>
            </w:r>
          </w:p>
          <w:p w14:paraId="0EBC62E4" w14:textId="77777777" w:rsidR="00CC2C8B" w:rsidRPr="00364BB4" w:rsidRDefault="00CC2C8B" w:rsidP="00460F21">
            <w:pPr>
              <w:pStyle w:val="AEPTextL0"/>
            </w:pPr>
            <w:r w:rsidRPr="00364BB4">
              <w:t xml:space="preserve">Signature of </w:t>
            </w:r>
            <w:r w:rsidRPr="007C7550">
              <w:rPr>
                <w:rStyle w:val="AEPBold"/>
              </w:rPr>
              <w:t>&lt;&lt; Will.TestatorLabel &gt;&gt;</w:t>
            </w:r>
          </w:p>
        </w:tc>
      </w:tr>
    </w:tbl>
    <w:p w14:paraId="355E8E1C" w14:textId="77777777" w:rsidR="00CC2C8B" w:rsidRDefault="00CC2C8B" w:rsidP="00460F21">
      <w:pPr>
        <w:pStyle w:val="AEPTextL0"/>
      </w:pPr>
    </w:p>
    <w:p w14:paraId="077EA636" w14:textId="77777777" w:rsidR="00CC2C8B" w:rsidRDefault="00CC2C8B" w:rsidP="00460F21">
      <w:pPr>
        <w:pStyle w:val="AEPTextL0"/>
      </w:pPr>
    </w:p>
    <w:tbl>
      <w:tblPr>
        <w:tblW w:w="9039" w:type="dxa"/>
        <w:tblLayout w:type="fixed"/>
        <w:tblLook w:val="04A0" w:firstRow="1" w:lastRow="0" w:firstColumn="1" w:lastColumn="0" w:noHBand="0" w:noVBand="1"/>
      </w:tblPr>
      <w:tblGrid>
        <w:gridCol w:w="4786"/>
        <w:gridCol w:w="4253"/>
      </w:tblGrid>
      <w:tr w:rsidR="00CC2C8B" w:rsidRPr="006A5E74" w14:paraId="50F97422" w14:textId="77777777" w:rsidTr="00E15527">
        <w:trPr>
          <w:trHeight w:val="20"/>
        </w:trPr>
        <w:tc>
          <w:tcPr>
            <w:tcW w:w="4786" w:type="dxa"/>
            <w:vMerge w:val="restart"/>
            <w:tcBorders>
              <w:right w:val="single" w:sz="4" w:space="0" w:color="auto"/>
            </w:tcBorders>
          </w:tcPr>
          <w:p w14:paraId="20BB1786" w14:textId="77777777" w:rsidR="00CC2C8B" w:rsidRPr="006A5E74" w:rsidRDefault="00CC2C8B" w:rsidP="00460F21">
            <w:pPr>
              <w:pStyle w:val="AEPTextL0"/>
            </w:pPr>
          </w:p>
          <w:p w14:paraId="4482221B" w14:textId="77777777" w:rsidR="00CC2C8B" w:rsidRPr="006A5E74" w:rsidRDefault="00CC2C8B" w:rsidP="00460F21">
            <w:pPr>
              <w:pStyle w:val="AEPTextL0"/>
            </w:pPr>
            <w:r w:rsidRPr="006A5E74">
              <w:t>_______________________________</w:t>
            </w:r>
            <w:r w:rsidRPr="006A5E74">
              <w:br/>
              <w:t xml:space="preserve"> Full Name of First Witness:</w:t>
            </w:r>
          </w:p>
          <w:p w14:paraId="4F634903" w14:textId="77777777" w:rsidR="00CC2C8B" w:rsidRDefault="00CC2C8B" w:rsidP="00460F21">
            <w:pPr>
              <w:pStyle w:val="AEPTextL0"/>
            </w:pPr>
          </w:p>
          <w:p w14:paraId="2EF4E4D0" w14:textId="77777777" w:rsidR="00CC2C8B" w:rsidRPr="006A5E74" w:rsidRDefault="00CC2C8B" w:rsidP="00460F21">
            <w:pPr>
              <w:pStyle w:val="AEPTextL0"/>
            </w:pPr>
            <w:r w:rsidRPr="006A5E74">
              <w:t>_______________________________</w:t>
            </w:r>
          </w:p>
          <w:p w14:paraId="03FAC88C" w14:textId="77777777" w:rsidR="00CC2C8B" w:rsidRPr="006A5E74" w:rsidRDefault="00CC2C8B" w:rsidP="00460F21">
            <w:pPr>
              <w:pStyle w:val="AEPTextL0"/>
            </w:pPr>
            <w:r w:rsidRPr="006A5E74">
              <w:t xml:space="preserve"> Address of First Witness:</w:t>
            </w:r>
          </w:p>
          <w:p w14:paraId="029AF2D8" w14:textId="7F54C0E6" w:rsidR="00CC2C8B" w:rsidRPr="006A5E74" w:rsidRDefault="00CC2C8B" w:rsidP="00460F21">
            <w:pPr>
              <w:pStyle w:val="AEPTextL0"/>
            </w:pPr>
            <w:r w:rsidRPr="006A5E74">
              <w:t>_______________________________</w:t>
            </w:r>
            <w:r>
              <w:br/>
            </w:r>
            <w:r w:rsidRPr="006A5E74">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0D62EF4A" w14:textId="77777777" w:rsidR="00CC2C8B" w:rsidRPr="006A5E74" w:rsidRDefault="00CC2C8B" w:rsidP="00460F21">
            <w:pPr>
              <w:pStyle w:val="AEPTextL0"/>
            </w:pPr>
          </w:p>
          <w:p w14:paraId="27829171" w14:textId="77777777" w:rsidR="00CC2C8B" w:rsidRPr="006A5E74" w:rsidRDefault="00CC2C8B" w:rsidP="00460F21">
            <w:pPr>
              <w:pStyle w:val="AEPTextL0"/>
            </w:pPr>
          </w:p>
          <w:p w14:paraId="57126AAB" w14:textId="77777777" w:rsidR="00CC2C8B" w:rsidRPr="006A5E74" w:rsidRDefault="00CC2C8B" w:rsidP="00460F21">
            <w:pPr>
              <w:pStyle w:val="AEPTextL0"/>
            </w:pPr>
          </w:p>
          <w:p w14:paraId="789308D8" w14:textId="77777777" w:rsidR="00CC2C8B" w:rsidRPr="006A5E74" w:rsidRDefault="00CC2C8B" w:rsidP="00460F21">
            <w:pPr>
              <w:pStyle w:val="AEPTextL0"/>
            </w:pPr>
          </w:p>
          <w:p w14:paraId="3BC747CC" w14:textId="77777777" w:rsidR="00CC2C8B" w:rsidRPr="006A5E74" w:rsidRDefault="00CC2C8B" w:rsidP="00460F21">
            <w:pPr>
              <w:pStyle w:val="AEPTextL0"/>
            </w:pPr>
          </w:p>
          <w:p w14:paraId="671A245D" w14:textId="77777777" w:rsidR="00CC2C8B" w:rsidRPr="006A5E74" w:rsidRDefault="00CC2C8B" w:rsidP="00460F21">
            <w:pPr>
              <w:pStyle w:val="AEPTextL0"/>
            </w:pPr>
          </w:p>
          <w:p w14:paraId="70F1FA05" w14:textId="77777777" w:rsidR="00CC2C8B" w:rsidRPr="006A5E74" w:rsidRDefault="00CC2C8B" w:rsidP="00460F21">
            <w:pPr>
              <w:pStyle w:val="AEPTextL0"/>
            </w:pPr>
            <w:r w:rsidRPr="006A5E74">
              <w:t>____________________________</w:t>
            </w:r>
          </w:p>
          <w:p w14:paraId="0E1183C9" w14:textId="77777777" w:rsidR="00CC2C8B" w:rsidRPr="006A5E74" w:rsidRDefault="00CC2C8B" w:rsidP="00460F21">
            <w:pPr>
              <w:pStyle w:val="AEPTextL0"/>
            </w:pPr>
            <w:r w:rsidRPr="006A5E74">
              <w:t>Signature of First Witness</w:t>
            </w:r>
          </w:p>
        </w:tc>
      </w:tr>
      <w:tr w:rsidR="00CC2C8B" w:rsidRPr="006A5E74" w14:paraId="0178FFE1" w14:textId="77777777" w:rsidTr="00E15527">
        <w:trPr>
          <w:trHeight w:val="20"/>
        </w:trPr>
        <w:tc>
          <w:tcPr>
            <w:tcW w:w="4786" w:type="dxa"/>
            <w:vMerge/>
          </w:tcPr>
          <w:p w14:paraId="0CE92C73" w14:textId="77777777" w:rsidR="00CC2C8B" w:rsidRPr="006A5E74" w:rsidRDefault="00CC2C8B" w:rsidP="00460F21">
            <w:pPr>
              <w:pStyle w:val="AEPTextL0"/>
            </w:pPr>
          </w:p>
        </w:tc>
        <w:tc>
          <w:tcPr>
            <w:tcW w:w="4253" w:type="dxa"/>
            <w:tcBorders>
              <w:top w:val="single" w:sz="4" w:space="0" w:color="auto"/>
            </w:tcBorders>
            <w:vAlign w:val="bottom"/>
          </w:tcPr>
          <w:p w14:paraId="685AE110" w14:textId="77777777" w:rsidR="00CC2C8B" w:rsidRPr="006A5E74" w:rsidRDefault="00CC2C8B" w:rsidP="00460F21">
            <w:pPr>
              <w:pStyle w:val="AEPTextL0"/>
            </w:pPr>
          </w:p>
        </w:tc>
      </w:tr>
      <w:tr w:rsidR="00CC2C8B" w:rsidRPr="006A5E74" w14:paraId="429851E1" w14:textId="77777777" w:rsidTr="00591FB0">
        <w:trPr>
          <w:trHeight w:val="3388"/>
        </w:trPr>
        <w:tc>
          <w:tcPr>
            <w:tcW w:w="4786" w:type="dxa"/>
            <w:tcBorders>
              <w:right w:val="single" w:sz="4" w:space="0" w:color="auto"/>
            </w:tcBorders>
          </w:tcPr>
          <w:p w14:paraId="19FCFEC8" w14:textId="77777777" w:rsidR="00CC2C8B" w:rsidRDefault="00CC2C8B" w:rsidP="00460F21">
            <w:pPr>
              <w:pStyle w:val="AEPTextL0"/>
            </w:pPr>
          </w:p>
          <w:p w14:paraId="19C7004C" w14:textId="77777777" w:rsidR="00CC2C8B" w:rsidRPr="006A5E74" w:rsidRDefault="00CC2C8B" w:rsidP="00460F21">
            <w:pPr>
              <w:pStyle w:val="AEPTextL0"/>
            </w:pPr>
          </w:p>
          <w:p w14:paraId="02632716" w14:textId="77777777" w:rsidR="00CC2C8B" w:rsidRPr="006A5E74" w:rsidRDefault="00CC2C8B" w:rsidP="00460F21">
            <w:pPr>
              <w:pStyle w:val="AEPTextL0"/>
            </w:pPr>
            <w:r w:rsidRPr="006A5E74">
              <w:t>_______________________________</w:t>
            </w:r>
            <w:r w:rsidRPr="006A5E74">
              <w:br/>
              <w:t xml:space="preserve"> Full Name of </w:t>
            </w:r>
            <w:r>
              <w:t>Second</w:t>
            </w:r>
            <w:r w:rsidRPr="006A5E74">
              <w:t xml:space="preserve"> Witness:</w:t>
            </w:r>
          </w:p>
          <w:p w14:paraId="30DF2D0E" w14:textId="77777777" w:rsidR="00CC2C8B" w:rsidRDefault="00CC2C8B" w:rsidP="00460F21">
            <w:pPr>
              <w:pStyle w:val="AEPTextL0"/>
            </w:pPr>
          </w:p>
          <w:p w14:paraId="7CD03ACE" w14:textId="77777777" w:rsidR="00CC2C8B" w:rsidRPr="006A5E74" w:rsidRDefault="00CC2C8B" w:rsidP="00460F21">
            <w:pPr>
              <w:pStyle w:val="AEPTextL0"/>
            </w:pPr>
            <w:r w:rsidRPr="006A5E74">
              <w:t>_______________________________</w:t>
            </w:r>
          </w:p>
          <w:p w14:paraId="5B6CD952" w14:textId="77777777" w:rsidR="00CC2C8B" w:rsidRDefault="00CC2C8B" w:rsidP="00460F21">
            <w:pPr>
              <w:pStyle w:val="AEPTextL0"/>
            </w:pPr>
            <w:r w:rsidRPr="006A5E74">
              <w:t xml:space="preserve"> Address of </w:t>
            </w:r>
            <w:r>
              <w:t>Second</w:t>
            </w:r>
            <w:r w:rsidRPr="006A5E74">
              <w:t xml:space="preserve"> Witness:</w:t>
            </w:r>
          </w:p>
          <w:p w14:paraId="79DA1758" w14:textId="77777777" w:rsidR="00CC2C8B" w:rsidRPr="006A5E74" w:rsidRDefault="00CC2C8B" w:rsidP="00460F21">
            <w:pPr>
              <w:pStyle w:val="AEPTextL0"/>
            </w:pPr>
            <w:r w:rsidRPr="006A5E74">
              <w:t>_______________________________</w:t>
            </w:r>
            <w:r>
              <w:br/>
            </w:r>
            <w:r w:rsidRPr="006A5E74">
              <w:t xml:space="preserve">Occupation of </w:t>
            </w:r>
            <w:r>
              <w:t>Second</w:t>
            </w:r>
            <w:r w:rsidRPr="006A5E74">
              <w:t xml:space="preserve"> Witness:</w:t>
            </w:r>
          </w:p>
        </w:tc>
        <w:tc>
          <w:tcPr>
            <w:tcW w:w="4253" w:type="dxa"/>
            <w:tcBorders>
              <w:top w:val="single" w:sz="4" w:space="0" w:color="auto"/>
              <w:left w:val="single" w:sz="4" w:space="0" w:color="auto"/>
              <w:bottom w:val="single" w:sz="4" w:space="0" w:color="auto"/>
              <w:right w:val="single" w:sz="4" w:space="0" w:color="auto"/>
            </w:tcBorders>
            <w:vAlign w:val="bottom"/>
          </w:tcPr>
          <w:p w14:paraId="3EBE9523" w14:textId="77777777" w:rsidR="00CC2C8B" w:rsidRPr="006A5E74" w:rsidRDefault="00CC2C8B" w:rsidP="00460F21">
            <w:pPr>
              <w:pStyle w:val="AEPTextL0"/>
            </w:pPr>
            <w:r w:rsidRPr="006A5E74">
              <w:t>____________________________</w:t>
            </w:r>
          </w:p>
          <w:p w14:paraId="306C3775" w14:textId="77777777" w:rsidR="00CC2C8B" w:rsidRPr="006A5E74" w:rsidRDefault="00CC2C8B" w:rsidP="00460F21">
            <w:pPr>
              <w:pStyle w:val="AEPTextL0"/>
            </w:pPr>
            <w:r w:rsidRPr="006A5E74">
              <w:t xml:space="preserve">Signature of </w:t>
            </w:r>
            <w:r>
              <w:t>Second</w:t>
            </w:r>
            <w:r w:rsidRPr="006A5E74">
              <w:t xml:space="preserve"> Witness</w:t>
            </w:r>
          </w:p>
        </w:tc>
      </w:tr>
    </w:tbl>
    <w:p w14:paraId="416ACF37" w14:textId="77777777" w:rsidR="00E977A1" w:rsidRPr="0042000E" w:rsidRDefault="00E977A1" w:rsidP="00460F21">
      <w:pPr>
        <w:pStyle w:val="AEPTextL0"/>
      </w:pPr>
    </w:p>
    <w:sectPr w:rsidR="00E977A1" w:rsidRPr="0042000E" w:rsidSect="001816B3">
      <w:headerReference w:type="default" r:id="rIdWillHdrBody"/>
      <w:headerReference w:type="even" r:id="rIdWillHdrBody"/>
      <w:headerReference w:type="first" r:id="rIdWillHdrBody"/>
      <w:footerReference w:type="default" r:id="rIdWillFtrBody"/>
      <w:footerReference w:type="even" r:id="rIdWillFtrBody"/>
      <w:footerReference w:type="first" r:id="rIdWillFtrBody"/>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8">
      <wne:acd wne:acdName="acd0"/>
    </wne:keymap>
  </wne:keymaps>
  <wne:toolbars>
    <wne:acdManifest>
      <wne:acdEntry wne:acdName="acd0"/>
    </wne:acdManifest>
  </wne:toolbars>
  <wne:acds>
    <wne:acd wne:argValue="AgBBAEUAUAAgAFQAZQB4AHQAIAAoAEwAMQAp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9B3A" w14:textId="77777777" w:rsidR="00D73D87" w:rsidRDefault="00D73D87" w:rsidP="004E32C0">
      <w:r>
        <w:separator/>
      </w:r>
    </w:p>
    <w:p w14:paraId="69BCC274" w14:textId="77777777" w:rsidR="00D73D87" w:rsidRDefault="00D73D87"/>
  </w:endnote>
  <w:endnote w:type="continuationSeparator" w:id="0">
    <w:p w14:paraId="15BC320A" w14:textId="77777777" w:rsidR="00D73D87" w:rsidRDefault="00D73D87" w:rsidP="004E32C0">
      <w:r>
        <w:continuationSeparator/>
      </w:r>
    </w:p>
    <w:p w14:paraId="6FD875AF" w14:textId="77777777" w:rsidR="00D73D87" w:rsidRDefault="00D73D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http://schemas.openxmlformats.org/wordprocessingml/2006/main" xmlns:r="http://schemas.openxmlformats.org/officeDocument/2006/relationships">
  <w:p>
    <w:pPr>
      <w:spacing w:before="0" w:after="0" w:line="240" w:lineRule="auto"/>
      <w:jc w:val="left"/>
      <w:rPr>
        <w:sz w:val="18"/>
        <w:szCs w:val="18"/>
      </w:rPr>
    </w:pPr>
  </w:p>
</w:ftr>
</file>

<file path=word/footer2.xml><?xml version="1.0" encoding="utf-8"?>
<w:ftr xmlns:w="http://schemas.openxmlformats.org/wordprocessingml/2006/main" xmlns:r="http://schemas.openxmlformats.org/officeDocument/2006/relationships">
  <w:tbl>
    <w:tblPr>
      <w:tblW w:w="9630" w:type="dxa"/>
      <w:tblBorders>
        <w:top w:val="nil"/>
        <w:left w:val="nil"/>
        <w:bottom w:val="nil"/>
        <w:right w:val="nil"/>
        <w:insideH w:val="nil"/>
        <w:insideV w:val="nil"/>
      </w:tblBorders>
      <w:tblLayout w:type="fixed"/>
      <w:tblCellMar>
        <w:left w:w="0" w:type="dxa"/>
        <w:right w:w="0" w:type="dxa"/>
      </w:tblCellMar>
      <w:tblLook w:val="0000"/>
    </w:tblPr>
    <w:tblGrid>
      <w:gridCol w:w="4815"/>
      <w:gridCol w:w="4815"/>
    </w:tblGrid>
    <w:tr>
      <w:tc>
        <w:tcPr>
          <w:tcW w:w="4815" w:type="dxa"/>
        </w:tcPr>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&lt;&lt; Will.TestatorLabel &gt;&gt;</w:t>
          </w:r>
        </w:p>
        <w:p>
          <w:pPr>
            <w:spacing w:before="160" w:after="0" w:line="240" w:lineRule="auto"/>
            <w:jc w:val="left"/>
            <w:rPr>
              <w:sz w:val="18"/>
              <w:szCs w:val="18"/>
            </w:rPr>
          </w:pPr>
          <w:r>
            <w:rPr>
              <w:sz w:val="18"/>
              <w:szCs w:val="18"/>
            </w:rPr>
            <w:t xml:space="preserve">Date ____/____/____</w:t>
          </w:r>
        </w:p>
      </w:tc>
      <w:tc>
        <w:tcPr>
          <w:tcW w:w="4815" w:type="dxa"/>
        </w:tcPr>
        <w:p>
          <w:pPr>
            <w:spacing w:before="360" w:after="0" w:line="240" w:lineRule="auto"/>
            <w:rPr>
              <w:sz w:val="18"/>
              <w:szCs w:val="18"/>
            </w:rPr>
          </w:pPr>
          <w:bookmarkStart w:id="9001" w:name="ExecutorFooter"/>
          <w:r>
            <w:rPr>
              <w:sz w:val="18"/>
              <w:szCs w:val="18"/>
            </w:rPr>
            <w:t xml:space="preserve">__________________________________</w:t>
          </w:r>
        </w:p>
        <w:p>
          <w:pPr>
            <w:spacing w:before="0" w:after="0" w:line="240" w:lineRule="auto"/>
            <w:rPr>
              <w:sz w:val="18"/>
              <w:szCs w:val="18"/>
            </w:rPr>
          </w:pPr>
          <w:r>
            <w:rPr>
              <w:sz w:val="18"/>
              <w:szCs w:val="18"/>
            </w:rPr>
            <w:t xml:space="preserve">&lt;&lt; Matter.CustomField.InitialExecutor &gt;&gt;</w:t>
          </w:r>
          <w:bookmarkEnd w:id="9001"/>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1</w:t>
          </w:r>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2</w:t>
          </w:r>
        </w:p>
      </w:tc>
    </w:tr>
  </w:tbl>
  <w:p>
    <w:pPr>
      <w:spacing w:before="0" w:after="0" w:line="240" w:lineRule="auto"/>
      <w:jc w:val="lef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47F4" w14:textId="77777777" w:rsidR="00D73D87" w:rsidRDefault="00D73D87" w:rsidP="004E32C0">
      <w:r>
        <w:separator/>
      </w:r>
    </w:p>
    <w:p w14:paraId="1B011EC7" w14:textId="77777777" w:rsidR="00D73D87" w:rsidRDefault="00D73D87"/>
  </w:footnote>
  <w:footnote w:type="continuationSeparator" w:id="0">
    <w:p w14:paraId="36B10494" w14:textId="77777777" w:rsidR="00D73D87" w:rsidRDefault="00D73D87" w:rsidP="004E32C0">
      <w:r>
        <w:continuationSeparator/>
      </w:r>
    </w:p>
    <w:p w14:paraId="40097191" w14:textId="77777777" w:rsidR="00D73D87" w:rsidRDefault="00D73D87"/>
  </w:footnote>
</w:footnotes>
</file>

<file path=word/header1.xml><?xml version="1.0" encoding="utf-8"?>
<w:hdr xmlns:w="http://schemas.openxmlformats.org/wordprocessingml/2006/main" xmlns:r="http://schemas.openxmlformats.org/officeDocument/2006/relationships">
  <w:p>
    <w:pPr>
      <w:spacing w:before="0" w:after="0" w:line="240" w:lineRule="auto"/>
      <w:jc w:val="left"/>
      <w:rPr>
        <w:sz w:val="18"/>
        <w:szCs w:val="18"/>
      </w:rPr>
    </w:pPr>
    <w:r>
      <w:rPr>
        <w:sz w:val="18"/>
        <w:szCs w:val="18"/>
      </w:rPr>
      <w:t xml:space="preserve">WILL OF </w:t>
    </w:r>
    <w:r>
      <w:rPr>
        <w:caps/>
        <w:sz w:val="18"/>
        <w:szCs w:val="18"/>
      </w:rPr>
      <w:t xml:space="preserve">&lt;&lt; Matter.Client.Name &gt;&gt;</w:t>
    </w:r>
  </w:p>
</w:hdr>
</file>

<file path=word/header2.xml><?xml version="1.0" encoding="utf-8"?>
<w:hdr xmlns:w="http://schemas.openxmlformats.org/wordprocessingml/2006/main" xmlns:r="http://schemas.openxmlformats.org/officeDocument/2006/relationships">
  <w:p>
    <w:pPr>
      <w:tabs>
        <w:tab w:val="right" w:pos="9630"/>
      </w:tabs>
      <w:spacing w:before="0" w:after="0" w:line="240" w:lineRule="auto"/>
      <w:jc w:val="left"/>
      <w:rPr>
        <w:sz w:val="18"/>
        <w:szCs w:val="18"/>
      </w:rPr>
    </w:pPr>
    <w:r>
      <w:rPr>
        <w:sz w:val="18"/>
        <w:szCs w:val="18"/>
      </w:rPr>
      <w:t xml:space="preserve">WILL OF </w:t>
    </w:r>
    <w:r>
      <w:rPr>
        <w:caps/>
        <w:sz w:val="18"/>
        <w:szCs w:val="18"/>
      </w:rPr>
      <w:t xml:space="preserve">&lt;&lt; Matter.Client.Name &gt;&gt;</w:t>
    </w:r>
    <w:r>
      <w:rPr>
        <w:sz w:val="18"/>
        <w:szCs w:val="18"/>
      </w:rPr>
      <w:tab/>
    </w:r>
    <w:r>
      <w:rPr>
        <w:sz w:val="18"/>
        <w:szCs w:val="18"/>
      </w:rPr>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 xml:space="preserve"> SECTIONPAGES </w:instrText>
    </w:r>
    <w:r>
      <w:rPr>
        <w:b/>
        <w:bCs/>
        <w:sz w:val="18"/>
        <w:szCs w:val="18"/>
      </w:rPr>
      <w:fldChar w:fldCharType="separate"/>
    </w:r>
    <w:r>
      <w:rPr>
        <w:b/>
        <w:bCs/>
        <w:sz w:val="18"/>
        <w:szCs w:val="18"/>
      </w:rPr>
      <w:t>1</w:t>
    </w:r>
    <w:r>
      <w:rPr>
        <w:b/>
        <w:b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2014"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2CC52C58"/>
    <w:multiLevelType w:val="multilevel"/>
    <w:tmpl w:val="51AA70DA"/>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1A4F7D"/>
    <w:multiLevelType w:val="multilevel"/>
    <w:tmpl w:val="B5341D5E"/>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webHidden w:val="0"/>
        <w:color w:val="auto"/>
        <w:sz w:val="20"/>
        <w:szCs w:val="22"/>
        <w:u w:val="none"/>
        <w:effect w:val="none"/>
        <w:vertAlign w:val="baseline"/>
        <w:specVanish w:val="0"/>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abstractNum>
  <w:abstractNum w:abstractNumId="7"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73102EF"/>
    <w:multiLevelType w:val="multilevel"/>
    <w:tmpl w:val="FD2E5972"/>
    <w:lvl w:ilvl="0">
      <w:start w:val="1"/>
      <w:numFmt w:val="decimal"/>
      <w:lvlText w:val="%1."/>
      <w:lvlJc w:val="left"/>
      <w:pPr>
        <w:tabs>
          <w:tab w:val="num" w:pos="851"/>
        </w:tabs>
        <w:ind w:left="851" w:hanging="709"/>
      </w:pPr>
      <w:rPr>
        <w:rFonts w:asciiTheme="minorHAnsi" w:hAnsiTheme="minorHAnsi" w:cstheme="minorHAnsi" w:hint="default"/>
        <w:b/>
        <w:i w:val="0"/>
        <w:sz w:val="24"/>
        <w:szCs w:val="24"/>
      </w:rPr>
    </w:lvl>
    <w:lvl w:ilvl="1">
      <w:start w:val="1"/>
      <w:numFmt w:val="decimal"/>
      <w:lvlText w:val="%1.%2"/>
      <w:lvlJc w:val="left"/>
      <w:pPr>
        <w:tabs>
          <w:tab w:val="num" w:pos="709"/>
        </w:tabs>
        <w:ind w:left="1418" w:hanging="1418"/>
      </w:pPr>
      <w:rPr>
        <w:rFonts w:asciiTheme="minorHAnsi" w:hAnsiTheme="minorHAnsi" w:cstheme="minorHAnsi" w:hint="default"/>
        <w:b/>
        <w:i w:val="0"/>
        <w:sz w:val="22"/>
        <w:szCs w:val="22"/>
      </w:rPr>
    </w:lvl>
    <w:lvl w:ilvl="2">
      <w:start w:val="1"/>
      <w:numFmt w:val="lowerLetter"/>
      <w:pStyle w:val="Level1"/>
      <w:lvlText w:val="(%3)"/>
      <w:lvlJc w:val="left"/>
      <w:pPr>
        <w:tabs>
          <w:tab w:val="num" w:pos="851"/>
        </w:tabs>
        <w:ind w:left="1560" w:hanging="709"/>
      </w:pPr>
      <w:rPr>
        <w:rFonts w:ascii="Calibri" w:hAnsi="Calibri" w:cs="Times New Roman" w:hint="default"/>
        <w:b w:val="0"/>
        <w:i w:val="0"/>
        <w:sz w:val="22"/>
        <w:szCs w:val="22"/>
      </w:rPr>
    </w:lvl>
    <w:lvl w:ilvl="3">
      <w:start w:val="1"/>
      <w:numFmt w:val="lowerRoman"/>
      <w:pStyle w:val="Level2"/>
      <w:lvlText w:val="(%4)"/>
      <w:lvlJc w:val="left"/>
      <w:pPr>
        <w:tabs>
          <w:tab w:val="num" w:pos="1418"/>
        </w:tabs>
        <w:ind w:left="2126" w:hanging="708"/>
      </w:pPr>
      <w:rPr>
        <w:rFonts w:ascii="Arial" w:hAnsi="Arial" w:cs="Times New Roman" w:hint="default"/>
        <w:b w:val="0"/>
        <w:i w:val="0"/>
        <w:sz w:val="22"/>
        <w:szCs w:val="22"/>
      </w:rPr>
    </w:lvl>
    <w:lvl w:ilvl="4">
      <w:start w:val="1"/>
      <w:numFmt w:val="upperLetter"/>
      <w:pStyle w:val="Level3"/>
      <w:lvlText w:val="(%5)"/>
      <w:lvlJc w:val="left"/>
      <w:pPr>
        <w:tabs>
          <w:tab w:val="num" w:pos="2126"/>
        </w:tabs>
        <w:ind w:left="2835" w:hanging="709"/>
      </w:pPr>
      <w:rPr>
        <w:rFonts w:ascii="Arial" w:hAnsi="Arial" w:cs="Times New Roman" w:hint="default"/>
        <w:b w:val="0"/>
        <w:i w:val="0"/>
        <w:sz w:val="22"/>
        <w:szCs w:val="22"/>
      </w:rPr>
    </w:lvl>
    <w:lvl w:ilvl="5">
      <w:start w:val="1"/>
      <w:numFmt w:val="decimal"/>
      <w:lvlText w:val="(%6)"/>
      <w:lvlJc w:val="left"/>
      <w:pPr>
        <w:tabs>
          <w:tab w:val="num" w:pos="2835"/>
        </w:tabs>
        <w:ind w:left="3544" w:hanging="709"/>
      </w:pPr>
      <w:rPr>
        <w:rFonts w:ascii="Arial" w:hAnsi="Arial" w:cs="Times New Roman" w:hint="default"/>
        <w:b w:val="0"/>
        <w:i w:val="0"/>
        <w:sz w:val="22"/>
        <w:szCs w:val="22"/>
      </w:rPr>
    </w:lvl>
    <w:lvl w:ilvl="6">
      <w:start w:val="1"/>
      <w:numFmt w:val="bullet"/>
      <w:lvlText w:val=""/>
      <w:lvlJc w:val="left"/>
      <w:pPr>
        <w:tabs>
          <w:tab w:val="num" w:pos="3544"/>
        </w:tabs>
        <w:ind w:left="4253" w:hanging="709"/>
      </w:pPr>
      <w:rPr>
        <w:rFonts w:ascii="Symbol" w:hAnsi="Symbol" w:hint="default"/>
      </w:rPr>
    </w:lvl>
    <w:lvl w:ilvl="7">
      <w:start w:val="1"/>
      <w:numFmt w:val="none"/>
      <w:lvlText w:val=""/>
      <w:lvlJc w:val="left"/>
      <w:pPr>
        <w:tabs>
          <w:tab w:val="num" w:pos="5760"/>
        </w:tabs>
        <w:ind w:left="3742" w:hanging="1222"/>
      </w:pPr>
    </w:lvl>
    <w:lvl w:ilvl="8">
      <w:start w:val="1"/>
      <w:numFmt w:val="none"/>
      <w:lvlText w:val=""/>
      <w:lvlJc w:val="left"/>
      <w:pPr>
        <w:tabs>
          <w:tab w:val="num" w:pos="6840"/>
        </w:tabs>
        <w:ind w:left="4320" w:hanging="1440"/>
      </w:pPr>
    </w:lvl>
  </w:abstractNum>
  <w:abstractNum w:abstractNumId="9" w15:restartNumberingAfterBreak="0">
    <w:nsid w:val="6BEB6E64"/>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num w:numId="1" w16cid:durableId="1431195601">
    <w:abstractNumId w:val="7"/>
  </w:num>
  <w:num w:numId="2" w16cid:durableId="1500343172">
    <w:abstractNumId w:val="3"/>
  </w:num>
  <w:num w:numId="3" w16cid:durableId="743603340">
    <w:abstractNumId w:val="2"/>
  </w:num>
  <w:num w:numId="4" w16cid:durableId="658313160">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519315331">
    <w:abstractNumId w:val="0"/>
  </w:num>
  <w:num w:numId="6" w16cid:durableId="2120293331">
    <w:abstractNumId w:val="1"/>
  </w:num>
  <w:num w:numId="7" w16cid:durableId="818229408">
    <w:abstractNumId w:val="5"/>
  </w:num>
  <w:num w:numId="8" w16cid:durableId="15676418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26136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10" w16cid:durableId="102933648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1" w16cid:durableId="170205073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2" w16cid:durableId="641497307">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2014"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3" w16cid:durableId="6875659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60695976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80408669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66208277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127797875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7466148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8326496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4188650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188200864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172260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10422849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31006134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82890559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58187084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101137847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9733643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3363039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164281109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2904044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07698074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188883396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9337400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4203679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87774177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1217085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9717184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5762837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8313329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1102841783">
    <w:abstractNumId w:val="4"/>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42" w16cid:durableId="2038894893">
    <w:abstractNumId w:val="4"/>
  </w:num>
  <w:num w:numId="43" w16cid:durableId="250161587">
    <w:abstractNumId w:val="9"/>
  </w:num>
  <w:num w:numId="44" w16cid:durableId="399639274">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5" w16cid:durableId="5859473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6" w16cid:durableId="19407655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7" w16cid:durableId="189963362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8" w16cid:durableId="166134977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181698670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0" w16cid:durableId="19081474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591635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2" w16cid:durableId="70183122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3" w16cid:durableId="115587520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4" w16cid:durableId="16837828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5" w16cid:durableId="3749511">
    <w:abstractNumId w:val="0"/>
    <w:lvlOverride w:ilvl="0">
      <w:lvl w:ilvl="0">
        <w:start w:val="1"/>
        <w:numFmt w:val="upperLetter"/>
        <w:pStyle w:val="AEPPart"/>
        <w:suff w:val="nothing"/>
        <w:lvlText w:val="PART %1"/>
        <w:lvlJc w:val="left"/>
        <w:pPr>
          <w:ind w:left="0" w:firstLine="0"/>
        </w:p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b w:val="0"/>
          <w:bCs w:val="0"/>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6" w16cid:durableId="20596283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1024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12E9E"/>
    <w:rsid w:val="000002CD"/>
    <w:rsid w:val="000004E5"/>
    <w:rsid w:val="00000D92"/>
    <w:rsid w:val="0000195D"/>
    <w:rsid w:val="000022A4"/>
    <w:rsid w:val="00003464"/>
    <w:rsid w:val="000039A3"/>
    <w:rsid w:val="00004B06"/>
    <w:rsid w:val="00004B83"/>
    <w:rsid w:val="00004F8A"/>
    <w:rsid w:val="00005272"/>
    <w:rsid w:val="00006229"/>
    <w:rsid w:val="00007432"/>
    <w:rsid w:val="000107DF"/>
    <w:rsid w:val="0001135B"/>
    <w:rsid w:val="0001191E"/>
    <w:rsid w:val="00011EC7"/>
    <w:rsid w:val="00012504"/>
    <w:rsid w:val="00015B13"/>
    <w:rsid w:val="00015E1C"/>
    <w:rsid w:val="0001795D"/>
    <w:rsid w:val="00017B1F"/>
    <w:rsid w:val="00017E8F"/>
    <w:rsid w:val="0002112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37D87"/>
    <w:rsid w:val="0004002B"/>
    <w:rsid w:val="00040D86"/>
    <w:rsid w:val="00041DDC"/>
    <w:rsid w:val="00042825"/>
    <w:rsid w:val="00042B4F"/>
    <w:rsid w:val="000433B8"/>
    <w:rsid w:val="000451C5"/>
    <w:rsid w:val="00045465"/>
    <w:rsid w:val="00045667"/>
    <w:rsid w:val="00045B75"/>
    <w:rsid w:val="000478F3"/>
    <w:rsid w:val="00047DDB"/>
    <w:rsid w:val="00050526"/>
    <w:rsid w:val="0005083D"/>
    <w:rsid w:val="00051205"/>
    <w:rsid w:val="00051570"/>
    <w:rsid w:val="0005385A"/>
    <w:rsid w:val="000543B9"/>
    <w:rsid w:val="0005493C"/>
    <w:rsid w:val="000550BE"/>
    <w:rsid w:val="00055547"/>
    <w:rsid w:val="00056B95"/>
    <w:rsid w:val="00056C29"/>
    <w:rsid w:val="00057692"/>
    <w:rsid w:val="000601F5"/>
    <w:rsid w:val="00060533"/>
    <w:rsid w:val="00060DC1"/>
    <w:rsid w:val="00062BB1"/>
    <w:rsid w:val="00063EFE"/>
    <w:rsid w:val="0006412B"/>
    <w:rsid w:val="00064F54"/>
    <w:rsid w:val="00070B2E"/>
    <w:rsid w:val="00072D21"/>
    <w:rsid w:val="000738ED"/>
    <w:rsid w:val="0007447D"/>
    <w:rsid w:val="000751E6"/>
    <w:rsid w:val="000773A5"/>
    <w:rsid w:val="000803F1"/>
    <w:rsid w:val="00080573"/>
    <w:rsid w:val="000810D5"/>
    <w:rsid w:val="00083875"/>
    <w:rsid w:val="000877A0"/>
    <w:rsid w:val="00090C33"/>
    <w:rsid w:val="000927B7"/>
    <w:rsid w:val="000935ED"/>
    <w:rsid w:val="00094AEA"/>
    <w:rsid w:val="000953BE"/>
    <w:rsid w:val="0009572B"/>
    <w:rsid w:val="00096158"/>
    <w:rsid w:val="00096B9A"/>
    <w:rsid w:val="0009767B"/>
    <w:rsid w:val="000A034A"/>
    <w:rsid w:val="000A0809"/>
    <w:rsid w:val="000A1816"/>
    <w:rsid w:val="000A4214"/>
    <w:rsid w:val="000A46BD"/>
    <w:rsid w:val="000A4D2B"/>
    <w:rsid w:val="000A7359"/>
    <w:rsid w:val="000A7E2E"/>
    <w:rsid w:val="000B1010"/>
    <w:rsid w:val="000B1B9B"/>
    <w:rsid w:val="000B277F"/>
    <w:rsid w:val="000B2E3D"/>
    <w:rsid w:val="000B324B"/>
    <w:rsid w:val="000B3C30"/>
    <w:rsid w:val="000B464B"/>
    <w:rsid w:val="000B477E"/>
    <w:rsid w:val="000B4C50"/>
    <w:rsid w:val="000B4E58"/>
    <w:rsid w:val="000B51FE"/>
    <w:rsid w:val="000B6E87"/>
    <w:rsid w:val="000B70E9"/>
    <w:rsid w:val="000B7E2D"/>
    <w:rsid w:val="000C0C1E"/>
    <w:rsid w:val="000C0F3E"/>
    <w:rsid w:val="000C1C89"/>
    <w:rsid w:val="000C1C8C"/>
    <w:rsid w:val="000C2AB5"/>
    <w:rsid w:val="000C3F40"/>
    <w:rsid w:val="000C59E6"/>
    <w:rsid w:val="000C5ECE"/>
    <w:rsid w:val="000C651E"/>
    <w:rsid w:val="000D0335"/>
    <w:rsid w:val="000D2954"/>
    <w:rsid w:val="000D351E"/>
    <w:rsid w:val="000D354D"/>
    <w:rsid w:val="000D4036"/>
    <w:rsid w:val="000D4714"/>
    <w:rsid w:val="000D57B3"/>
    <w:rsid w:val="000D5964"/>
    <w:rsid w:val="000D5CA0"/>
    <w:rsid w:val="000D61CA"/>
    <w:rsid w:val="000D6712"/>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1E08"/>
    <w:rsid w:val="001025D9"/>
    <w:rsid w:val="00104219"/>
    <w:rsid w:val="001047A5"/>
    <w:rsid w:val="00105305"/>
    <w:rsid w:val="0010634C"/>
    <w:rsid w:val="00107847"/>
    <w:rsid w:val="00112E9E"/>
    <w:rsid w:val="00116AB6"/>
    <w:rsid w:val="00117556"/>
    <w:rsid w:val="0011755A"/>
    <w:rsid w:val="00120135"/>
    <w:rsid w:val="0012200D"/>
    <w:rsid w:val="001225AF"/>
    <w:rsid w:val="001229ED"/>
    <w:rsid w:val="00122BAD"/>
    <w:rsid w:val="00123155"/>
    <w:rsid w:val="00123858"/>
    <w:rsid w:val="0012508B"/>
    <w:rsid w:val="00125C8D"/>
    <w:rsid w:val="001307B9"/>
    <w:rsid w:val="00133071"/>
    <w:rsid w:val="00134816"/>
    <w:rsid w:val="00134F40"/>
    <w:rsid w:val="00135E85"/>
    <w:rsid w:val="001361C5"/>
    <w:rsid w:val="001369BE"/>
    <w:rsid w:val="00136B52"/>
    <w:rsid w:val="0013784F"/>
    <w:rsid w:val="0014218E"/>
    <w:rsid w:val="00142448"/>
    <w:rsid w:val="001424A2"/>
    <w:rsid w:val="0014305D"/>
    <w:rsid w:val="0014425D"/>
    <w:rsid w:val="00144354"/>
    <w:rsid w:val="00145095"/>
    <w:rsid w:val="0014571C"/>
    <w:rsid w:val="001467BA"/>
    <w:rsid w:val="001469A9"/>
    <w:rsid w:val="00146A2C"/>
    <w:rsid w:val="00147995"/>
    <w:rsid w:val="00150DDA"/>
    <w:rsid w:val="00153AF7"/>
    <w:rsid w:val="001555DE"/>
    <w:rsid w:val="00155B67"/>
    <w:rsid w:val="00156887"/>
    <w:rsid w:val="0016019C"/>
    <w:rsid w:val="00160D18"/>
    <w:rsid w:val="00161D79"/>
    <w:rsid w:val="00167FA7"/>
    <w:rsid w:val="00170B94"/>
    <w:rsid w:val="00171220"/>
    <w:rsid w:val="00171256"/>
    <w:rsid w:val="00171F58"/>
    <w:rsid w:val="001734A3"/>
    <w:rsid w:val="0017531C"/>
    <w:rsid w:val="001758A1"/>
    <w:rsid w:val="0017596E"/>
    <w:rsid w:val="00177955"/>
    <w:rsid w:val="00180306"/>
    <w:rsid w:val="001803A1"/>
    <w:rsid w:val="001816B3"/>
    <w:rsid w:val="001819EF"/>
    <w:rsid w:val="00182BEF"/>
    <w:rsid w:val="00183039"/>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1706"/>
    <w:rsid w:val="001A33E4"/>
    <w:rsid w:val="001A4509"/>
    <w:rsid w:val="001A4A48"/>
    <w:rsid w:val="001A5294"/>
    <w:rsid w:val="001A5C09"/>
    <w:rsid w:val="001A5E61"/>
    <w:rsid w:val="001A6237"/>
    <w:rsid w:val="001A6E94"/>
    <w:rsid w:val="001A7606"/>
    <w:rsid w:val="001A7E90"/>
    <w:rsid w:val="001B07BB"/>
    <w:rsid w:val="001B0929"/>
    <w:rsid w:val="001B16B6"/>
    <w:rsid w:val="001B2043"/>
    <w:rsid w:val="001B25EB"/>
    <w:rsid w:val="001B3139"/>
    <w:rsid w:val="001B3BCC"/>
    <w:rsid w:val="001B5FA7"/>
    <w:rsid w:val="001C0E54"/>
    <w:rsid w:val="001C14EB"/>
    <w:rsid w:val="001C16A9"/>
    <w:rsid w:val="001C3337"/>
    <w:rsid w:val="001C4A11"/>
    <w:rsid w:val="001C5DD6"/>
    <w:rsid w:val="001C5E65"/>
    <w:rsid w:val="001C61FB"/>
    <w:rsid w:val="001D098F"/>
    <w:rsid w:val="001D0CE6"/>
    <w:rsid w:val="001D20D8"/>
    <w:rsid w:val="001D40AA"/>
    <w:rsid w:val="001D4A35"/>
    <w:rsid w:val="001D4B45"/>
    <w:rsid w:val="001D4D15"/>
    <w:rsid w:val="001D4FE2"/>
    <w:rsid w:val="001D5241"/>
    <w:rsid w:val="001D57FF"/>
    <w:rsid w:val="001D586B"/>
    <w:rsid w:val="001D6597"/>
    <w:rsid w:val="001E0B98"/>
    <w:rsid w:val="001E1110"/>
    <w:rsid w:val="001E22A8"/>
    <w:rsid w:val="001E2980"/>
    <w:rsid w:val="001E326E"/>
    <w:rsid w:val="001E56BE"/>
    <w:rsid w:val="001E7A54"/>
    <w:rsid w:val="001E7B6F"/>
    <w:rsid w:val="001F046F"/>
    <w:rsid w:val="001F33DB"/>
    <w:rsid w:val="001F38B5"/>
    <w:rsid w:val="001F3BE6"/>
    <w:rsid w:val="001F3D80"/>
    <w:rsid w:val="001F47DF"/>
    <w:rsid w:val="001F4A28"/>
    <w:rsid w:val="001F515F"/>
    <w:rsid w:val="001F53BD"/>
    <w:rsid w:val="001F61E0"/>
    <w:rsid w:val="00200DA7"/>
    <w:rsid w:val="00201439"/>
    <w:rsid w:val="002028AF"/>
    <w:rsid w:val="00203C79"/>
    <w:rsid w:val="002044F4"/>
    <w:rsid w:val="002060AC"/>
    <w:rsid w:val="002073D1"/>
    <w:rsid w:val="00210C0C"/>
    <w:rsid w:val="002123DD"/>
    <w:rsid w:val="00213EAE"/>
    <w:rsid w:val="00215726"/>
    <w:rsid w:val="00217FCE"/>
    <w:rsid w:val="002201C1"/>
    <w:rsid w:val="002225C2"/>
    <w:rsid w:val="00222873"/>
    <w:rsid w:val="00225807"/>
    <w:rsid w:val="00225D99"/>
    <w:rsid w:val="00226493"/>
    <w:rsid w:val="0022746E"/>
    <w:rsid w:val="002312AB"/>
    <w:rsid w:val="00232723"/>
    <w:rsid w:val="00232D4B"/>
    <w:rsid w:val="0023641D"/>
    <w:rsid w:val="002364BA"/>
    <w:rsid w:val="0024114D"/>
    <w:rsid w:val="002414CC"/>
    <w:rsid w:val="00243123"/>
    <w:rsid w:val="00243897"/>
    <w:rsid w:val="00243A59"/>
    <w:rsid w:val="002445FF"/>
    <w:rsid w:val="002446BD"/>
    <w:rsid w:val="00244CDD"/>
    <w:rsid w:val="002460AF"/>
    <w:rsid w:val="00247842"/>
    <w:rsid w:val="00247E27"/>
    <w:rsid w:val="00247F18"/>
    <w:rsid w:val="002513D4"/>
    <w:rsid w:val="00252498"/>
    <w:rsid w:val="0025467C"/>
    <w:rsid w:val="0025547F"/>
    <w:rsid w:val="002558C0"/>
    <w:rsid w:val="00256E92"/>
    <w:rsid w:val="0026172F"/>
    <w:rsid w:val="00262341"/>
    <w:rsid w:val="002623EE"/>
    <w:rsid w:val="002625CC"/>
    <w:rsid w:val="00262765"/>
    <w:rsid w:val="00262B2B"/>
    <w:rsid w:val="00263BF8"/>
    <w:rsid w:val="00264FE7"/>
    <w:rsid w:val="002659C7"/>
    <w:rsid w:val="00266745"/>
    <w:rsid w:val="002703B1"/>
    <w:rsid w:val="00270E5A"/>
    <w:rsid w:val="0027410A"/>
    <w:rsid w:val="00275DF8"/>
    <w:rsid w:val="002762A1"/>
    <w:rsid w:val="002765B3"/>
    <w:rsid w:val="00277123"/>
    <w:rsid w:val="00277554"/>
    <w:rsid w:val="00280EA1"/>
    <w:rsid w:val="00280EDC"/>
    <w:rsid w:val="002813BB"/>
    <w:rsid w:val="00281991"/>
    <w:rsid w:val="00283EA8"/>
    <w:rsid w:val="0028417E"/>
    <w:rsid w:val="0028433E"/>
    <w:rsid w:val="00286E97"/>
    <w:rsid w:val="00290582"/>
    <w:rsid w:val="00291461"/>
    <w:rsid w:val="00291C40"/>
    <w:rsid w:val="002923FD"/>
    <w:rsid w:val="00293275"/>
    <w:rsid w:val="00295AC9"/>
    <w:rsid w:val="00296599"/>
    <w:rsid w:val="002A0BCA"/>
    <w:rsid w:val="002A346A"/>
    <w:rsid w:val="002A4288"/>
    <w:rsid w:val="002A7771"/>
    <w:rsid w:val="002A77BF"/>
    <w:rsid w:val="002B04F7"/>
    <w:rsid w:val="002B069B"/>
    <w:rsid w:val="002B0E4D"/>
    <w:rsid w:val="002B1A60"/>
    <w:rsid w:val="002B286D"/>
    <w:rsid w:val="002B36A8"/>
    <w:rsid w:val="002B39D3"/>
    <w:rsid w:val="002B42B6"/>
    <w:rsid w:val="002B4DA9"/>
    <w:rsid w:val="002B4EB0"/>
    <w:rsid w:val="002C1771"/>
    <w:rsid w:val="002C2563"/>
    <w:rsid w:val="002C6331"/>
    <w:rsid w:val="002C695A"/>
    <w:rsid w:val="002D2183"/>
    <w:rsid w:val="002D326F"/>
    <w:rsid w:val="002D3385"/>
    <w:rsid w:val="002D3C70"/>
    <w:rsid w:val="002D46BE"/>
    <w:rsid w:val="002D7CCF"/>
    <w:rsid w:val="002E0E81"/>
    <w:rsid w:val="002E1DDB"/>
    <w:rsid w:val="002E2062"/>
    <w:rsid w:val="002E2492"/>
    <w:rsid w:val="002E2C85"/>
    <w:rsid w:val="002E31E8"/>
    <w:rsid w:val="002E3207"/>
    <w:rsid w:val="002E4833"/>
    <w:rsid w:val="002E5216"/>
    <w:rsid w:val="002E5809"/>
    <w:rsid w:val="002E5A38"/>
    <w:rsid w:val="002E6A34"/>
    <w:rsid w:val="002E7787"/>
    <w:rsid w:val="002F062C"/>
    <w:rsid w:val="002F08A7"/>
    <w:rsid w:val="002F267D"/>
    <w:rsid w:val="002F3182"/>
    <w:rsid w:val="002F33D6"/>
    <w:rsid w:val="002F4570"/>
    <w:rsid w:val="002F51F4"/>
    <w:rsid w:val="002F56C7"/>
    <w:rsid w:val="002F5DCC"/>
    <w:rsid w:val="002F5F15"/>
    <w:rsid w:val="002F6CE9"/>
    <w:rsid w:val="002F7E39"/>
    <w:rsid w:val="00301368"/>
    <w:rsid w:val="00303DB9"/>
    <w:rsid w:val="00305AED"/>
    <w:rsid w:val="00305CE2"/>
    <w:rsid w:val="003069CF"/>
    <w:rsid w:val="00307E7E"/>
    <w:rsid w:val="003105EF"/>
    <w:rsid w:val="003107F7"/>
    <w:rsid w:val="00311091"/>
    <w:rsid w:val="00311B77"/>
    <w:rsid w:val="00311BA2"/>
    <w:rsid w:val="003146CF"/>
    <w:rsid w:val="00315E7A"/>
    <w:rsid w:val="00321860"/>
    <w:rsid w:val="00321C82"/>
    <w:rsid w:val="00321FB3"/>
    <w:rsid w:val="00322291"/>
    <w:rsid w:val="00322BF6"/>
    <w:rsid w:val="00322E91"/>
    <w:rsid w:val="00324167"/>
    <w:rsid w:val="00324637"/>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5C6"/>
    <w:rsid w:val="00343773"/>
    <w:rsid w:val="00343899"/>
    <w:rsid w:val="00344172"/>
    <w:rsid w:val="003445ED"/>
    <w:rsid w:val="0034481C"/>
    <w:rsid w:val="00345835"/>
    <w:rsid w:val="00345FC5"/>
    <w:rsid w:val="003503B1"/>
    <w:rsid w:val="00350F2A"/>
    <w:rsid w:val="00353BF1"/>
    <w:rsid w:val="003544FA"/>
    <w:rsid w:val="00354930"/>
    <w:rsid w:val="00354CF0"/>
    <w:rsid w:val="003562C5"/>
    <w:rsid w:val="00356718"/>
    <w:rsid w:val="00356D0B"/>
    <w:rsid w:val="003570B2"/>
    <w:rsid w:val="00357621"/>
    <w:rsid w:val="003603E1"/>
    <w:rsid w:val="00360A8C"/>
    <w:rsid w:val="00361217"/>
    <w:rsid w:val="00362A2A"/>
    <w:rsid w:val="00362FFF"/>
    <w:rsid w:val="003630EE"/>
    <w:rsid w:val="00365AD3"/>
    <w:rsid w:val="00370C4D"/>
    <w:rsid w:val="003716BD"/>
    <w:rsid w:val="003730DF"/>
    <w:rsid w:val="003732EC"/>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49B4"/>
    <w:rsid w:val="003A51E3"/>
    <w:rsid w:val="003A6389"/>
    <w:rsid w:val="003A6B22"/>
    <w:rsid w:val="003B1AF9"/>
    <w:rsid w:val="003B2628"/>
    <w:rsid w:val="003B3485"/>
    <w:rsid w:val="003B350B"/>
    <w:rsid w:val="003B6F34"/>
    <w:rsid w:val="003B6F3F"/>
    <w:rsid w:val="003C160E"/>
    <w:rsid w:val="003C2428"/>
    <w:rsid w:val="003C38DF"/>
    <w:rsid w:val="003C48BD"/>
    <w:rsid w:val="003C4987"/>
    <w:rsid w:val="003C651E"/>
    <w:rsid w:val="003C721C"/>
    <w:rsid w:val="003C77AD"/>
    <w:rsid w:val="003D04F5"/>
    <w:rsid w:val="003D07E1"/>
    <w:rsid w:val="003D14E6"/>
    <w:rsid w:val="003D18B6"/>
    <w:rsid w:val="003D1B25"/>
    <w:rsid w:val="003D711A"/>
    <w:rsid w:val="003D7F77"/>
    <w:rsid w:val="003E0BE2"/>
    <w:rsid w:val="003E1613"/>
    <w:rsid w:val="003E3128"/>
    <w:rsid w:val="003E3B1A"/>
    <w:rsid w:val="003E430C"/>
    <w:rsid w:val="003E5A34"/>
    <w:rsid w:val="003E7517"/>
    <w:rsid w:val="003E7721"/>
    <w:rsid w:val="003F183E"/>
    <w:rsid w:val="003F1DC2"/>
    <w:rsid w:val="003F37A6"/>
    <w:rsid w:val="003F4B77"/>
    <w:rsid w:val="003F6BB9"/>
    <w:rsid w:val="003F75DE"/>
    <w:rsid w:val="00401739"/>
    <w:rsid w:val="00403B98"/>
    <w:rsid w:val="00404620"/>
    <w:rsid w:val="004060F0"/>
    <w:rsid w:val="0040645A"/>
    <w:rsid w:val="00406EA5"/>
    <w:rsid w:val="00407088"/>
    <w:rsid w:val="0040765A"/>
    <w:rsid w:val="00407FC3"/>
    <w:rsid w:val="00410345"/>
    <w:rsid w:val="0041211C"/>
    <w:rsid w:val="0041260A"/>
    <w:rsid w:val="00413353"/>
    <w:rsid w:val="004139CB"/>
    <w:rsid w:val="004145D3"/>
    <w:rsid w:val="00415245"/>
    <w:rsid w:val="00415630"/>
    <w:rsid w:val="0042000E"/>
    <w:rsid w:val="004211D7"/>
    <w:rsid w:val="004212B5"/>
    <w:rsid w:val="004232E5"/>
    <w:rsid w:val="004257B0"/>
    <w:rsid w:val="00425D74"/>
    <w:rsid w:val="00425E48"/>
    <w:rsid w:val="004303FF"/>
    <w:rsid w:val="0043087A"/>
    <w:rsid w:val="00430A01"/>
    <w:rsid w:val="00431E81"/>
    <w:rsid w:val="00431E9B"/>
    <w:rsid w:val="00434FAF"/>
    <w:rsid w:val="00435A04"/>
    <w:rsid w:val="0043664D"/>
    <w:rsid w:val="0043756D"/>
    <w:rsid w:val="004378F4"/>
    <w:rsid w:val="00440483"/>
    <w:rsid w:val="004412D1"/>
    <w:rsid w:val="004418D6"/>
    <w:rsid w:val="00441A2A"/>
    <w:rsid w:val="00443231"/>
    <w:rsid w:val="004448E7"/>
    <w:rsid w:val="0044547C"/>
    <w:rsid w:val="004468CF"/>
    <w:rsid w:val="00446A02"/>
    <w:rsid w:val="00447619"/>
    <w:rsid w:val="004505B5"/>
    <w:rsid w:val="00451B89"/>
    <w:rsid w:val="00452C0C"/>
    <w:rsid w:val="00452EE4"/>
    <w:rsid w:val="00453D18"/>
    <w:rsid w:val="00454568"/>
    <w:rsid w:val="00455543"/>
    <w:rsid w:val="0045656D"/>
    <w:rsid w:val="00460AE0"/>
    <w:rsid w:val="00460F21"/>
    <w:rsid w:val="00461B2A"/>
    <w:rsid w:val="004625B6"/>
    <w:rsid w:val="00463798"/>
    <w:rsid w:val="004641E1"/>
    <w:rsid w:val="0046469E"/>
    <w:rsid w:val="00464E2C"/>
    <w:rsid w:val="00466626"/>
    <w:rsid w:val="004673C0"/>
    <w:rsid w:val="004701F2"/>
    <w:rsid w:val="004702AC"/>
    <w:rsid w:val="0047083F"/>
    <w:rsid w:val="004712FA"/>
    <w:rsid w:val="00472569"/>
    <w:rsid w:val="00473EF9"/>
    <w:rsid w:val="00475097"/>
    <w:rsid w:val="00475CD7"/>
    <w:rsid w:val="00475F66"/>
    <w:rsid w:val="00476241"/>
    <w:rsid w:val="004763CF"/>
    <w:rsid w:val="00476998"/>
    <w:rsid w:val="00477AA4"/>
    <w:rsid w:val="00477E26"/>
    <w:rsid w:val="00480ACF"/>
    <w:rsid w:val="00480E94"/>
    <w:rsid w:val="0048196C"/>
    <w:rsid w:val="004819DB"/>
    <w:rsid w:val="00482E55"/>
    <w:rsid w:val="00485A6A"/>
    <w:rsid w:val="00486E85"/>
    <w:rsid w:val="0049159F"/>
    <w:rsid w:val="00492DDB"/>
    <w:rsid w:val="0049362D"/>
    <w:rsid w:val="00494654"/>
    <w:rsid w:val="0049514C"/>
    <w:rsid w:val="004953CC"/>
    <w:rsid w:val="00496977"/>
    <w:rsid w:val="00496A1A"/>
    <w:rsid w:val="00497D7B"/>
    <w:rsid w:val="004A11AB"/>
    <w:rsid w:val="004A26BC"/>
    <w:rsid w:val="004A26EF"/>
    <w:rsid w:val="004A39A8"/>
    <w:rsid w:val="004A39CF"/>
    <w:rsid w:val="004A39FB"/>
    <w:rsid w:val="004A4374"/>
    <w:rsid w:val="004A4905"/>
    <w:rsid w:val="004A60D1"/>
    <w:rsid w:val="004B3BDD"/>
    <w:rsid w:val="004B5A7E"/>
    <w:rsid w:val="004B797B"/>
    <w:rsid w:val="004C005C"/>
    <w:rsid w:val="004C255B"/>
    <w:rsid w:val="004C61FE"/>
    <w:rsid w:val="004C6E86"/>
    <w:rsid w:val="004C7968"/>
    <w:rsid w:val="004D1ABC"/>
    <w:rsid w:val="004D2356"/>
    <w:rsid w:val="004D261E"/>
    <w:rsid w:val="004D297F"/>
    <w:rsid w:val="004D30F8"/>
    <w:rsid w:val="004D38C3"/>
    <w:rsid w:val="004D39AD"/>
    <w:rsid w:val="004D7FBA"/>
    <w:rsid w:val="004E0606"/>
    <w:rsid w:val="004E119A"/>
    <w:rsid w:val="004E2437"/>
    <w:rsid w:val="004E2510"/>
    <w:rsid w:val="004E32C0"/>
    <w:rsid w:val="004E3737"/>
    <w:rsid w:val="004E3F63"/>
    <w:rsid w:val="004E4A1D"/>
    <w:rsid w:val="004E4D95"/>
    <w:rsid w:val="004E6121"/>
    <w:rsid w:val="004E6196"/>
    <w:rsid w:val="004F0B72"/>
    <w:rsid w:val="004F1B38"/>
    <w:rsid w:val="004F20BF"/>
    <w:rsid w:val="004F22F8"/>
    <w:rsid w:val="004F3120"/>
    <w:rsid w:val="004F40ED"/>
    <w:rsid w:val="004F49EC"/>
    <w:rsid w:val="004F56C4"/>
    <w:rsid w:val="004F675D"/>
    <w:rsid w:val="004F7DFC"/>
    <w:rsid w:val="0050096E"/>
    <w:rsid w:val="00500D40"/>
    <w:rsid w:val="005048DF"/>
    <w:rsid w:val="00504AFC"/>
    <w:rsid w:val="00504D3E"/>
    <w:rsid w:val="00506111"/>
    <w:rsid w:val="005067F6"/>
    <w:rsid w:val="00506F46"/>
    <w:rsid w:val="00512FA4"/>
    <w:rsid w:val="00514B13"/>
    <w:rsid w:val="005151A4"/>
    <w:rsid w:val="00516350"/>
    <w:rsid w:val="00517346"/>
    <w:rsid w:val="005201CB"/>
    <w:rsid w:val="00521536"/>
    <w:rsid w:val="005221FC"/>
    <w:rsid w:val="00523934"/>
    <w:rsid w:val="0052458F"/>
    <w:rsid w:val="00524BF2"/>
    <w:rsid w:val="005254D5"/>
    <w:rsid w:val="00526146"/>
    <w:rsid w:val="0053052D"/>
    <w:rsid w:val="005316EE"/>
    <w:rsid w:val="00531F31"/>
    <w:rsid w:val="005320B1"/>
    <w:rsid w:val="00532286"/>
    <w:rsid w:val="00533405"/>
    <w:rsid w:val="005358A4"/>
    <w:rsid w:val="00536A72"/>
    <w:rsid w:val="00537870"/>
    <w:rsid w:val="00540449"/>
    <w:rsid w:val="0054143F"/>
    <w:rsid w:val="00541930"/>
    <w:rsid w:val="00541EDE"/>
    <w:rsid w:val="005431E3"/>
    <w:rsid w:val="00543D9B"/>
    <w:rsid w:val="00544338"/>
    <w:rsid w:val="005465FB"/>
    <w:rsid w:val="00546BA0"/>
    <w:rsid w:val="005512F7"/>
    <w:rsid w:val="00551AA5"/>
    <w:rsid w:val="005522EC"/>
    <w:rsid w:val="0055285D"/>
    <w:rsid w:val="00552F07"/>
    <w:rsid w:val="00553E70"/>
    <w:rsid w:val="0055470D"/>
    <w:rsid w:val="00554C03"/>
    <w:rsid w:val="00555755"/>
    <w:rsid w:val="005564C9"/>
    <w:rsid w:val="00556B43"/>
    <w:rsid w:val="00557542"/>
    <w:rsid w:val="0056129A"/>
    <w:rsid w:val="00562B44"/>
    <w:rsid w:val="00564AEA"/>
    <w:rsid w:val="00565A5C"/>
    <w:rsid w:val="00567DE6"/>
    <w:rsid w:val="00570521"/>
    <w:rsid w:val="00571995"/>
    <w:rsid w:val="00573077"/>
    <w:rsid w:val="00574F31"/>
    <w:rsid w:val="005754ED"/>
    <w:rsid w:val="005813AC"/>
    <w:rsid w:val="005818EF"/>
    <w:rsid w:val="00583168"/>
    <w:rsid w:val="00583A6D"/>
    <w:rsid w:val="00583A9F"/>
    <w:rsid w:val="00584C51"/>
    <w:rsid w:val="005879F7"/>
    <w:rsid w:val="00587BF0"/>
    <w:rsid w:val="005915A8"/>
    <w:rsid w:val="00591874"/>
    <w:rsid w:val="00591AAD"/>
    <w:rsid w:val="00591FB0"/>
    <w:rsid w:val="00592DFC"/>
    <w:rsid w:val="0059437E"/>
    <w:rsid w:val="0059508C"/>
    <w:rsid w:val="00597405"/>
    <w:rsid w:val="005A17C6"/>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46D"/>
    <w:rsid w:val="005B3B77"/>
    <w:rsid w:val="005B3C59"/>
    <w:rsid w:val="005B3E72"/>
    <w:rsid w:val="005B3EE6"/>
    <w:rsid w:val="005B5D96"/>
    <w:rsid w:val="005B5E9D"/>
    <w:rsid w:val="005B7237"/>
    <w:rsid w:val="005B7FCA"/>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2D49"/>
    <w:rsid w:val="00603373"/>
    <w:rsid w:val="00603827"/>
    <w:rsid w:val="006049B3"/>
    <w:rsid w:val="00605880"/>
    <w:rsid w:val="00606661"/>
    <w:rsid w:val="006066AF"/>
    <w:rsid w:val="006073D8"/>
    <w:rsid w:val="006079F0"/>
    <w:rsid w:val="00610DB1"/>
    <w:rsid w:val="00610F3B"/>
    <w:rsid w:val="0061315B"/>
    <w:rsid w:val="00613C2E"/>
    <w:rsid w:val="00613E34"/>
    <w:rsid w:val="00615180"/>
    <w:rsid w:val="00620A11"/>
    <w:rsid w:val="00620C22"/>
    <w:rsid w:val="00621AE4"/>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24DF"/>
    <w:rsid w:val="006425D4"/>
    <w:rsid w:val="00643078"/>
    <w:rsid w:val="00643C55"/>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6592A"/>
    <w:rsid w:val="006702DB"/>
    <w:rsid w:val="00670E59"/>
    <w:rsid w:val="006710B4"/>
    <w:rsid w:val="0067273F"/>
    <w:rsid w:val="00672B89"/>
    <w:rsid w:val="00675EB7"/>
    <w:rsid w:val="00675FFC"/>
    <w:rsid w:val="00676496"/>
    <w:rsid w:val="00676DD9"/>
    <w:rsid w:val="006772A3"/>
    <w:rsid w:val="006803FB"/>
    <w:rsid w:val="006825AD"/>
    <w:rsid w:val="00682A1C"/>
    <w:rsid w:val="00683914"/>
    <w:rsid w:val="00684933"/>
    <w:rsid w:val="00686D90"/>
    <w:rsid w:val="0068747A"/>
    <w:rsid w:val="00687714"/>
    <w:rsid w:val="006903F3"/>
    <w:rsid w:val="00690CE5"/>
    <w:rsid w:val="00690E8D"/>
    <w:rsid w:val="00693788"/>
    <w:rsid w:val="00694692"/>
    <w:rsid w:val="00695E34"/>
    <w:rsid w:val="006961A0"/>
    <w:rsid w:val="006A1844"/>
    <w:rsid w:val="006A1970"/>
    <w:rsid w:val="006A24F8"/>
    <w:rsid w:val="006A279C"/>
    <w:rsid w:val="006A350E"/>
    <w:rsid w:val="006A3A42"/>
    <w:rsid w:val="006A3DF9"/>
    <w:rsid w:val="006A46EB"/>
    <w:rsid w:val="006A4B3F"/>
    <w:rsid w:val="006A5E92"/>
    <w:rsid w:val="006A67BE"/>
    <w:rsid w:val="006A7C3C"/>
    <w:rsid w:val="006B0F56"/>
    <w:rsid w:val="006B2901"/>
    <w:rsid w:val="006B4714"/>
    <w:rsid w:val="006B4BAA"/>
    <w:rsid w:val="006B509A"/>
    <w:rsid w:val="006B5D7B"/>
    <w:rsid w:val="006B5F36"/>
    <w:rsid w:val="006B6204"/>
    <w:rsid w:val="006B793A"/>
    <w:rsid w:val="006C29C4"/>
    <w:rsid w:val="006C3EA2"/>
    <w:rsid w:val="006C4C89"/>
    <w:rsid w:val="006C4F59"/>
    <w:rsid w:val="006C5B49"/>
    <w:rsid w:val="006C6D62"/>
    <w:rsid w:val="006C71A1"/>
    <w:rsid w:val="006C73AB"/>
    <w:rsid w:val="006D077F"/>
    <w:rsid w:val="006D15BF"/>
    <w:rsid w:val="006D169D"/>
    <w:rsid w:val="006D4B63"/>
    <w:rsid w:val="006D6BC9"/>
    <w:rsid w:val="006E0AEF"/>
    <w:rsid w:val="006E0BC7"/>
    <w:rsid w:val="006E1D27"/>
    <w:rsid w:val="006E31E3"/>
    <w:rsid w:val="006E40DB"/>
    <w:rsid w:val="006E4C61"/>
    <w:rsid w:val="006E6288"/>
    <w:rsid w:val="006E65F8"/>
    <w:rsid w:val="006E69CE"/>
    <w:rsid w:val="006E7785"/>
    <w:rsid w:val="006E7C5B"/>
    <w:rsid w:val="006F016F"/>
    <w:rsid w:val="006F04B5"/>
    <w:rsid w:val="006F1B65"/>
    <w:rsid w:val="006F7269"/>
    <w:rsid w:val="006F7FA4"/>
    <w:rsid w:val="00700588"/>
    <w:rsid w:val="00701B60"/>
    <w:rsid w:val="0070330B"/>
    <w:rsid w:val="00703E6D"/>
    <w:rsid w:val="007041ED"/>
    <w:rsid w:val="007044FB"/>
    <w:rsid w:val="0070481F"/>
    <w:rsid w:val="00705CA0"/>
    <w:rsid w:val="00707A1A"/>
    <w:rsid w:val="00710318"/>
    <w:rsid w:val="007103FB"/>
    <w:rsid w:val="00710C77"/>
    <w:rsid w:val="0071240A"/>
    <w:rsid w:val="0071256D"/>
    <w:rsid w:val="007133DA"/>
    <w:rsid w:val="007145F4"/>
    <w:rsid w:val="00714FC1"/>
    <w:rsid w:val="00715A3A"/>
    <w:rsid w:val="00716FC9"/>
    <w:rsid w:val="00717EF1"/>
    <w:rsid w:val="00720FC1"/>
    <w:rsid w:val="0072312F"/>
    <w:rsid w:val="00724599"/>
    <w:rsid w:val="00727108"/>
    <w:rsid w:val="007278F0"/>
    <w:rsid w:val="007313E8"/>
    <w:rsid w:val="00731E27"/>
    <w:rsid w:val="00732102"/>
    <w:rsid w:val="00732BF8"/>
    <w:rsid w:val="00733F3B"/>
    <w:rsid w:val="00735760"/>
    <w:rsid w:val="007378AE"/>
    <w:rsid w:val="0074015A"/>
    <w:rsid w:val="00740A8B"/>
    <w:rsid w:val="00742525"/>
    <w:rsid w:val="0074423A"/>
    <w:rsid w:val="0074443C"/>
    <w:rsid w:val="00744DE1"/>
    <w:rsid w:val="00744F81"/>
    <w:rsid w:val="00745D37"/>
    <w:rsid w:val="00746B69"/>
    <w:rsid w:val="007470C3"/>
    <w:rsid w:val="00747591"/>
    <w:rsid w:val="007504B4"/>
    <w:rsid w:val="007511C5"/>
    <w:rsid w:val="007518A6"/>
    <w:rsid w:val="007521F4"/>
    <w:rsid w:val="00752A8C"/>
    <w:rsid w:val="0075301A"/>
    <w:rsid w:val="00755145"/>
    <w:rsid w:val="00757F55"/>
    <w:rsid w:val="007609BA"/>
    <w:rsid w:val="007609D7"/>
    <w:rsid w:val="00760CB8"/>
    <w:rsid w:val="0076191E"/>
    <w:rsid w:val="00762AD1"/>
    <w:rsid w:val="00762FB3"/>
    <w:rsid w:val="00764E5A"/>
    <w:rsid w:val="007665C4"/>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85AD8"/>
    <w:rsid w:val="007901C9"/>
    <w:rsid w:val="0079073E"/>
    <w:rsid w:val="00790762"/>
    <w:rsid w:val="00793BAB"/>
    <w:rsid w:val="00793F08"/>
    <w:rsid w:val="00794E80"/>
    <w:rsid w:val="00795EF4"/>
    <w:rsid w:val="00796BBD"/>
    <w:rsid w:val="00797E6C"/>
    <w:rsid w:val="007A0D49"/>
    <w:rsid w:val="007A4732"/>
    <w:rsid w:val="007A55D8"/>
    <w:rsid w:val="007A708F"/>
    <w:rsid w:val="007A7289"/>
    <w:rsid w:val="007A79A1"/>
    <w:rsid w:val="007B0950"/>
    <w:rsid w:val="007B11B3"/>
    <w:rsid w:val="007B11E6"/>
    <w:rsid w:val="007B13B0"/>
    <w:rsid w:val="007B21BA"/>
    <w:rsid w:val="007B418C"/>
    <w:rsid w:val="007B484F"/>
    <w:rsid w:val="007B66B7"/>
    <w:rsid w:val="007B73C9"/>
    <w:rsid w:val="007C0454"/>
    <w:rsid w:val="007C04B1"/>
    <w:rsid w:val="007C323E"/>
    <w:rsid w:val="007C4759"/>
    <w:rsid w:val="007C4F73"/>
    <w:rsid w:val="007C4FB4"/>
    <w:rsid w:val="007C6C70"/>
    <w:rsid w:val="007C7550"/>
    <w:rsid w:val="007C7B17"/>
    <w:rsid w:val="007D10DE"/>
    <w:rsid w:val="007D1253"/>
    <w:rsid w:val="007D2F0C"/>
    <w:rsid w:val="007D3747"/>
    <w:rsid w:val="007D4B25"/>
    <w:rsid w:val="007D4CD8"/>
    <w:rsid w:val="007D5D52"/>
    <w:rsid w:val="007D7871"/>
    <w:rsid w:val="007E0BC0"/>
    <w:rsid w:val="007E1340"/>
    <w:rsid w:val="007E1883"/>
    <w:rsid w:val="007E18A7"/>
    <w:rsid w:val="007E4E62"/>
    <w:rsid w:val="007E5537"/>
    <w:rsid w:val="007E5E62"/>
    <w:rsid w:val="007E70ED"/>
    <w:rsid w:val="007F1C7B"/>
    <w:rsid w:val="007F1D87"/>
    <w:rsid w:val="007F31EF"/>
    <w:rsid w:val="007F35F3"/>
    <w:rsid w:val="007F5732"/>
    <w:rsid w:val="007F6D14"/>
    <w:rsid w:val="00802397"/>
    <w:rsid w:val="008034C7"/>
    <w:rsid w:val="00803B5E"/>
    <w:rsid w:val="00805436"/>
    <w:rsid w:val="0080574C"/>
    <w:rsid w:val="00805C04"/>
    <w:rsid w:val="00805CC2"/>
    <w:rsid w:val="00806620"/>
    <w:rsid w:val="00806CC6"/>
    <w:rsid w:val="0080737A"/>
    <w:rsid w:val="008100EB"/>
    <w:rsid w:val="008102F8"/>
    <w:rsid w:val="00811A9F"/>
    <w:rsid w:val="0081336C"/>
    <w:rsid w:val="008134DB"/>
    <w:rsid w:val="00814ED5"/>
    <w:rsid w:val="00816C8C"/>
    <w:rsid w:val="00816D2F"/>
    <w:rsid w:val="008211B2"/>
    <w:rsid w:val="00822056"/>
    <w:rsid w:val="0082296E"/>
    <w:rsid w:val="00823CAD"/>
    <w:rsid w:val="008247FA"/>
    <w:rsid w:val="0082642D"/>
    <w:rsid w:val="00826A56"/>
    <w:rsid w:val="00826B3E"/>
    <w:rsid w:val="008276A7"/>
    <w:rsid w:val="00830B48"/>
    <w:rsid w:val="0083182E"/>
    <w:rsid w:val="00832AEE"/>
    <w:rsid w:val="00833E7F"/>
    <w:rsid w:val="00834906"/>
    <w:rsid w:val="00835901"/>
    <w:rsid w:val="00836726"/>
    <w:rsid w:val="0083684C"/>
    <w:rsid w:val="008368CC"/>
    <w:rsid w:val="00836A71"/>
    <w:rsid w:val="008419A5"/>
    <w:rsid w:val="00842C8A"/>
    <w:rsid w:val="00843A7B"/>
    <w:rsid w:val="008446FA"/>
    <w:rsid w:val="0084560C"/>
    <w:rsid w:val="008464C3"/>
    <w:rsid w:val="008471B5"/>
    <w:rsid w:val="00847AC6"/>
    <w:rsid w:val="00850A9C"/>
    <w:rsid w:val="00851827"/>
    <w:rsid w:val="00852162"/>
    <w:rsid w:val="0085325C"/>
    <w:rsid w:val="00853328"/>
    <w:rsid w:val="00853587"/>
    <w:rsid w:val="00853D46"/>
    <w:rsid w:val="0085481A"/>
    <w:rsid w:val="00855CF5"/>
    <w:rsid w:val="0085687E"/>
    <w:rsid w:val="008571CF"/>
    <w:rsid w:val="008576AD"/>
    <w:rsid w:val="008608B2"/>
    <w:rsid w:val="00861103"/>
    <w:rsid w:val="008617E3"/>
    <w:rsid w:val="00862648"/>
    <w:rsid w:val="00862BEF"/>
    <w:rsid w:val="00862FA2"/>
    <w:rsid w:val="00863B99"/>
    <w:rsid w:val="00863D31"/>
    <w:rsid w:val="00866ABA"/>
    <w:rsid w:val="00866DB7"/>
    <w:rsid w:val="00867983"/>
    <w:rsid w:val="0087096D"/>
    <w:rsid w:val="0087209E"/>
    <w:rsid w:val="00872D92"/>
    <w:rsid w:val="008736F9"/>
    <w:rsid w:val="00873FB0"/>
    <w:rsid w:val="00874817"/>
    <w:rsid w:val="00875C34"/>
    <w:rsid w:val="0088111F"/>
    <w:rsid w:val="008814C2"/>
    <w:rsid w:val="00881B80"/>
    <w:rsid w:val="00881F07"/>
    <w:rsid w:val="00882168"/>
    <w:rsid w:val="008829BE"/>
    <w:rsid w:val="008839B4"/>
    <w:rsid w:val="008848F6"/>
    <w:rsid w:val="00885232"/>
    <w:rsid w:val="008853F6"/>
    <w:rsid w:val="008871DC"/>
    <w:rsid w:val="00887BF1"/>
    <w:rsid w:val="00891A50"/>
    <w:rsid w:val="00891D2E"/>
    <w:rsid w:val="00892263"/>
    <w:rsid w:val="00892858"/>
    <w:rsid w:val="0089326F"/>
    <w:rsid w:val="008932BD"/>
    <w:rsid w:val="00893396"/>
    <w:rsid w:val="0089399D"/>
    <w:rsid w:val="008941D8"/>
    <w:rsid w:val="00895184"/>
    <w:rsid w:val="00896966"/>
    <w:rsid w:val="00896FD1"/>
    <w:rsid w:val="0089741F"/>
    <w:rsid w:val="008A1334"/>
    <w:rsid w:val="008A1558"/>
    <w:rsid w:val="008A5336"/>
    <w:rsid w:val="008A5E40"/>
    <w:rsid w:val="008A5F9D"/>
    <w:rsid w:val="008A6EBF"/>
    <w:rsid w:val="008A7676"/>
    <w:rsid w:val="008A7B7C"/>
    <w:rsid w:val="008B0624"/>
    <w:rsid w:val="008B0F44"/>
    <w:rsid w:val="008B2414"/>
    <w:rsid w:val="008B269E"/>
    <w:rsid w:val="008B39B8"/>
    <w:rsid w:val="008B4028"/>
    <w:rsid w:val="008B4749"/>
    <w:rsid w:val="008B6BFC"/>
    <w:rsid w:val="008B6F67"/>
    <w:rsid w:val="008B7814"/>
    <w:rsid w:val="008C1D4E"/>
    <w:rsid w:val="008C45A3"/>
    <w:rsid w:val="008C5932"/>
    <w:rsid w:val="008C5FD7"/>
    <w:rsid w:val="008C6D5E"/>
    <w:rsid w:val="008D123C"/>
    <w:rsid w:val="008D26EF"/>
    <w:rsid w:val="008D3839"/>
    <w:rsid w:val="008D56BD"/>
    <w:rsid w:val="008D61CA"/>
    <w:rsid w:val="008D75D6"/>
    <w:rsid w:val="008D7D22"/>
    <w:rsid w:val="008E015B"/>
    <w:rsid w:val="008E0F78"/>
    <w:rsid w:val="008E17EC"/>
    <w:rsid w:val="008E22EC"/>
    <w:rsid w:val="008E2810"/>
    <w:rsid w:val="008E2A5B"/>
    <w:rsid w:val="008E2CAC"/>
    <w:rsid w:val="008E6ABD"/>
    <w:rsid w:val="008E70FA"/>
    <w:rsid w:val="008F1B8F"/>
    <w:rsid w:val="008F30EA"/>
    <w:rsid w:val="008F4470"/>
    <w:rsid w:val="008F5421"/>
    <w:rsid w:val="008F5FDE"/>
    <w:rsid w:val="0090167D"/>
    <w:rsid w:val="00901782"/>
    <w:rsid w:val="00901D10"/>
    <w:rsid w:val="00901E14"/>
    <w:rsid w:val="009022FA"/>
    <w:rsid w:val="00904446"/>
    <w:rsid w:val="00905E23"/>
    <w:rsid w:val="0090729A"/>
    <w:rsid w:val="009073D2"/>
    <w:rsid w:val="00911026"/>
    <w:rsid w:val="009116AE"/>
    <w:rsid w:val="009140FC"/>
    <w:rsid w:val="009143F1"/>
    <w:rsid w:val="00914D68"/>
    <w:rsid w:val="0091596C"/>
    <w:rsid w:val="00915EAF"/>
    <w:rsid w:val="009170A6"/>
    <w:rsid w:val="00917241"/>
    <w:rsid w:val="0092006D"/>
    <w:rsid w:val="009202D1"/>
    <w:rsid w:val="00921377"/>
    <w:rsid w:val="00921B9D"/>
    <w:rsid w:val="00923F05"/>
    <w:rsid w:val="009246C2"/>
    <w:rsid w:val="00926128"/>
    <w:rsid w:val="0092670C"/>
    <w:rsid w:val="00927735"/>
    <w:rsid w:val="0092778A"/>
    <w:rsid w:val="00931727"/>
    <w:rsid w:val="009319DA"/>
    <w:rsid w:val="00932485"/>
    <w:rsid w:val="009332D9"/>
    <w:rsid w:val="0093350A"/>
    <w:rsid w:val="00933583"/>
    <w:rsid w:val="009370EF"/>
    <w:rsid w:val="00937AC4"/>
    <w:rsid w:val="0094064F"/>
    <w:rsid w:val="00940782"/>
    <w:rsid w:val="0094384F"/>
    <w:rsid w:val="009441C5"/>
    <w:rsid w:val="00945392"/>
    <w:rsid w:val="0094585B"/>
    <w:rsid w:val="009464FA"/>
    <w:rsid w:val="009465C2"/>
    <w:rsid w:val="0095062D"/>
    <w:rsid w:val="00953776"/>
    <w:rsid w:val="0095393D"/>
    <w:rsid w:val="00954345"/>
    <w:rsid w:val="00954491"/>
    <w:rsid w:val="009549DC"/>
    <w:rsid w:val="0095507A"/>
    <w:rsid w:val="0095607F"/>
    <w:rsid w:val="00957E1F"/>
    <w:rsid w:val="00960331"/>
    <w:rsid w:val="00960591"/>
    <w:rsid w:val="00960B7C"/>
    <w:rsid w:val="0096256A"/>
    <w:rsid w:val="00963562"/>
    <w:rsid w:val="009646D8"/>
    <w:rsid w:val="00964BA9"/>
    <w:rsid w:val="00964CA1"/>
    <w:rsid w:val="00965553"/>
    <w:rsid w:val="009658DD"/>
    <w:rsid w:val="00965ABE"/>
    <w:rsid w:val="00966233"/>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367"/>
    <w:rsid w:val="009956B4"/>
    <w:rsid w:val="009969E4"/>
    <w:rsid w:val="0099764A"/>
    <w:rsid w:val="009A0614"/>
    <w:rsid w:val="009A2958"/>
    <w:rsid w:val="009A350A"/>
    <w:rsid w:val="009A5717"/>
    <w:rsid w:val="009A7A73"/>
    <w:rsid w:val="009B066C"/>
    <w:rsid w:val="009B08FA"/>
    <w:rsid w:val="009B3799"/>
    <w:rsid w:val="009B4AC1"/>
    <w:rsid w:val="009B4CA9"/>
    <w:rsid w:val="009B58BD"/>
    <w:rsid w:val="009B622A"/>
    <w:rsid w:val="009B6852"/>
    <w:rsid w:val="009B76E4"/>
    <w:rsid w:val="009C35B4"/>
    <w:rsid w:val="009C3BA4"/>
    <w:rsid w:val="009C4B89"/>
    <w:rsid w:val="009C4BDD"/>
    <w:rsid w:val="009C5F5F"/>
    <w:rsid w:val="009C7A9C"/>
    <w:rsid w:val="009C7B13"/>
    <w:rsid w:val="009D0019"/>
    <w:rsid w:val="009D0B23"/>
    <w:rsid w:val="009D1A55"/>
    <w:rsid w:val="009D267E"/>
    <w:rsid w:val="009D32FE"/>
    <w:rsid w:val="009D6653"/>
    <w:rsid w:val="009D68AE"/>
    <w:rsid w:val="009D76FA"/>
    <w:rsid w:val="009D7985"/>
    <w:rsid w:val="009E080F"/>
    <w:rsid w:val="009E0B8C"/>
    <w:rsid w:val="009E0EFD"/>
    <w:rsid w:val="009E37F8"/>
    <w:rsid w:val="009E3946"/>
    <w:rsid w:val="009E3CCC"/>
    <w:rsid w:val="009E65C1"/>
    <w:rsid w:val="009E7812"/>
    <w:rsid w:val="009F056B"/>
    <w:rsid w:val="009F0785"/>
    <w:rsid w:val="009F1434"/>
    <w:rsid w:val="009F17E0"/>
    <w:rsid w:val="009F2B99"/>
    <w:rsid w:val="009F3038"/>
    <w:rsid w:val="009F3223"/>
    <w:rsid w:val="009F4173"/>
    <w:rsid w:val="009F4341"/>
    <w:rsid w:val="009F464E"/>
    <w:rsid w:val="009F5C3C"/>
    <w:rsid w:val="009F65F7"/>
    <w:rsid w:val="009F6625"/>
    <w:rsid w:val="00A02CDF"/>
    <w:rsid w:val="00A02D27"/>
    <w:rsid w:val="00A0395C"/>
    <w:rsid w:val="00A056BA"/>
    <w:rsid w:val="00A05728"/>
    <w:rsid w:val="00A07974"/>
    <w:rsid w:val="00A10D2F"/>
    <w:rsid w:val="00A1217F"/>
    <w:rsid w:val="00A1373E"/>
    <w:rsid w:val="00A13B17"/>
    <w:rsid w:val="00A15E98"/>
    <w:rsid w:val="00A1734D"/>
    <w:rsid w:val="00A2091D"/>
    <w:rsid w:val="00A209F7"/>
    <w:rsid w:val="00A20BD1"/>
    <w:rsid w:val="00A210DC"/>
    <w:rsid w:val="00A23A87"/>
    <w:rsid w:val="00A23DE6"/>
    <w:rsid w:val="00A24267"/>
    <w:rsid w:val="00A243F0"/>
    <w:rsid w:val="00A25629"/>
    <w:rsid w:val="00A256C8"/>
    <w:rsid w:val="00A3105E"/>
    <w:rsid w:val="00A3123A"/>
    <w:rsid w:val="00A31593"/>
    <w:rsid w:val="00A31625"/>
    <w:rsid w:val="00A322FD"/>
    <w:rsid w:val="00A3231C"/>
    <w:rsid w:val="00A32ACB"/>
    <w:rsid w:val="00A33B20"/>
    <w:rsid w:val="00A33EB6"/>
    <w:rsid w:val="00A35A4E"/>
    <w:rsid w:val="00A36643"/>
    <w:rsid w:val="00A36B1B"/>
    <w:rsid w:val="00A416FF"/>
    <w:rsid w:val="00A42D9B"/>
    <w:rsid w:val="00A43397"/>
    <w:rsid w:val="00A437D2"/>
    <w:rsid w:val="00A44E5B"/>
    <w:rsid w:val="00A45A0D"/>
    <w:rsid w:val="00A474B9"/>
    <w:rsid w:val="00A4764A"/>
    <w:rsid w:val="00A47A96"/>
    <w:rsid w:val="00A47E33"/>
    <w:rsid w:val="00A47E93"/>
    <w:rsid w:val="00A50223"/>
    <w:rsid w:val="00A506F5"/>
    <w:rsid w:val="00A5271B"/>
    <w:rsid w:val="00A567F3"/>
    <w:rsid w:val="00A571CA"/>
    <w:rsid w:val="00A5742F"/>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6129"/>
    <w:rsid w:val="00A8753D"/>
    <w:rsid w:val="00A87E59"/>
    <w:rsid w:val="00A9029B"/>
    <w:rsid w:val="00A9092D"/>
    <w:rsid w:val="00A9120C"/>
    <w:rsid w:val="00A91295"/>
    <w:rsid w:val="00A9179D"/>
    <w:rsid w:val="00A92668"/>
    <w:rsid w:val="00A930C7"/>
    <w:rsid w:val="00A93C18"/>
    <w:rsid w:val="00A943CA"/>
    <w:rsid w:val="00A955C7"/>
    <w:rsid w:val="00AA3403"/>
    <w:rsid w:val="00AA37F5"/>
    <w:rsid w:val="00AA4E55"/>
    <w:rsid w:val="00AA561A"/>
    <w:rsid w:val="00AA5768"/>
    <w:rsid w:val="00AA684C"/>
    <w:rsid w:val="00AA75C2"/>
    <w:rsid w:val="00AB069A"/>
    <w:rsid w:val="00AB10A2"/>
    <w:rsid w:val="00AB1E5F"/>
    <w:rsid w:val="00AB2406"/>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06DA"/>
    <w:rsid w:val="00AD1A0D"/>
    <w:rsid w:val="00AD21B3"/>
    <w:rsid w:val="00AD2226"/>
    <w:rsid w:val="00AD28FD"/>
    <w:rsid w:val="00AD2B37"/>
    <w:rsid w:val="00AD2D1E"/>
    <w:rsid w:val="00AD37BB"/>
    <w:rsid w:val="00AD47B1"/>
    <w:rsid w:val="00AD4F68"/>
    <w:rsid w:val="00AD5123"/>
    <w:rsid w:val="00AD64C1"/>
    <w:rsid w:val="00AD6B54"/>
    <w:rsid w:val="00AD6DDB"/>
    <w:rsid w:val="00AD717A"/>
    <w:rsid w:val="00AD7DB9"/>
    <w:rsid w:val="00AE28BA"/>
    <w:rsid w:val="00AE2B57"/>
    <w:rsid w:val="00AE4B9F"/>
    <w:rsid w:val="00AE586D"/>
    <w:rsid w:val="00AE6CCC"/>
    <w:rsid w:val="00AE7064"/>
    <w:rsid w:val="00AF00BF"/>
    <w:rsid w:val="00AF010A"/>
    <w:rsid w:val="00AF15A9"/>
    <w:rsid w:val="00AF1F67"/>
    <w:rsid w:val="00AF3161"/>
    <w:rsid w:val="00AF3379"/>
    <w:rsid w:val="00AF38EC"/>
    <w:rsid w:val="00AF51B7"/>
    <w:rsid w:val="00AF705E"/>
    <w:rsid w:val="00AF79BF"/>
    <w:rsid w:val="00B00240"/>
    <w:rsid w:val="00B00751"/>
    <w:rsid w:val="00B0187D"/>
    <w:rsid w:val="00B01C4B"/>
    <w:rsid w:val="00B03221"/>
    <w:rsid w:val="00B03B10"/>
    <w:rsid w:val="00B03D76"/>
    <w:rsid w:val="00B0407D"/>
    <w:rsid w:val="00B058AA"/>
    <w:rsid w:val="00B06414"/>
    <w:rsid w:val="00B06D77"/>
    <w:rsid w:val="00B077F0"/>
    <w:rsid w:val="00B10E48"/>
    <w:rsid w:val="00B11C5D"/>
    <w:rsid w:val="00B158DF"/>
    <w:rsid w:val="00B15971"/>
    <w:rsid w:val="00B159D4"/>
    <w:rsid w:val="00B15BD8"/>
    <w:rsid w:val="00B15FD0"/>
    <w:rsid w:val="00B1628F"/>
    <w:rsid w:val="00B178CB"/>
    <w:rsid w:val="00B203F6"/>
    <w:rsid w:val="00B224C5"/>
    <w:rsid w:val="00B22999"/>
    <w:rsid w:val="00B22D59"/>
    <w:rsid w:val="00B2560A"/>
    <w:rsid w:val="00B26735"/>
    <w:rsid w:val="00B27203"/>
    <w:rsid w:val="00B27754"/>
    <w:rsid w:val="00B30899"/>
    <w:rsid w:val="00B317C4"/>
    <w:rsid w:val="00B3256E"/>
    <w:rsid w:val="00B327C0"/>
    <w:rsid w:val="00B3294C"/>
    <w:rsid w:val="00B341A9"/>
    <w:rsid w:val="00B35A53"/>
    <w:rsid w:val="00B35AE1"/>
    <w:rsid w:val="00B36D7D"/>
    <w:rsid w:val="00B36DE5"/>
    <w:rsid w:val="00B40BDC"/>
    <w:rsid w:val="00B421C2"/>
    <w:rsid w:val="00B438BA"/>
    <w:rsid w:val="00B44C7E"/>
    <w:rsid w:val="00B46C9E"/>
    <w:rsid w:val="00B51F7E"/>
    <w:rsid w:val="00B545D7"/>
    <w:rsid w:val="00B54E5C"/>
    <w:rsid w:val="00B566F0"/>
    <w:rsid w:val="00B62D6E"/>
    <w:rsid w:val="00B63E11"/>
    <w:rsid w:val="00B6405A"/>
    <w:rsid w:val="00B64146"/>
    <w:rsid w:val="00B643AE"/>
    <w:rsid w:val="00B64842"/>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454"/>
    <w:rsid w:val="00B9592B"/>
    <w:rsid w:val="00B95B28"/>
    <w:rsid w:val="00B968F8"/>
    <w:rsid w:val="00BA03F3"/>
    <w:rsid w:val="00BA1678"/>
    <w:rsid w:val="00BA35F3"/>
    <w:rsid w:val="00BA4BA0"/>
    <w:rsid w:val="00BA5132"/>
    <w:rsid w:val="00BA573C"/>
    <w:rsid w:val="00BA5904"/>
    <w:rsid w:val="00BA59BC"/>
    <w:rsid w:val="00BA7ECC"/>
    <w:rsid w:val="00BB21A7"/>
    <w:rsid w:val="00BB52C9"/>
    <w:rsid w:val="00BB7930"/>
    <w:rsid w:val="00BC031B"/>
    <w:rsid w:val="00BC25F6"/>
    <w:rsid w:val="00BC27D3"/>
    <w:rsid w:val="00BC2E56"/>
    <w:rsid w:val="00BC3484"/>
    <w:rsid w:val="00BC506F"/>
    <w:rsid w:val="00BC57BF"/>
    <w:rsid w:val="00BC61C7"/>
    <w:rsid w:val="00BC6F1A"/>
    <w:rsid w:val="00BC6F7B"/>
    <w:rsid w:val="00BC7DD9"/>
    <w:rsid w:val="00BD13AF"/>
    <w:rsid w:val="00BD1E82"/>
    <w:rsid w:val="00BD39A3"/>
    <w:rsid w:val="00BD4EEB"/>
    <w:rsid w:val="00BD56EC"/>
    <w:rsid w:val="00BD6360"/>
    <w:rsid w:val="00BD63DC"/>
    <w:rsid w:val="00BD7254"/>
    <w:rsid w:val="00BD76CB"/>
    <w:rsid w:val="00BD7B57"/>
    <w:rsid w:val="00BD7CC2"/>
    <w:rsid w:val="00BD7DD0"/>
    <w:rsid w:val="00BE163A"/>
    <w:rsid w:val="00BE19F9"/>
    <w:rsid w:val="00BE3ADD"/>
    <w:rsid w:val="00BE7D47"/>
    <w:rsid w:val="00BF0B83"/>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34BA"/>
    <w:rsid w:val="00C13DE0"/>
    <w:rsid w:val="00C14B07"/>
    <w:rsid w:val="00C1510C"/>
    <w:rsid w:val="00C161C1"/>
    <w:rsid w:val="00C16440"/>
    <w:rsid w:val="00C16453"/>
    <w:rsid w:val="00C20761"/>
    <w:rsid w:val="00C227FA"/>
    <w:rsid w:val="00C2423D"/>
    <w:rsid w:val="00C2448F"/>
    <w:rsid w:val="00C24A71"/>
    <w:rsid w:val="00C25AA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0C5"/>
    <w:rsid w:val="00C46184"/>
    <w:rsid w:val="00C466DD"/>
    <w:rsid w:val="00C46A5C"/>
    <w:rsid w:val="00C51473"/>
    <w:rsid w:val="00C51B21"/>
    <w:rsid w:val="00C52ABA"/>
    <w:rsid w:val="00C54EE3"/>
    <w:rsid w:val="00C57AE4"/>
    <w:rsid w:val="00C57CC6"/>
    <w:rsid w:val="00C57E25"/>
    <w:rsid w:val="00C6008F"/>
    <w:rsid w:val="00C607F9"/>
    <w:rsid w:val="00C60F49"/>
    <w:rsid w:val="00C638EE"/>
    <w:rsid w:val="00C6398C"/>
    <w:rsid w:val="00C65FC4"/>
    <w:rsid w:val="00C661B5"/>
    <w:rsid w:val="00C663A3"/>
    <w:rsid w:val="00C66B76"/>
    <w:rsid w:val="00C677F5"/>
    <w:rsid w:val="00C70755"/>
    <w:rsid w:val="00C71F0F"/>
    <w:rsid w:val="00C7283A"/>
    <w:rsid w:val="00C738EA"/>
    <w:rsid w:val="00C75CB0"/>
    <w:rsid w:val="00C75FA9"/>
    <w:rsid w:val="00C77CB9"/>
    <w:rsid w:val="00C80797"/>
    <w:rsid w:val="00C80D3D"/>
    <w:rsid w:val="00C80DA2"/>
    <w:rsid w:val="00C8105F"/>
    <w:rsid w:val="00C82EBD"/>
    <w:rsid w:val="00C83EB2"/>
    <w:rsid w:val="00C860FE"/>
    <w:rsid w:val="00C8705E"/>
    <w:rsid w:val="00C9080C"/>
    <w:rsid w:val="00C909F5"/>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1FEF"/>
    <w:rsid w:val="00CB2596"/>
    <w:rsid w:val="00CB30D9"/>
    <w:rsid w:val="00CB356A"/>
    <w:rsid w:val="00CB5F34"/>
    <w:rsid w:val="00CB5FD5"/>
    <w:rsid w:val="00CB6D4C"/>
    <w:rsid w:val="00CB72D4"/>
    <w:rsid w:val="00CC0078"/>
    <w:rsid w:val="00CC0B8B"/>
    <w:rsid w:val="00CC1528"/>
    <w:rsid w:val="00CC28CB"/>
    <w:rsid w:val="00CC2C8B"/>
    <w:rsid w:val="00CC2CFC"/>
    <w:rsid w:val="00CC4CEB"/>
    <w:rsid w:val="00CC4E25"/>
    <w:rsid w:val="00CC557F"/>
    <w:rsid w:val="00CC6065"/>
    <w:rsid w:val="00CC6CB7"/>
    <w:rsid w:val="00CC726E"/>
    <w:rsid w:val="00CC7519"/>
    <w:rsid w:val="00CC7533"/>
    <w:rsid w:val="00CC78E2"/>
    <w:rsid w:val="00CC7B52"/>
    <w:rsid w:val="00CD0F3F"/>
    <w:rsid w:val="00CD2512"/>
    <w:rsid w:val="00CD2EF6"/>
    <w:rsid w:val="00CD392A"/>
    <w:rsid w:val="00CD3AEA"/>
    <w:rsid w:val="00CD3FC8"/>
    <w:rsid w:val="00CD5891"/>
    <w:rsid w:val="00CD5CF6"/>
    <w:rsid w:val="00CD6BE0"/>
    <w:rsid w:val="00CD6F79"/>
    <w:rsid w:val="00CD752F"/>
    <w:rsid w:val="00CE07FD"/>
    <w:rsid w:val="00CE0B91"/>
    <w:rsid w:val="00CE12C7"/>
    <w:rsid w:val="00CE1934"/>
    <w:rsid w:val="00CE3685"/>
    <w:rsid w:val="00CE3FD5"/>
    <w:rsid w:val="00CE428C"/>
    <w:rsid w:val="00CE5D5F"/>
    <w:rsid w:val="00CE6F1B"/>
    <w:rsid w:val="00CF00A1"/>
    <w:rsid w:val="00CF0C9E"/>
    <w:rsid w:val="00CF122B"/>
    <w:rsid w:val="00CF16E5"/>
    <w:rsid w:val="00CF3CE1"/>
    <w:rsid w:val="00CF49DD"/>
    <w:rsid w:val="00CF64F3"/>
    <w:rsid w:val="00CF7692"/>
    <w:rsid w:val="00D02462"/>
    <w:rsid w:val="00D02D39"/>
    <w:rsid w:val="00D0395C"/>
    <w:rsid w:val="00D06400"/>
    <w:rsid w:val="00D06FE4"/>
    <w:rsid w:val="00D072D6"/>
    <w:rsid w:val="00D102EF"/>
    <w:rsid w:val="00D10342"/>
    <w:rsid w:val="00D10626"/>
    <w:rsid w:val="00D10F92"/>
    <w:rsid w:val="00D11DB8"/>
    <w:rsid w:val="00D124C2"/>
    <w:rsid w:val="00D12D4C"/>
    <w:rsid w:val="00D13581"/>
    <w:rsid w:val="00D13EDF"/>
    <w:rsid w:val="00D15449"/>
    <w:rsid w:val="00D17CCC"/>
    <w:rsid w:val="00D234BA"/>
    <w:rsid w:val="00D23B68"/>
    <w:rsid w:val="00D242A7"/>
    <w:rsid w:val="00D243C0"/>
    <w:rsid w:val="00D243C8"/>
    <w:rsid w:val="00D26E51"/>
    <w:rsid w:val="00D27FCE"/>
    <w:rsid w:val="00D30060"/>
    <w:rsid w:val="00D30944"/>
    <w:rsid w:val="00D31583"/>
    <w:rsid w:val="00D3184B"/>
    <w:rsid w:val="00D31B5C"/>
    <w:rsid w:val="00D35BDA"/>
    <w:rsid w:val="00D404F3"/>
    <w:rsid w:val="00D4077F"/>
    <w:rsid w:val="00D41815"/>
    <w:rsid w:val="00D41DC7"/>
    <w:rsid w:val="00D42163"/>
    <w:rsid w:val="00D42223"/>
    <w:rsid w:val="00D436C0"/>
    <w:rsid w:val="00D442C7"/>
    <w:rsid w:val="00D44D6D"/>
    <w:rsid w:val="00D46532"/>
    <w:rsid w:val="00D46DB6"/>
    <w:rsid w:val="00D476AA"/>
    <w:rsid w:val="00D478FF"/>
    <w:rsid w:val="00D479CF"/>
    <w:rsid w:val="00D47C04"/>
    <w:rsid w:val="00D5097E"/>
    <w:rsid w:val="00D50A4A"/>
    <w:rsid w:val="00D50D7B"/>
    <w:rsid w:val="00D5173D"/>
    <w:rsid w:val="00D520B5"/>
    <w:rsid w:val="00D53BFD"/>
    <w:rsid w:val="00D553D8"/>
    <w:rsid w:val="00D56E6E"/>
    <w:rsid w:val="00D57A4F"/>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3D87"/>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4C46"/>
    <w:rsid w:val="00D96657"/>
    <w:rsid w:val="00D96889"/>
    <w:rsid w:val="00D97D53"/>
    <w:rsid w:val="00DA1CAD"/>
    <w:rsid w:val="00DA23BB"/>
    <w:rsid w:val="00DA2B9E"/>
    <w:rsid w:val="00DA2CFB"/>
    <w:rsid w:val="00DA2D95"/>
    <w:rsid w:val="00DA2F0D"/>
    <w:rsid w:val="00DA3234"/>
    <w:rsid w:val="00DA3EC2"/>
    <w:rsid w:val="00DA40D4"/>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0B8"/>
    <w:rsid w:val="00DC7EFB"/>
    <w:rsid w:val="00DD1D00"/>
    <w:rsid w:val="00DD2C21"/>
    <w:rsid w:val="00DD34F3"/>
    <w:rsid w:val="00DD3A0C"/>
    <w:rsid w:val="00DD4B42"/>
    <w:rsid w:val="00DD5107"/>
    <w:rsid w:val="00DD6509"/>
    <w:rsid w:val="00DD7686"/>
    <w:rsid w:val="00DE10F4"/>
    <w:rsid w:val="00DE2330"/>
    <w:rsid w:val="00DE27CF"/>
    <w:rsid w:val="00DE2806"/>
    <w:rsid w:val="00DE2B47"/>
    <w:rsid w:val="00DE35BA"/>
    <w:rsid w:val="00DE43F5"/>
    <w:rsid w:val="00DE4983"/>
    <w:rsid w:val="00DE577E"/>
    <w:rsid w:val="00DE7A90"/>
    <w:rsid w:val="00DF06CD"/>
    <w:rsid w:val="00DF1FF7"/>
    <w:rsid w:val="00DF3538"/>
    <w:rsid w:val="00DF4FD0"/>
    <w:rsid w:val="00DF56F5"/>
    <w:rsid w:val="00DF5BB4"/>
    <w:rsid w:val="00DF6C3B"/>
    <w:rsid w:val="00DF6C7F"/>
    <w:rsid w:val="00E00411"/>
    <w:rsid w:val="00E007B5"/>
    <w:rsid w:val="00E01662"/>
    <w:rsid w:val="00E021C9"/>
    <w:rsid w:val="00E03C82"/>
    <w:rsid w:val="00E04C68"/>
    <w:rsid w:val="00E05651"/>
    <w:rsid w:val="00E062EA"/>
    <w:rsid w:val="00E06C3F"/>
    <w:rsid w:val="00E07619"/>
    <w:rsid w:val="00E07EFA"/>
    <w:rsid w:val="00E10BC6"/>
    <w:rsid w:val="00E125CC"/>
    <w:rsid w:val="00E12709"/>
    <w:rsid w:val="00E131D1"/>
    <w:rsid w:val="00E132F8"/>
    <w:rsid w:val="00E13705"/>
    <w:rsid w:val="00E141AF"/>
    <w:rsid w:val="00E142A9"/>
    <w:rsid w:val="00E1465F"/>
    <w:rsid w:val="00E1493B"/>
    <w:rsid w:val="00E15527"/>
    <w:rsid w:val="00E17A35"/>
    <w:rsid w:val="00E17DB7"/>
    <w:rsid w:val="00E20688"/>
    <w:rsid w:val="00E22801"/>
    <w:rsid w:val="00E23AD3"/>
    <w:rsid w:val="00E26622"/>
    <w:rsid w:val="00E26DD2"/>
    <w:rsid w:val="00E26EA9"/>
    <w:rsid w:val="00E3067E"/>
    <w:rsid w:val="00E30713"/>
    <w:rsid w:val="00E307CA"/>
    <w:rsid w:val="00E31723"/>
    <w:rsid w:val="00E31CFE"/>
    <w:rsid w:val="00E3292C"/>
    <w:rsid w:val="00E33492"/>
    <w:rsid w:val="00E34600"/>
    <w:rsid w:val="00E36D41"/>
    <w:rsid w:val="00E373E6"/>
    <w:rsid w:val="00E420EE"/>
    <w:rsid w:val="00E42746"/>
    <w:rsid w:val="00E429A0"/>
    <w:rsid w:val="00E447F2"/>
    <w:rsid w:val="00E44B69"/>
    <w:rsid w:val="00E4503D"/>
    <w:rsid w:val="00E45FA1"/>
    <w:rsid w:val="00E47EBA"/>
    <w:rsid w:val="00E50148"/>
    <w:rsid w:val="00E5126D"/>
    <w:rsid w:val="00E52D5B"/>
    <w:rsid w:val="00E5472F"/>
    <w:rsid w:val="00E54B3F"/>
    <w:rsid w:val="00E55799"/>
    <w:rsid w:val="00E56632"/>
    <w:rsid w:val="00E57241"/>
    <w:rsid w:val="00E57D97"/>
    <w:rsid w:val="00E605A8"/>
    <w:rsid w:val="00E61004"/>
    <w:rsid w:val="00E610A8"/>
    <w:rsid w:val="00E6188F"/>
    <w:rsid w:val="00E625BE"/>
    <w:rsid w:val="00E636CD"/>
    <w:rsid w:val="00E64257"/>
    <w:rsid w:val="00E6481E"/>
    <w:rsid w:val="00E67528"/>
    <w:rsid w:val="00E67A36"/>
    <w:rsid w:val="00E70D3C"/>
    <w:rsid w:val="00E726FD"/>
    <w:rsid w:val="00E739FD"/>
    <w:rsid w:val="00E74195"/>
    <w:rsid w:val="00E776FE"/>
    <w:rsid w:val="00E807C1"/>
    <w:rsid w:val="00E81AB0"/>
    <w:rsid w:val="00E82665"/>
    <w:rsid w:val="00E84563"/>
    <w:rsid w:val="00E851BB"/>
    <w:rsid w:val="00E86D64"/>
    <w:rsid w:val="00E86DBB"/>
    <w:rsid w:val="00E86DE2"/>
    <w:rsid w:val="00E8744A"/>
    <w:rsid w:val="00E90AA9"/>
    <w:rsid w:val="00E91AF5"/>
    <w:rsid w:val="00E91D92"/>
    <w:rsid w:val="00E92DB7"/>
    <w:rsid w:val="00E9328C"/>
    <w:rsid w:val="00E93636"/>
    <w:rsid w:val="00E93978"/>
    <w:rsid w:val="00E93CF4"/>
    <w:rsid w:val="00E9465B"/>
    <w:rsid w:val="00E95327"/>
    <w:rsid w:val="00E96598"/>
    <w:rsid w:val="00E96AE7"/>
    <w:rsid w:val="00E96BA0"/>
    <w:rsid w:val="00E96D61"/>
    <w:rsid w:val="00E972ED"/>
    <w:rsid w:val="00E977A1"/>
    <w:rsid w:val="00EA25B3"/>
    <w:rsid w:val="00EA2E93"/>
    <w:rsid w:val="00EA3167"/>
    <w:rsid w:val="00EA3412"/>
    <w:rsid w:val="00EA3EB7"/>
    <w:rsid w:val="00EA665F"/>
    <w:rsid w:val="00EA6D50"/>
    <w:rsid w:val="00EB079C"/>
    <w:rsid w:val="00EB2340"/>
    <w:rsid w:val="00EB3E40"/>
    <w:rsid w:val="00EB4111"/>
    <w:rsid w:val="00EB565B"/>
    <w:rsid w:val="00EC089E"/>
    <w:rsid w:val="00EC0C38"/>
    <w:rsid w:val="00EC119E"/>
    <w:rsid w:val="00EC1B50"/>
    <w:rsid w:val="00EC1C6D"/>
    <w:rsid w:val="00EC5552"/>
    <w:rsid w:val="00EC5BD4"/>
    <w:rsid w:val="00EC68CD"/>
    <w:rsid w:val="00EC72F4"/>
    <w:rsid w:val="00EC7E69"/>
    <w:rsid w:val="00ED0065"/>
    <w:rsid w:val="00ED00D8"/>
    <w:rsid w:val="00ED03E5"/>
    <w:rsid w:val="00ED3168"/>
    <w:rsid w:val="00ED4508"/>
    <w:rsid w:val="00ED5BB3"/>
    <w:rsid w:val="00EE11DC"/>
    <w:rsid w:val="00EE16DD"/>
    <w:rsid w:val="00EE2042"/>
    <w:rsid w:val="00EE2546"/>
    <w:rsid w:val="00EE2C0E"/>
    <w:rsid w:val="00EE4211"/>
    <w:rsid w:val="00EE4255"/>
    <w:rsid w:val="00EE54D4"/>
    <w:rsid w:val="00EE61BE"/>
    <w:rsid w:val="00EE7B77"/>
    <w:rsid w:val="00EE7BF0"/>
    <w:rsid w:val="00EE7DF2"/>
    <w:rsid w:val="00EF4F9A"/>
    <w:rsid w:val="00EF5107"/>
    <w:rsid w:val="00EF519B"/>
    <w:rsid w:val="00EF5FC3"/>
    <w:rsid w:val="00EF780F"/>
    <w:rsid w:val="00F00517"/>
    <w:rsid w:val="00F01452"/>
    <w:rsid w:val="00F0188A"/>
    <w:rsid w:val="00F01AB2"/>
    <w:rsid w:val="00F0292D"/>
    <w:rsid w:val="00F03E6E"/>
    <w:rsid w:val="00F03F8A"/>
    <w:rsid w:val="00F04B15"/>
    <w:rsid w:val="00F05CD3"/>
    <w:rsid w:val="00F07FB2"/>
    <w:rsid w:val="00F10E8C"/>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370D7"/>
    <w:rsid w:val="00F40373"/>
    <w:rsid w:val="00F43D31"/>
    <w:rsid w:val="00F45682"/>
    <w:rsid w:val="00F45CDF"/>
    <w:rsid w:val="00F4668B"/>
    <w:rsid w:val="00F47CF0"/>
    <w:rsid w:val="00F504DB"/>
    <w:rsid w:val="00F51122"/>
    <w:rsid w:val="00F514D9"/>
    <w:rsid w:val="00F51720"/>
    <w:rsid w:val="00F53ABD"/>
    <w:rsid w:val="00F53ACC"/>
    <w:rsid w:val="00F54B26"/>
    <w:rsid w:val="00F557FE"/>
    <w:rsid w:val="00F63A4D"/>
    <w:rsid w:val="00F65254"/>
    <w:rsid w:val="00F66E50"/>
    <w:rsid w:val="00F7221B"/>
    <w:rsid w:val="00F72D38"/>
    <w:rsid w:val="00F72EE0"/>
    <w:rsid w:val="00F731BC"/>
    <w:rsid w:val="00F733F7"/>
    <w:rsid w:val="00F75BD8"/>
    <w:rsid w:val="00F75ECF"/>
    <w:rsid w:val="00F76874"/>
    <w:rsid w:val="00F80D42"/>
    <w:rsid w:val="00F81F1D"/>
    <w:rsid w:val="00F82511"/>
    <w:rsid w:val="00F83221"/>
    <w:rsid w:val="00F83601"/>
    <w:rsid w:val="00F83D1D"/>
    <w:rsid w:val="00F863FA"/>
    <w:rsid w:val="00F87017"/>
    <w:rsid w:val="00F8749A"/>
    <w:rsid w:val="00F8774B"/>
    <w:rsid w:val="00F91808"/>
    <w:rsid w:val="00F956CB"/>
    <w:rsid w:val="00F97F1C"/>
    <w:rsid w:val="00FA03B0"/>
    <w:rsid w:val="00FA1AEA"/>
    <w:rsid w:val="00FA3E4F"/>
    <w:rsid w:val="00FA3E90"/>
    <w:rsid w:val="00FA43C7"/>
    <w:rsid w:val="00FA4E49"/>
    <w:rsid w:val="00FA5539"/>
    <w:rsid w:val="00FA55BE"/>
    <w:rsid w:val="00FA5A4A"/>
    <w:rsid w:val="00FA6233"/>
    <w:rsid w:val="00FA6531"/>
    <w:rsid w:val="00FB04A8"/>
    <w:rsid w:val="00FB0E2B"/>
    <w:rsid w:val="00FB0F4F"/>
    <w:rsid w:val="00FB1818"/>
    <w:rsid w:val="00FB22AD"/>
    <w:rsid w:val="00FB305C"/>
    <w:rsid w:val="00FB48B3"/>
    <w:rsid w:val="00FB6977"/>
    <w:rsid w:val="00FB7E90"/>
    <w:rsid w:val="00FC1E55"/>
    <w:rsid w:val="00FC75DA"/>
    <w:rsid w:val="00FD11EF"/>
    <w:rsid w:val="00FD157B"/>
    <w:rsid w:val="00FD1860"/>
    <w:rsid w:val="00FD4C8D"/>
    <w:rsid w:val="00FD550A"/>
    <w:rsid w:val="00FD5FD4"/>
    <w:rsid w:val="00FD7036"/>
    <w:rsid w:val="00FD7A7F"/>
    <w:rsid w:val="00FE0651"/>
    <w:rsid w:val="00FE1296"/>
    <w:rsid w:val="00FE1360"/>
    <w:rsid w:val="00FE2832"/>
    <w:rsid w:val="00FE2B44"/>
    <w:rsid w:val="00FE2C86"/>
    <w:rsid w:val="00FE2E8C"/>
    <w:rsid w:val="00FE2F5B"/>
    <w:rsid w:val="00FE3406"/>
    <w:rsid w:val="00FE4C74"/>
    <w:rsid w:val="00FF1417"/>
    <w:rsid w:val="00FF15AD"/>
    <w:rsid w:val="00FF2154"/>
    <w:rsid w:val="00FF382A"/>
    <w:rsid w:val="00FF44F9"/>
    <w:rsid w:val="00FF56F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942D784"/>
  <w15:chartTrackingRefBased/>
  <w15:docId w15:val="{A82D7312-B8D2-4FF9-AF54-323AF89B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332D9"/>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4"/>
      </w:numPr>
      <w:spacing w:after="120"/>
      <w:outlineLvl w:val="2"/>
    </w:pPr>
  </w:style>
  <w:style w:type="paragraph" w:styleId="Heading4">
    <w:name w:val="heading 4"/>
    <w:basedOn w:val="AEPTextL0"/>
    <w:next w:val="Normal"/>
    <w:link w:val="Heading4Char"/>
    <w:qFormat/>
    <w:rsid w:val="00F733F7"/>
    <w:pPr>
      <w:numPr>
        <w:ilvl w:val="4"/>
        <w:numId w:val="4"/>
      </w:numPr>
      <w:spacing w:before="0"/>
      <w:ind w:left="1599" w:hanging="461"/>
      <w:outlineLvl w:val="3"/>
    </w:pPr>
  </w:style>
  <w:style w:type="paragraph" w:styleId="Heading5">
    <w:name w:val="heading 5"/>
    <w:basedOn w:val="AEPTextL0"/>
    <w:next w:val="Normal"/>
    <w:link w:val="Heading5Char"/>
    <w:qFormat/>
    <w:rsid w:val="00DB67AE"/>
    <w:pPr>
      <w:numPr>
        <w:ilvl w:val="5"/>
        <w:numId w:val="4"/>
      </w:numPr>
      <w:spacing w:after="120"/>
      <w:outlineLvl w:val="4"/>
    </w:pPr>
  </w:style>
  <w:style w:type="paragraph" w:styleId="Heading6">
    <w:name w:val="heading 6"/>
    <w:basedOn w:val="Normal"/>
    <w:next w:val="Normal"/>
    <w:link w:val="Heading6Char"/>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3"/>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3"/>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3"/>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90C33"/>
    <w:pPr>
      <w:tabs>
        <w:tab w:val="center" w:pos="4680"/>
        <w:tab w:val="right" w:pos="9360"/>
      </w:tabs>
      <w:spacing w:after="0"/>
    </w:pPr>
  </w:style>
  <w:style w:type="character" w:customStyle="1" w:styleId="HeaderChar">
    <w:name w:val="Header Char"/>
    <w:basedOn w:val="DefaultParagraphFont"/>
    <w:link w:val="Header"/>
    <w:uiPriority w:val="99"/>
    <w:semiHidden/>
    <w:rsid w:val="00090C33"/>
    <w:rPr>
      <w:rFonts w:ascii="Calibri" w:hAnsi="Calibri"/>
    </w:rPr>
  </w:style>
  <w:style w:type="paragraph" w:styleId="Footer">
    <w:name w:val="footer"/>
    <w:basedOn w:val="Normal"/>
    <w:link w:val="FooterChar"/>
    <w:uiPriority w:val="99"/>
    <w:rsid w:val="00090C33"/>
    <w:pPr>
      <w:tabs>
        <w:tab w:val="center" w:pos="4680"/>
        <w:tab w:val="right" w:pos="9360"/>
      </w:tabs>
      <w:spacing w:after="0"/>
    </w:pPr>
  </w:style>
  <w:style w:type="character" w:customStyle="1" w:styleId="FooterChar">
    <w:name w:val="Footer Char"/>
    <w:basedOn w:val="DefaultParagraphFont"/>
    <w:link w:val="Footer"/>
    <w:uiPriority w:val="99"/>
    <w:rsid w:val="00090C33"/>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9B6852"/>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9B6852"/>
    <w:rPr>
      <w:rFonts w:eastAsia="Times New Roman" w:cs="Times New Roman"/>
      <w:szCs w:val="20"/>
    </w:rPr>
  </w:style>
  <w:style w:type="character" w:customStyle="1" w:styleId="Heading3Char">
    <w:name w:val="Heading 3 Char"/>
    <w:basedOn w:val="DefaultParagraphFont"/>
    <w:link w:val="Heading3"/>
    <w:rsid w:val="009332D9"/>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901D1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901D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01D10"/>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5"/>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3"/>
      </w:numPr>
      <w:tabs>
        <w:tab w:val="clear" w:pos="1163"/>
        <w:tab w:val="num" w:pos="1134"/>
        <w:tab w:val="num" w:pos="2126"/>
      </w:tabs>
      <w:spacing w:before="120" w:after="120" w:line="23" w:lineRule="atLeast"/>
      <w:ind w:left="2126" w:hanging="709"/>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3"/>
      </w:numPr>
      <w:tabs>
        <w:tab w:val="clear" w:pos="709"/>
        <w:tab w:val="num" w:pos="1417"/>
      </w:tabs>
      <w:spacing w:before="120" w:after="120" w:line="23" w:lineRule="atLeast"/>
      <w:ind w:left="1417" w:hanging="708"/>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3"/>
      </w:numPr>
      <w:tabs>
        <w:tab w:val="clear" w:pos="680"/>
        <w:tab w:val="num" w:pos="709"/>
      </w:tabs>
      <w:spacing w:before="120" w:after="120" w:line="23" w:lineRule="atLeast"/>
      <w:ind w:left="709" w:hanging="709"/>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9B6852"/>
    <w:rPr>
      <w:rFonts w:ascii="Calibri" w:hAnsi="Calibri"/>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4"/>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9B6852"/>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9B6852"/>
    <w:rPr>
      <w:rFonts w:ascii="Tahoma" w:eastAsia="Times New Roman" w:hAnsi="Tahoma"/>
      <w:sz w:val="20"/>
      <w:szCs w:val="24"/>
    </w:rPr>
  </w:style>
  <w:style w:type="character" w:styleId="PageNumber">
    <w:name w:val="page number"/>
    <w:basedOn w:val="DefaultParagraphFont"/>
    <w:uiPriority w:val="99"/>
    <w:semiHidden/>
    <w:rsid w:val="00C37586"/>
    <w:rPr>
      <w:rFonts w:ascii="Tahoma" w:hAnsi="Tahoma" w:cs="Times New Roman"/>
      <w:sz w:val="16"/>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9B6852"/>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9B6852"/>
    <w:rPr>
      <w:rFonts w:ascii="Calibri" w:hAnsi="Calibri"/>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9B6852"/>
    <w:rPr>
      <w:rFonts w:ascii="Carlito" w:eastAsia="Carlito" w:hAnsi="Carlito" w:cs="Carlito"/>
      <w:lang w:val="en-US"/>
    </w:rPr>
  </w:style>
  <w:style w:type="numbering" w:customStyle="1" w:styleId="Style2">
    <w:name w:val="Style2"/>
    <w:uiPriority w:val="99"/>
    <w:rsid w:val="00CC2C8B"/>
    <w:pPr>
      <w:numPr>
        <w:numId w:val="6"/>
      </w:numPr>
    </w:pPr>
  </w:style>
  <w:style w:type="numbering" w:customStyle="1" w:styleId="Style3">
    <w:name w:val="Style3"/>
    <w:uiPriority w:val="99"/>
    <w:rsid w:val="00CC2C8B"/>
    <w:pPr>
      <w:numPr>
        <w:numId w:val="7"/>
      </w:numPr>
    </w:pPr>
  </w:style>
  <w:style w:type="paragraph" w:styleId="TOC1">
    <w:name w:val="toc 1"/>
    <w:basedOn w:val="Normal"/>
    <w:autoRedefine/>
    <w:uiPriority w:val="39"/>
    <w:semiHidden/>
    <w:rsid w:val="00B27203"/>
    <w:pPr>
      <w:keepLines/>
      <w:spacing w:before="120" w:after="120"/>
    </w:pPr>
    <w:rPr>
      <w:bCs/>
      <w:caps/>
      <w:noProof/>
      <w:sz w:val="20"/>
      <w:szCs w:val="20"/>
      <w:lang w:eastAsia="en-AU"/>
    </w:rPr>
  </w:style>
  <w:style w:type="paragraph" w:styleId="TOC2">
    <w:name w:val="toc 2"/>
    <w:basedOn w:val="Normal"/>
    <w:autoRedefine/>
    <w:uiPriority w:val="39"/>
    <w:semiHidden/>
    <w:rsid w:val="00B27203"/>
    <w:pPr>
      <w:keepLines/>
      <w:tabs>
        <w:tab w:val="left" w:pos="660"/>
        <w:tab w:val="right" w:leader="dot" w:pos="9016"/>
      </w:tabs>
      <w:spacing w:after="0"/>
      <w:ind w:left="216"/>
    </w:pPr>
    <w:rPr>
      <w:smallCaps/>
      <w:noProof/>
      <w:sz w:val="20"/>
      <w:szCs w:val="20"/>
      <w:lang w:eastAsia="en-AU"/>
    </w:rPr>
  </w:style>
  <w:style w:type="paragraph" w:customStyle="1" w:styleId="HotDocsScripting">
    <w:name w:val="HotDocs Scripting"/>
    <w:basedOn w:val="Normal"/>
    <w:semiHidden/>
    <w:qFormat/>
    <w:rsid w:val="00B27203"/>
    <w:pPr>
      <w:keepLines/>
      <w:spacing w:after="0"/>
    </w:pPr>
    <w:rPr>
      <w:noProof/>
      <w:lang w:eastAsia="en-AU"/>
    </w:rPr>
  </w:style>
  <w:style w:type="paragraph" w:customStyle="1" w:styleId="Subheading">
    <w:name w:val="Sub heading"/>
    <w:basedOn w:val="Normal"/>
    <w:semiHidden/>
    <w:rsid w:val="00CC2C8B"/>
    <w:pPr>
      <w:keepNext/>
      <w:ind w:left="709"/>
    </w:pPr>
    <w:rPr>
      <w:rFonts w:cs="Times New Roman"/>
      <w:b/>
      <w:bCs/>
      <w:i/>
      <w:iCs/>
    </w:rPr>
  </w:style>
  <w:style w:type="paragraph" w:customStyle="1" w:styleId="CoverHeading">
    <w:name w:val="Cover Heading"/>
    <w:semiHidden/>
    <w:qFormat/>
    <w:rsid w:val="00CC2C8B"/>
    <w:pPr>
      <w:spacing w:line="256" w:lineRule="auto"/>
      <w:jc w:val="center"/>
    </w:pPr>
    <w:rPr>
      <w:rFonts w:ascii="Calibri" w:eastAsiaTheme="minorEastAsia" w:hAnsi="Calibri"/>
      <w:b/>
      <w:sz w:val="40"/>
      <w:szCs w:val="40"/>
    </w:rPr>
  </w:style>
  <w:style w:type="paragraph" w:customStyle="1" w:styleId="PartyNames">
    <w:name w:val="Party Names"/>
    <w:basedOn w:val="Normal"/>
    <w:semiHidden/>
    <w:qFormat/>
    <w:rsid w:val="00CC2C8B"/>
    <w:pPr>
      <w:jc w:val="center"/>
    </w:pPr>
    <w:rPr>
      <w:rFonts w:eastAsiaTheme="minorEastAsia"/>
      <w:sz w:val="28"/>
      <w:szCs w:val="28"/>
    </w:rPr>
  </w:style>
  <w:style w:type="paragraph" w:customStyle="1" w:styleId="Letterlevel1">
    <w:name w:val="Letter level 1"/>
    <w:basedOn w:val="Normal"/>
    <w:semiHidden/>
    <w:rsid w:val="00CC2C8B"/>
    <w:pPr>
      <w:numPr>
        <w:numId w:val="8"/>
      </w:numPr>
      <w:ind w:left="720" w:firstLine="0"/>
    </w:pPr>
    <w:rPr>
      <w:rFonts w:cs="Times New Roman"/>
    </w:rPr>
  </w:style>
  <w:style w:type="paragraph" w:customStyle="1" w:styleId="Letterlevel2">
    <w:name w:val="Letter level 2"/>
    <w:basedOn w:val="Normal"/>
    <w:semiHidden/>
    <w:rsid w:val="00CC2C8B"/>
    <w:pPr>
      <w:numPr>
        <w:ilvl w:val="1"/>
        <w:numId w:val="8"/>
      </w:numPr>
      <w:ind w:left="720" w:firstLine="0"/>
    </w:pPr>
    <w:rPr>
      <w:rFonts w:cs="Times New Roman"/>
    </w:rPr>
  </w:style>
  <w:style w:type="character" w:customStyle="1" w:styleId="linkedfilename">
    <w:name w:val="linkedfilename"/>
    <w:basedOn w:val="DefaultParagraphFont"/>
    <w:semiHidden/>
    <w:rsid w:val="00CC2C8B"/>
  </w:style>
  <w:style w:type="paragraph" w:customStyle="1" w:styleId="SigningBox">
    <w:name w:val="Signing Box"/>
    <w:basedOn w:val="Normal"/>
    <w:semiHidden/>
    <w:qFormat/>
    <w:rsid w:val="00CC2C8B"/>
    <w:pPr>
      <w:spacing w:before="60" w:after="60"/>
    </w:pPr>
    <w:rPr>
      <w:rFonts w:ascii="Verdana" w:eastAsia="Times New Roman" w:hAnsi="Verdana" w:cs="Times New Roman"/>
      <w:szCs w:val="20"/>
      <w:lang w:eastAsia="en-AU"/>
    </w:rPr>
  </w:style>
  <w:style w:type="paragraph" w:customStyle="1" w:styleId="Level3">
    <w:name w:val="Level 3"/>
    <w:semiHidden/>
    <w:rsid w:val="00CC2C8B"/>
    <w:pPr>
      <w:numPr>
        <w:ilvl w:val="4"/>
        <w:numId w:val="9"/>
      </w:numPr>
      <w:spacing w:before="240" w:after="0" w:line="240" w:lineRule="auto"/>
    </w:pPr>
    <w:rPr>
      <w:rFonts w:ascii="Arial" w:eastAsia="Times New Roman" w:hAnsi="Arial" w:cs="Arial"/>
      <w:bCs/>
      <w:szCs w:val="20"/>
    </w:rPr>
  </w:style>
  <w:style w:type="paragraph" w:customStyle="1" w:styleId="Level2">
    <w:name w:val="Level 2"/>
    <w:semiHidden/>
    <w:rsid w:val="00CC2C8B"/>
    <w:pPr>
      <w:numPr>
        <w:ilvl w:val="3"/>
        <w:numId w:val="9"/>
      </w:numPr>
      <w:spacing w:before="240" w:after="0" w:line="240" w:lineRule="auto"/>
    </w:pPr>
    <w:rPr>
      <w:rFonts w:ascii="Arial" w:eastAsia="Times New Roman" w:hAnsi="Arial" w:cs="Arial"/>
      <w:bCs/>
      <w:szCs w:val="20"/>
    </w:rPr>
  </w:style>
  <w:style w:type="paragraph" w:customStyle="1" w:styleId="Level1">
    <w:name w:val="Level 1"/>
    <w:semiHidden/>
    <w:rsid w:val="00CC2C8B"/>
    <w:pPr>
      <w:numPr>
        <w:ilvl w:val="2"/>
        <w:numId w:val="9"/>
      </w:numPr>
      <w:tabs>
        <w:tab w:val="num" w:pos="1418"/>
      </w:tabs>
      <w:spacing w:after="240" w:line="276" w:lineRule="auto"/>
      <w:jc w:val="both"/>
    </w:pPr>
    <w:rPr>
      <w:rFonts w:eastAsia="Times New Roman" w:cstheme="minorHAnsi"/>
      <w:szCs w:val="20"/>
    </w:rPr>
  </w:style>
  <w:style w:type="paragraph" w:customStyle="1" w:styleId="CenteredTT">
    <w:name w:val="Centered TT"/>
    <w:basedOn w:val="Normal"/>
    <w:semiHidden/>
    <w:rsid w:val="00B27203"/>
    <w:pPr>
      <w:spacing w:before="60" w:after="0"/>
      <w:ind w:left="454"/>
      <w:jc w:val="center"/>
    </w:pPr>
    <w:rPr>
      <w:rFonts w:ascii="Arial" w:eastAsia="Calibri" w:hAnsi="Arial" w:cs="Times New Roman"/>
      <w:sz w:val="18"/>
      <w:szCs w:val="20"/>
      <w:lang w:eastAsia="en-AU"/>
    </w:rPr>
  </w:style>
  <w:style w:type="paragraph" w:customStyle="1" w:styleId="Legal2">
    <w:name w:val="Legal 2"/>
    <w:basedOn w:val="Normal"/>
    <w:semiHidden/>
    <w:rsid w:val="00CC2C8B"/>
    <w:pPr>
      <w:widowControl w:val="0"/>
      <w:spacing w:after="0"/>
    </w:pPr>
    <w:rPr>
      <w:rFonts w:ascii="Times New Roman" w:eastAsia="Times New Roman" w:hAnsi="Times New Roman" w:cs="Times New Roman"/>
      <w:sz w:val="24"/>
      <w:szCs w:val="20"/>
      <w:lang w:val="en-GB"/>
    </w:rPr>
  </w:style>
  <w:style w:type="numbering" w:customStyle="1" w:styleId="StyleDTDAgreedTerms">
    <w:name w:val="Style DTD Agreed Terms"/>
    <w:uiPriority w:val="99"/>
    <w:rsid w:val="001A1706"/>
    <w:pPr>
      <w:numPr>
        <w:numId w:val="42"/>
      </w:numPr>
    </w:pPr>
  </w:style>
  <w:style w:type="character" w:customStyle="1" w:styleId="normaltextrun">
    <w:name w:val="normaltextrun"/>
    <w:basedOn w:val="DefaultParagraphFont"/>
    <w:rsid w:val="008471B5"/>
  </w:style>
  <w:style w:type="paragraph" w:customStyle="1" w:styleId="AEPTextL2">
    <w:name w:val="AEP Text (L2)"/>
    <w:basedOn w:val="AEPTextL1"/>
    <w:qFormat/>
    <w:rsid w:val="00F72D38"/>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2.xml"/><Relationship Id="rId7" Type="http://schemas.openxmlformats.org/officeDocument/2006/relationships/styles" Target="styles.xml"/><Relationship Id="rId25"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WillHdrCover" Type="http://schemas.openxmlformats.org/officeDocument/2006/relationships/header" Target="header1.xml"/><Relationship Id="rIdWillHdrBody" Type="http://schemas.openxmlformats.org/officeDocument/2006/relationships/header" Target="header2.xml"/><Relationship Id="rIdWillFtrCover" Type="http://schemas.openxmlformats.org/officeDocument/2006/relationships/footer" Target="footer1.xml"/><Relationship Id="rIdWillFtrBody"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D3134D39-2593-49FC-A87C-8BA28BD35B5F}">
  <ds:schemaRefs>
    <ds:schemaRef ds:uri="http://schemas.openxmlformats.org/officeDocument/2006/bibliography"/>
  </ds:schemaRefs>
</ds:datastoreItem>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A210DAF9-8955-408C-AFDF-08ADE2D2E488}"/>
</file>

<file path=customXml/itemProps4.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72</TotalTime>
  <Pages>40</Pages>
  <Words>15691</Words>
  <Characters>89443</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32</cp:revision>
  <dcterms:created xsi:type="dcterms:W3CDTF">2025-05-05T03:02:00Z</dcterms:created>
  <dcterms:modified xsi:type="dcterms:W3CDTF">2025-09-23T05:12:00Z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